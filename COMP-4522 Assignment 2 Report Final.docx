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A28E26" w14:textId="36155F67" w:rsidR="004048B0" w:rsidRPr="004048B0" w:rsidRDefault="009C1C87" w:rsidP="008F1ABD">
      <w:pPr>
        <w:pStyle w:val="CoverInfo"/>
        <w:spacing w:before="0"/>
        <w:jc w:val="left"/>
        <w:rPr>
          <w:noProof/>
          <w:lang w:eastAsia="en-AU"/>
        </w:rPr>
      </w:pPr>
      <w:r>
        <w:rPr>
          <w:noProof/>
          <w:lang w:eastAsia="en-AU"/>
        </w:rPr>
        <mc:AlternateContent>
          <mc:Choice Requires="wpg">
            <w:drawing>
              <wp:anchor distT="0" distB="0" distL="114300" distR="114300" simplePos="0" relativeHeight="251677695" behindDoc="1" locked="1" layoutInCell="1" allowOverlap="1" wp14:anchorId="13A4B574" wp14:editId="63D47EF8">
                <wp:simplePos x="0" y="0"/>
                <wp:positionH relativeFrom="column">
                  <wp:posOffset>-457200</wp:posOffset>
                </wp:positionH>
                <wp:positionV relativeFrom="paragraph">
                  <wp:posOffset>-457200</wp:posOffset>
                </wp:positionV>
                <wp:extent cx="7772400" cy="10058400"/>
                <wp:effectExtent l="0" t="0" r="0" b="0"/>
                <wp:wrapNone/>
                <wp:docPr id="4" name="Group 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2842679"/>
                          <a:ext cx="7772400" cy="4373042"/>
                          <a:chOff x="0" y="2842679"/>
                          <a:chExt cx="7772400" cy="4373042"/>
                        </a:xfrm>
                      </wpg:grpSpPr>
                      <pic:pic xmlns:pic="http://schemas.openxmlformats.org/drawingml/2006/picture">
                        <pic:nvPicPr>
                          <pic:cNvPr id="3" name="Picture 3"/>
                          <pic:cNvPicPr>
                            <a:picLocks noChangeAspect="1"/>
                          </pic:cNvPicPr>
                        </pic:nvPicPr>
                        <pic:blipFill>
                          <a:blip r:embed="rId11">
                            <a:extLst>
                              <a:ext uri="{28A0092B-C50C-407E-A947-70E740481C1C}">
                                <a14:useLocalDpi xmlns:a14="http://schemas.microsoft.com/office/drawing/2010/main" val="0"/>
                              </a:ext>
                            </a:extLst>
                          </a:blip>
                          <a:srcRect/>
                          <a:stretch/>
                        </pic:blipFill>
                        <pic:spPr bwMode="auto">
                          <a:xfrm>
                            <a:off x="0" y="2842679"/>
                            <a:ext cx="7772400" cy="4373042"/>
                          </a:xfrm>
                          <a:prstGeom prst="rect">
                            <a:avLst/>
                          </a:prstGeom>
                          <a:noFill/>
                        </pic:spPr>
                      </pic:pic>
                      <pic:pic xmlns:pic="http://schemas.openxmlformats.org/drawingml/2006/picture">
                        <pic:nvPicPr>
                          <pic:cNvPr id="8" name="Picture 8" title="Decorative"/>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2202180" y="4411980"/>
                            <a:ext cx="3373755" cy="511810"/>
                          </a:xfrm>
                          <a:prstGeom prst="rect">
                            <a:avLst/>
                          </a:prstGeom>
                          <a:noFill/>
                        </pic:spPr>
                      </pic:pic>
                    </wpg:wgp>
                  </a:graphicData>
                </a:graphic>
              </wp:anchor>
            </w:drawing>
          </mc:Choice>
          <mc:Fallback>
            <w:pict>
              <v:group w14:anchorId="2242329C" id="Group 4" o:spid="_x0000_s1026" alt="&quot;&quot;" style="position:absolute;margin-left:-36pt;margin-top:-36pt;width:612pt;height:11in;z-index:-251638785" coordorigin=",28426" coordsize="77724,437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ZB2jiwIAAJoHAAAOAAAAZHJzL2Uyb0RvYy54bWzUVdtOGzEQfa/Uf7D8&#10;DntJIGHFBlVNQZUojXr5AMfr3bVYXzR2suHvO/ZuKAEqKqo+8BBnvB6Pz5w5Hp9f7FRHtgKcNLqk&#10;2XFKidDcVFI3Jf354/JoTonzTFesM1qU9E44erF4/+68t4XITWu6SgDBINoVvS1p670tksTxVijm&#10;jo0VGhdrA4p5nEKTVMB6jK66JE/T06Q3UFkwXDiHX5fDIl3E+HUtuP9a10540pUUsfk4QhzXYUwW&#10;56xogNlW8hEGewUKxaTGQ+9DLZlnZAPySSglORhnan/MjUpMXUsuYg6YTZY+yuYKzMbGXJqib+w9&#10;TUjtI55eHZbfbK/AfrcrQCZ62yAXcRZy2dWgwj+iJLtI2V1J8/k0P52dDcSJnSccl2azWT5NkV+O&#10;HtPJbJJO88GDt8j/H3bz9tML+5M9iOQAmpW8wN/IB1pP+HhZN7jLb0DQMYj6qxiKwe3GHmHpLPNy&#10;LTvp76IMsUgBlN6uJF/BMEFqV0BkVdIJJZopVD+uhkPJJJATNgSfYQcLGV0bfuuINh9bphvxwVnU&#10;L96q4J0cusfpwXHrTtpL2XWhYsEeE0OtP9LKM9wMOlwavlFC++FigegwR6NdK62jBAqh1gKTgc9V&#10;BMQKB/wbAoxXyHkQnrd7oL/BBNgO5UXW/RdTIQds4028Kv8ur3t5IHng/JUwigQDQSKueAjbXruA&#10;EF33LoEgbQJVe7QB38gwwh0qg8ab0Rf22EN94QcvfYdsLwU3gHXcirctubGdPCO5UM4aizlKEQs9&#10;anGs6CukmOdpns2xnYVuNs2yM7Sjyvf9boItbnZyMvS7kyybZ9Hhf+kxdj98AKKMx8cqvDAP52g/&#10;fFIXvwAAAP//AwBQSwMECgAAAAAAAAAhAMXrlBPVvwUA1b8FABQAAABkcnMvbWVkaWEvaW1hZ2Ux&#10;LnBuZ4lQTkcNChoKAAAADUlIRFIAAAVVAAADAAgDAAAAE9d38wAAAwBQTFRFAgEHEChnByxqCjJt&#10;Ej12FEB7GER8Dzp0CTNwDjx4c4SdT2yTNFmIDiBaBSNiCC9tQ2SQDDd0CzdxKVCEHkmAF0F4T//+&#10;BidmCzFpPmCNEy5uSmmSG0Z/LlWIAgkzCSxlAgcrBR9fOFyLByhpDh1TW3OXDRlNBBpSEyRcDgML&#10;VW+TYniaan6cBBVIBR5bHUV6AgURECRhAxdOI0yDJDdpAxFAEylhR2eNBR1XBQgbDTZtAw5GGiFb&#10;Ikp9BiRcMVSCCChhISFfFwkPAgs6HzJkPV6IHS1eEx9TaHGSGx1VgIWcFCRXFylbY2GCWf7+JSdj&#10;b3aVdnqXLj9uiomcZlBpfX+YKU5/GTR0ICFZDU53tauhFy1mX0dkYVl7CBkuDzRwYWyQIw4NTFaB&#10;BxMhGYuvMBgSPiMXzsmqVV6FKShZvrWjxr+nHxEglJKgVnGZRFF7LzJha2mIb1dsOzVmGIGmMkh3&#10;TEx0FXahk4CNIKDFopebCiQ3P0p0DTtZ1dGxFGOJfm+FVmaOGZS4XWaKqqGhVFV5EFh+FTxvIz9z&#10;X090cf3+el9sc3GOkHZ8TC0ZJR8vEUlnhI+kPj5vrqKVBBJpSV2KPVWEFGmaOkZqHbXNKvX8D2rp&#10;Kilph2hoh3mMGW+RBAxXYUJDkXRsc2F6CzJLG8fcBBd6sJt4mouUSjleppOICix8ET2LhGt4m+X4&#10;Pf3+GNjoD1aMoIZ1nYeHUkNkDIjsByhEUrD9PYiua+P5BB6QZkhQBTfEKoWrK5O2WzgcCUveH+by&#10;EBpCBCeovKx/cVNYg+P6J3SdFXq3dlUtfV5dwreOakchOIz2ITFHO3ecm563Tzg7N9bvNuv3yMOe&#10;TeP0QSwtNyxAj/7+gWA6L0eJQKbIFoPSgrnPDl3MPliVOkBTJRxIPsfbS5W3PgUvIlt4MDF/Hq/k&#10;DlqwkXM9noBdYNPpXLjTb6S+uxSXF1GYCkKnq7vNhczyla/vmpDQR/P9qpBKPGfVcJHpkXSpOj6y&#10;aouvYQtTbmnLkwtya1ChqanLSwAAIABJREFUeNqEmc1PGu0ahysfDnjUEVojRRsitG+Nr9XY1tpg&#10;BZO3VF9sE5WDLgihmVVXEJvAyl3TIImL9k2GuHLDstvz17hx1f4bnvvr+Riw5/zumWHk4xkY9eJ6&#10;7rl3dA5lpc0lOeOitLhaHuQT5AvkI2Tv497e3gHm8LBaLVfLZdhCKuWKFfyxLIEnqRxiHeL2f0QG&#10;UwsPRMehx8xgd+QCCnJAu/gmLy72Lvb2TvdOIR+wIHVdEnqEHucnSOrmFp7M6dV7ENro1PmOeo8f&#10;7WDdkTNZqP7pnA0Hzzamr6rv9X0slb61lOiRfqnvl0q+P+P7m/7MjI/lP/QflvxsqZTt97P9ycn+&#10;ZLFYvH98fLx9jum+fPu2Vnv37v0SZn9/fxfzmIJ7+1NTU/TQ0rqVV+tjY2OhdDoWa0ASiWQyoROP&#10;J0biUOJxx4k4ToL3MVHK+Pjs7DhkAfJA8gJyX/IIMgnJQh5CZijzlH9JlilPMH/agZ/xAXjG/Dy8&#10;6GEpOzn56P794+3ttbXZbrebz+dTduDnPH4iRxLRcazgp85LaDeMaUjw1epV+Ol+H/z0s5GRMcPh&#10;VFjiuva4fILl5AWCp5SOZ95oQr2ukYZh3JCV3Fwux3vqfSch5veiAm/vrkPhLzymgmPj4Llcbs7K&#10;NAf2cphQyHXx2Xgc/iuxDwMVV0dKqKFdV73rnDXoIiyU6f8TfgUfW0Ij8psOh2VfjpHJ7HAKkNXX&#10;TzHPKc8kW5CNYLaePXv+/OnT169XFxcLctCQe4+oek6bo/Z5W7DavoTCRbDabuF6Rv/lXomxuvnJ&#10;wioyFfCFUCWwIvkYgJXvQkK6R6AqYD1krOrbYCpVelnlqqJHEK7CQ9YojOYq8zmAU0IqbAClsHIh&#10;VE8pX04/fBGmfiJAKmp+Yaoqpp4GWIqbwYdBnVbB6qD3uQdLXXhqbmmfoarI+g+V2vAtQJW5CoV0&#10;RZziub5mlLaAplw+bHzPF7YGF9kgVhGlM75m6g1ytQ9QzQJUsa6Lxevj9nZ7W1H1be1d7f3S+6X9&#10;N1Nv9nenkKq7fxBVpx4DVZcK6wVYp6AKXEs7QNV0KO2mgaoJXJiqcawfiSBWHbwTF6ZqxOZpVENH&#10;EfUF8RSJemyI+oiJOsxUpGkT1+bycrP55MkoUxmrzWaTqDovVC3CuNvb42vAM6BqCrBagyKmptIA&#10;NUeoGrGp2gVcwfPhrpNGF4v4l86nGsDVdB63mCCNR5kaVTf04eEJRMFuA0bMN8L4ZvLpRgqpmgba&#10;CfMcHBff04lzEj+hk4djUwybIrwi8/C8Jxv8ehzJDY2lxkJ6CWVyCjKKqvzdN4xUGD4aCTKVhjbU&#10;EyjlhKnAFVnmGDKKaXCkGLLbJqp8AN4QVdXgBqg4NI67w6gUoALEVtXunUSldyBUncuF1MeNuYrY&#10;XHKYTGZuToAKSF0VqGqswgL83IDa2kCw/rWBN1t4h6YqQnUHmRoO3zs/eqlc9dvl0dFPXACnR1pV&#10;EahnrbZ401mLmLppXHVPuyoq50SVNVK5qlp/76oaigE7rZavKozVasUoqhRCVbnqEFD1HhrqRZWx&#10;ikg9tJAKy8dTA0tm6ifhqkXWD0ZdDVYHWm0JqYNe/bN21AEtvQBWe18tWf1P5zfO2mnBwnOBVqf1&#10;ywOiws8eTAxaXl9D1VP49LSrBqUVCqFKsrrpzzNWyVVv/Gz/Bl2VbLV4XWRXXQOoviSovkOqWq6K&#10;Ja66BK5aWLdcdekVUZVcNZ34AYu4avxHnP5lgliNWwYETBXaCFAXFsYXDFFfKKJyio+KYqlE1ZJi&#10;qm2pQEwgqsVUjdUVzVV4xh2uug1UJVllSc0gU9FVgW6AVWGjY6DqdAmq3RFXNURtGKIGvjI0UKMW&#10;UaPGgZM0BiJaXBUKGKsUVb8XOoXCOrY7A1UHTy18c8FoySS/kF3XTbvuWMpNh0JjyJYUFuMwSFT+&#10;xosOB0lNB3YIeWKpFvWYqEzVaWuZyymmshXyN6/Dg40cB+6gI8joITeAakhhcVEjVe/dwVR4dk78&#10;WHmqq96CictIpcMQfXemFVNfQyymAlS3ngNUt6DITxGqbKraVYHw04WduUwmFIY/gXvUAPgGm29t&#10;Ymr76NJ0AC7bZz+pAfAT1qLMSL3S19JXNNVNVlXlqtwBmBBZrZS/E1e/o6uamXvFuOqEhqpmqhbQ&#10;8hU8rWKaCEpTLawSmg+DgnrFZL3gErSyqmLYUgNMrZupvK2rpyKpqkdwK9N/WYGsKKqD3kDIOdBA&#10;Zbbe9tTqmQ5Aj1U1yNMz5mkHq3MG6y+iKZ7na6+Ps3+PeYqbG7TVG1UMUr0jBqs6AJuwMlZRVkt+&#10;H22VGwD9EVetkasCU5dAVsFVH4usiquCrAJTp7Ss7ixBvRoLjdEfKupqw+4A/IAKmKpDU1baOogD&#10;zRvm6bCjkp+SoyqkiqQyUWcMUpsqT4yn2q66oqjaDFKVXXWNqAoMqxlZDboqyapDjupEFFATJyir&#10;jrgqdQC6QtMTa95PnzE6PN8fn6VPzkSNKqYmmaRp7kaEw0JVJrUmnjpzbHZxhqqWVSQqz/sTjZju&#10;HrguQhS+/0IZKNglqIatroIZX9svES54LEdBNWk0VQHVzPyBrYapczk982/EmKkI/qgmN50d/oaR&#10;LwdiqhtTDQWe80sroWCAStvVApJsujCMVPvIMuVngsYCUDVfC0RUPABKKjNVqSpzdQu4iq76bGOL&#10;VVUh1bgqUhWgCr+7JJxI7AB8s9uq39rto5+X3AHgnmoRmdo6K/KktCVMZVddVn3VlYODCaJqlWhZ&#10;VrZaHpr9K1edGO6tqg6q0LViM1WTVZhatqb+5KeH1dF26iFz9QJV9eIAgXpxaqb+SlNHYvdW7dRv&#10;Eb/SArBkdcBEldx+7t3+W7VWias94GpHy6oCK7O11ZGbVueXB5tr5KuHjPV+gaR2gKOMVDHVG49w&#10;6iNb2VdvaAtc9RGtCq8YMFVgKmKV3DXrZ0tZctXJ/qPJIprqcZtcFWW1VnvLHYA34Kq7U39zB4C6&#10;q9RXBVkt4JbBClkHb0VXBVkFpoKsUr9MkDo6/7fmlWZWjER9gEWOug04ZUVVPFV9VACqdlQbqeCf&#10;y0GiBj11ZcXqAYDPKqwaV32AVHWosVqz+qopns3bnVVAaoQVFabqDs3HG7RPRe3IBnYIhKgR880R&#10;JWyMRxegmCSzAU/FLnMy32A4A1aZhmLAyUTAl+NxGlnmyuiq2lQj1FdF5oGlxhRQCalj6KlIVFJV&#10;JKo4atLQ1CZqUFOlY8tAtdqoupNqYVU27K0ENZLBsBDVIUEVosL5GF8YOk5czf1Dqkkr3QSe+BeU&#10;nTJXpxeDREWe5qw2qmv1UHHeH9aTf3V25P1rFS5opr625/8EVmqrkqxyB2Drrw3uAhBWgarT05lM&#10;CkQ1Mjs7fg+Zeg4w1ZN/6qxe/uQOAJhqm6+b4MZ2VVJV0wJgVYUoVzVXmPTsv2I1AGiZqFaHXPWK&#10;r3RdEVarQUUV4cWB4BFW1WGcSjP1greaqQDUU7ZUIOqXDyNMVVecBKyDus3TW3Olqq56q6atCq9h&#10;VR1wdxVXttS6MLVndVYDpvoLgep1YMFCuNL03yOmeuiqBFFP3NRnmnoITu+mT7bq+XYMU8FS58lU&#10;55Wr3oCr9rOThFWY/oOrXmtXTYOrqg7Am/03u3+jqwJV/3hMO1OEVagCQ3Wdu6yI1XTITcdggf+b&#10;WCJ5xzUqbrRaVGXecB91TREVkHr84tjuo1JKk6VsyRB1c3PTWKpcm2o+aQpQuZSgMlRX/jwYoapy&#10;1WPtqtwC0I3VWp4n9NzFNOlSNYhbQNQTp5tsOEmsbjJJFqvoZ1GVubqAZKVNNDJLj8f1xS+gVT5w&#10;2YuJiklYV8qUqcZ1F1Lz1JFvMZn2EzNkng+Vhtl+GsAKSDVExWuMfGXKGj8asFN9AEe1aHUj1Z74&#10;5wRk5sqQbYlEb/q+dXBEfYzxEXTTUWjmr1mnr3cRVdFVGakarHTdyrosBYt1USoWjIuf2h1qBZur&#10;aiC9i8JUhKp0AJ5yU1Vz9b98nE9PW1caxoNtMLiJIbdj4TGJroAmjUhIlTaJI6cxljqoiUlUkgBZ&#10;gMXIK6+KQIJVZmFFlm2JRSqNESs2LGeW/QTzMbphxXyHWTHv33Pec+303OuL46SXQsKP532e50AC&#10;FS8/uWf420DVfL5GUC0UvvvuL9eQqaYFAFy9fEez/yko1o8cVMEBSpUeJFXLnbLtACyxr8pa9a3T&#10;qjZhsq6qjatyoZm6iX/uLDRkdf1GWpWcVv3PBapnClSGqM77fhFPSad+ehMiVUJ6E96PUq0S/jNR&#10;cfpnoXpOtuq5v4PIVHMvUwFQrSptAGBn/0iYKqes/zbDdaFvMKsaXHjGwnExGLmAqHNtItBgTsQq&#10;lgBEq16n+R+kqvqqj7ECwGnVvbUfKaxCot5FxQq/ukEWgEhVzqzuVUmswj/i0uJkabL0L4DqJFM1&#10;AsFxczLI/sN0yiRTL3DR1P8DI3UFFjF1gWTqKjIVQDiYKc8gUcuM1CXWqUsjwynkqa71B+wBCFXh&#10;BuWEr8pYBaDGQ1o1GzH2IkYqPCJ+0sWPij8yNQUyilSyIAMHQPQqDv0FFag6rfNELVJV7NlKVrJ4&#10;oyJ9LjXu03JO/eQm3kalsL84Viyl+JHCb33F6bRbaNdwRwH/TkZqVJaUgjrUqLso8BxPg6HfsNSn&#10;7URUwZmmU+7ut5IK1SnhtIEdaVTPVadT894G8EiV973oFGqSqYloTaVw3t4fHVU8hrTqsrQASKsu&#10;I01/IsX6/Mmy+KoPq7VqXKxUQKmCVPgB0yqyAD6/652itQqLpn8Oq9ACuGStesktH6oAYLGq/clh&#10;1Ter3ubEHvUWQD0x/qtzupngKsD0DEMqAqtl8vtQq5Kn6uf/M5v3S8rv18tjkan73iN1TNUClAHh&#10;RqN/oExt2CKVylRhK8D16hyYqhUAkKlXoFI3rvDtuY//OyRWm0EJgJmq1+YwVj1ML5pGq/JBJYAT&#10;eU1sgPZg0GaczghVEaqD9hy5AANqXQFSV08WSK7ePgGturL14lC16mOvVUGqroFWhdEfpOrPrFXX&#10;1m7cqN6jwZ9OEKpos3ILAMSqfPnAl4VQlQ4kaqQdKpVYmvZ7jWrbUyvB4O/TftaozFOa/N3gH9io&#10;D5io9HadqEpPrFYFqs54rQpU7bq4ajuOna9KfOPBPlJw4hVUKU3+TNXdroKXmArHlEAVxWpGHQA6&#10;sT8FCFeoTrFhi58uMVWFq1khN/fQ6G4080syRZ/FKbU6s1xx2o2o3qZAJRuVgykc++GvqDSdLiFN&#10;uQVn+wlJlgaurUKVh+bQR3VSMqlQrU5kT4i/q457uR68Dw6oxKv17SyXO+Xz/8wzQOerzlTN+17V&#10;rGsZYPA0OaxRRxA1ts0vZXWgVZ8ZrerbVcDU58tqrJJufS5UrVZrtThd6SJU4V/0NRWq1Kk6JU+V&#10;m1XEVPRV97ABQAvAurrXbK22muVW+RNy1fqq67nj3FuUqrlN7wI4T9WXquSS29z03ipP/pj314f8&#10;VF93fR/0B/z0L1AVnnqw7vMhdqoxSjXAd2unv0EPJGvjwKtVQaunqcuq2FNFsJKtytN//8DJVHft&#10;O1tVE6u+EJVZKlzVlYQr+ah4ynOnVU/oZWRoC6AKZEWOwoUOeQMvzAlUBycngNXrcL1+Akg9/ONw&#10;i7Vqr/fB+apr0gD4huZ/OimxuoGJFT4YrVV+PBqbHQMlNL1bAi2zK19Fkeiv4b4nQuaWYypQ9YVD&#10;6m1pT91WkUpElbnf5v1L7KVaJzVkakKqirfqtKrvAGyxA1AodLOiVePtIh/FEvcAqMHJLU6Y/aMu&#10;006RJ3TCFGvKKVBCqik5iFYdL9hRPpPVQqn7XKmw371p+7FsJQijM1MFUapMVCdSmZXpdLFIGjVV&#10;isdSytVS0eX8k1Fkcv6p8ZErqKdqf0qNVGZe6ks6VatLozqpLFEnklUwk36JnUrerBv6lafzNqjy&#10;+rKWVxuVSR4ANZpE8Zum7wepolHZGE7V8jXX1AKc5smz5bDqoSD1WRBXOa4SVp8zVlnBogEAVAWp&#10;GmULE6gWvr5GDQD1VQ97VABQsfrxdAW5uiL1f1odaat+CsTqujqrOXIAcpt1p1edQq3XNWYSNNaD&#10;4Z+d1Pcm9tfRX1+wrSyHVFtItUSldEp1KjL1zfDwv0FHf2djp7+zA4++ctWoVXrjlGrDFQekrMpw&#10;PriS7L9vhGpDdCo2q8zo3xeBarlKq49MvTI8vWpi4M9XlqYaXKEVQBkVQfWijfhEtSpXBGoZLYD2&#10;THuODddVw1Sk6sqWatXC4w/YAdjefv0aheraKypWIVHvIle5B2CZCmKVfIDao9osBlbpEjPVfy3R&#10;V+9QEsI9/4kJaVDp5P+1Dfu1kzqji4AKH4g4qdSiunPn1+Ts/+B+yNOcYPU+c5U2ApADMKNadSup&#10;VZ/GIFZJr24XK6UKlke7u6BO8YEnx1VdcQRo4BeqZtHazIhOFQMg8Coz8sfESPDGgbyqFoLYCCN5&#10;525OXQpq4UcVP9bD7FyMkaPooLKjWpqGMYI6r2HO797BROhvThmz1nRSGXe+6KQVqrFkx1416gjv&#10;x43/Ye/VvwOF3mw8G0siz/w0of9Qv186t7q7ACnqtyYIVHFh8QF1e4z/23j7WevW0rt4CFjFtIrA&#10;qr7qs++dWH3+PVerMPN/wlylVhV6A1gBEKpmChO3iKo8/p+KXpWiKolVbQBgUrVCQhWUKmjVcqs1&#10;aKFY/aTNKnIAXnJcJVq1brlqpGqdmZqrB/XUs7oUU9VOrQ8pVbqFQbHvpXIZ1dF0n3hqlxepPp7i&#10;tYFEdev3HeZq2AgIkisSqm/2z/lm5zz+E1dZuNpdAPSkyYFVp9M/6hz11UrtI0L7TNKrI0FoU4h6&#10;tYcnpf/80oXRqixSUb/S+A8YBZmKa9Bmts7J8RUcrFcJqyhX4VhBrJJW3ToUX7XX7aFW/WX79Y/A&#10;1LVXa5ap5AIgVUWvVm+wUAWoogMQj4E4oulyMoq8sstamVpQmo5qUClRF0SjLvx1wYlUp1F/xZK/&#10;7aR+iaUJpsqyVPXNKtWqXfVV4+JTlqvoAvBADuN+N8Kpn2SqaEyAa2ZoEUvdZdxJTa9OM6R3s2Qa&#10;RERmLMAO3ynJ1Ayd4xnTbVWJivLUL/imgPoUBStN/NOOqOY7nLnxhHU4A97dnLKdVKKp8VNnU7Os&#10;VeN41vBU901ZmoZbpyyyp0Skmrl8Ee7Lo3mNG/8EVbePyk38ttUf5lIA0ptROPenhKgx0drtJKjC&#10;k2q+iiSdp+tDahgAUavOWHXlKlMFWJZ9Vk90txW+hnsA0AAooqs6QVi95jaq9k4/v6PK6qnXqrxb&#10;9dJI1T2RqihWWasuvXTG6tv1t+wBuNYq9k5Fp6pE9XVV567inzlLatVQsCamf2ljudFfUypgKCnU&#10;45Cp57QbqqHykqAHMpWI2vdYhecsXw9CByCxnZXp2vAuAPqrwlQjVL1ry92qpsmrMKtirjY7zc5V&#10;s6Hq9Goop7poGmdV91edcLOqPRCmwsxPJoDlqlzKrFWRqsBT0aooVl8cbqFU7T3+8Jj7qihWyQB4&#10;dffV3Z//A4dqVZr/v2Gxem+eyFp99LQGVB2LR1I1o/mNYWpiJ+qlH/11K6qf/OekQsUNqiWbTd1J&#10;2KgBTXN80hFQdYl91ZmZsqPqJaVVIlVj0qoxGgHF7co2NUcrETEVDyxW0dYqFqhmOLdQxTHdoNQj&#10;lz4leJ+oQk4tHfzpwc/Q6GlcgMphldkzK9kUyFPBKUIDmUpaNVWc/kIXdQjZ/x7yOKmW6nxOs7dJ&#10;3iL68FiMAW1EcUn6/4yoyaVbCSLfwqfJfzGQklU375u9qbVkEzWdNtrUa1W67zQTVVzUPNy3phIV&#10;iIpYxTIVnHlWqipVH5Kx+q2vAZiCFQZXbgPrMnP2W7FVmaqoVrED8JnPU9qqevrukOWq/gSAw497&#10;0qg6Qana2WutslRttdFXdXEVYTXHeVVu01EzCP1lP1TODf1iBJxxth9g1CnW39RT3Uzu9z/G7f1S&#10;n+L9/UDU44RI3afM3qnUg8YB8TSUqb+7K/6mKQKEKD2XHus5PWNI93EzAPDznLpUJFzl7Dc6nUaT&#10;twF0OiBVjzqoUY86TRGrDTqbLXrgNypCaUulq8//pQXgmqsoXpGrg3aLmPqVcFWgekEvzfGFqIoy&#10;dcAWwAqefxyuYAfgsOeaVX/b/oWhyg4Ai1WurFINYA25eo/2rmIHgNbY07GxYqlY4liZvlAcVWUV&#10;hKqGqC+MmXr9tp/6F2Z8g4qmft6NGuyb4kLqHRP23zdEJZLmzCkugNOqQNVyolnFPweApGr8j5jU&#10;qkrV7m43Kwx0ojJrUvlMCNAv/LwAV8ui6EsqWF7G42enoD8PYARXM5lxv1lA93TJlqlUkb4JpBCo&#10;cBYBIml1UdXZFpbaDQQuiJ9QkTpuygTEpfT0pPSzTOafIks1ZbfUG8c2IGpm6CcUZDWWimg0nwyo&#10;TVhlSxXIN+tC+XywdWqU28CuE73F3X1R4scHxPGibJuS+9YYqe4QtM67E8g6r5mVEashXJeFrPwr&#10;NAAAqnG6cjNDzeRbt65JqerwtPeux0ilSpX54SorH7lVtYp7flabCFUWq0DVv+PhWwDHOe0BiBL1&#10;F7ekJSBhVX1TCqqyQ/V90gGov/9fnT1V9gq8oaqbUEWmIlP3E0zV4R/493++zuanrTON4hNjbDAN&#10;FFIrDElk5cMNwqho0gpXiBBG6gQHBxXaZNCIWLa88sookciqGyuyHCS2QVlFQl4hzWakKBvv5j+Y&#10;LZtqFpn/YaSR7rzPeT7e916bXF+Mk7SJStsf5z3POY/po/aKdSQEqUF1cD54MRh8dE8vPj4TscoT&#10;K/d3EJD7BlTtBrzEz/Bfcmw2gGhVZaqlALrdLuQqkOqgetyFSq0xTGvNGgE1ErK23nm9GgVcPaWq&#10;lTxgDjiqtjrvImLojajTMRuAMTvFTw6tRFVKVokDoFrVqlVv33IG4ODx06daV3VY/bd6APe2qltX&#10;18VXXeQYAPWrFq/8yVHIcVVWc8ya40i8gEjVjSleo/qDP0b+XyXb/eWyn/c7pC7FYv6Vom9M6WzK&#10;IxV3zuSqV6uyCUC0ajJZpdtVVgsHMAEwr1pb6FF4NCtxqrRgNQAnNUbTAVh5QUBaC1i9bDbuhQQx&#10;LOWpqnhfYc2MJ+Cqoy8P1AWb9RM0rqQIq+wGo5MlKtUns8a/eNkcPpbyjw/MPVWDMzdnXicmeKI3&#10;WqNmdaRm11yi2DTjiYonwd+0+KqJHSlJt0E1Kn83T8z7w1Uvm366ZVKVH7f5sxIV8vg7pup3Ega4&#10;n7jAUVWt7uUnKlYJVeeyEvxgrUr9qiPKqsoKAO5VcUv1SLUqbFVKq4qtWg6TVZVdDldBrj7P+chU&#10;iFSzBnLWweLo/yWDfxlSkaH6q8lULveDpLvx/FTop1o3qtbfCc1U0qmhTHVI5ceLAQvWZ6FYtT4A&#10;4bmvT/3IidWX2nR1LLW5ldYC6O6aViWmOpoes1Y9dmd+h9Ruq9VtOaA6muImpBJY4x4AXxfycerl&#10;avN3JWijE021O+2IBKt7aluLs9Emvk7deFfWDQG44KseMVbhq/7Q+wm+6vrT9ac0rHoCqbqlvirV&#10;ABxUaWcVidWrgVa9Qlp1IblRJJ/3zIj3+7k8lexO2bxfU/43/GSKB1OW8K+MslH3VKfa2d89dr29&#10;GnMAyqN2VsmsSiyAeWqwklZdk+FSb9j7ZNypXoVFKgRG/tQuI2vPgIrvOOP54d1V+dFaFe0rIupY&#10;fWEBm1I4OlUgKTZ/BQ/ZtSXf3nyO4ItEjfWmhpZExfZbhd1PI9rlPJVugjZc58Ka6ATPvkKRqhZA&#10;ykvVTZvxX79eEKLPJxSqno3k8B8Ovu4Gkdf4tRlgFaMqpitnAFSuslj1MSufCPDa9cGDT8ArXNUN&#10;+k/HUXXWfcmpkey1Knqr7wmt6qp+pr0qR+iqnoKpBFWnkVpeq75ZarypLKkFsKxadU+ZORT33w4a&#10;/3ZvPzedGpSx7BN+lZXq85PnMqCiR4Wr/TygqowWqXpSJ4nKIvXYRKrI1PPB2WBwdj4gtcpUFa72&#10;azUVqba+SjZZvdwR+St5Au0D8A9EqTqNKiOrrgD12ClUEqckTx1XW1HLrmbUMl818h6A56qI1QsI&#10;V0yqnESN2ABwAJ2KHFsdXfHkkNpoF5eAXRar0KpOqMIEILFqWlV9VdGqVRirDqf/lFkVGQBPsGEl&#10;plVpVuXOywvz9fr+EFOHiWr9/n/cCvalsEYNp1McSw3L/Tbor5RKy+GhH8mpXTn2s1r1tmouNzyt&#10;8r7qkFYtuPP/ATwAaFXyVeV7BajaS0BV2lFEvcm0TPeZqWE3ilyEWd8kSCe/Pt98c/Mmd3czwTye&#10;Pv8t0WnFqd8xdYbWhBE1CncB1oK0F2S/y1x8A+G4r3hdytTZ2cBHnQmLnDGBKid+T1RNzkmTdnjC&#10;LzmF5PQokKjxK6ZVYYOCqDrnnzcPVZMm2VkAVR6a/0oFGwlNmnK3NRalMsF6e1qEKqQqDa5AVfex&#10;gQfddt2PFwScUr2HWZVQlXYA5N3XHHlVWgDIluqRVAD8AsDD3wKt6pTqX1owVZNS1WnVZSlYcbjK&#10;jvpW+s+pYN2mBEDOo3VbmPpckRpOqAKdirO/bE3xvSl2UmPjqT68z5cxP9Wgair1xcfB+Zm7z8/c&#10;fU5w/TggZ5VCp3Bga3r479PvSCoVUO0rtG0TAJmqr5ILBbrEVkCULADGapft1AgHf8WpkrXJYlXs&#10;1USzqvmf5mGTVq2cUpeVjv/kqTaA0CX3mV506PWSKVX3WHJatdMhsSrTqlNMrB5dkFg9sv2qP1Bc&#10;9fHTVdKq1fWqiFVVqtUn1fWri+skVRdBVuyuWl0trNL/0axUCSx5ZUYmn1lZiRP1FmtUaaPeCc79&#10;uoMKOpUCVJ0p3ZKUFeVyAAAgAElEQVSqRPXzqd3SiHl/bs/p1ZxIVjzn3A8Jt+wCSGAVIQBqAfzx&#10;zp2vbt269r00VteEqlCqLPrqnKrqSXLKaGjZUQFeXl1UGLCM1Ppa7MomXWb/HYe/QjcZrJlkh9Mf&#10;/OfmsL2VTvgEVdrjd0UzmtCuddlKcFm637iaCQNUnCSYm5D80YyoUd03guhSQFTfPdUcajqd3I46&#10;HnZcTf96XM+kZlKXQTWlYVVb05Iacea37F52ElTlPFWYziokOlPTGvKfjlW1Rl5wBMBXCgNs0C1k&#10;DZgqjuun+w/cDaXKVE3N0LYDuC60XQUq9S1SAL8Aqe+lVvXoN9wc/29+7jJUm+WmRAA6HU5WKVe9&#10;A4B81Yec91Vjpmo4sEKfiiv/H3710art/1rsX9dTsaV6okTd9Uw9SYz8Raj2OWwq/SeHVBr68+MF&#10;jNQBKdSzszM8OcAOBuwAEIBfkaUqhiqvsObbMVWuPoqrNKuKQFZZDEhPEbsA7vxfO27RrzTxGg+S&#10;qd0uuCpRiiRZSbQmHQBsBDw8Va6eNltkADhh2nAKtdGOGsWoIQrV/Uyj2Gi0K+51ewlzLJ9Y1cuJ&#10;1aO/hlqVWgDkAKxrEWDr23usVMkAqOL4D5oKU4HUA+p21us9c1JxrawwU78PRKptoLo1Yjr1td+Y&#10;Iif/ZBOVjNTl3eXhyVROJSpO/bndXMwGCMRquyhULTNVrzmqrjzUnVVwAA4Eq7IGwKf8gc98EMif&#10;FKxm4aaCfmtZWzfNu1GkKpUN87reSY1Rlbk67peuSKHVLwgAU2cKMwscQqVRPw36yUUlpu7TVoL9&#10;OFEzIwOpQbd/zvKckkedF6rO+9v9ofO2LVBauojMIuyVjkWmxjWWNezQJmA6Cqt+t0DKJ7lGOQ4W&#10;NbHRlJ96aS7L0/T2bd0fyJtYrl+y2VrKVmFIANePcoOsG+IH/GilK8aq+yuuF7ADkAxt+pfwBwbq&#10;5190X/V7q6oegquWqaL/rdlWhVj1y1VQrlqGs7pM/SoCq3oAIUV1LRXCqpay8ud/NVfl6O9x/IGZ&#10;6pv+jNREzB9AFYVKwOvryZ83Sj9jpkKlDoipZ+dCU2HqGZxVGle9MleVbVRP0tifxp6tqmHaCljr&#10;R8diCNT4leOou6PjFl626BF1HUPJT40Epm/MBCDW8sk/SiwFuCCeHgKvgOo7gmojKhaJosUGPRr4&#10;aEfFUqMUOX3XKJbcryIfUHZqledVYqs+4gyAvRfAwc8/PX78eBXGKqoAW7Jj1SG1uli9enUd7wWw&#10;qteBnJN7PQeV/XRIU2KFlPvjkdRg8/TvPpNa5oG/LkxpFzlBVRpO+IeWqpmnuxCnezb2z+3q8T9H&#10;YhW/wFp1KWisxrQq+6omVFmrQv31wp5Tfjydn8xPyuYUDlHxCmtaYsUqFbP5tbGYUk2nk1tWb9rl&#10;qSq9Ix8hgGuolNZcKib8FEZd8Nkp0P9LJmpGjubjsiOVD/113dwkHU5gVA2AGcdSuheE3OH+1bRV&#10;ZtMe0+O+jRUjaupL/Ax+ZiY5IJPtrxOh46ArZIYHU7bYOilRbyf2WpvTuskxLY5yyUWR1k1+PwBa&#10;YD0tK6w3RKpuJB2AT/BWmaqb9H1gbIKXjDmqvg3eWwUlALEAHoGpCAB85kkV3gOgrKtVHFTLwTus&#10;SGkVmVXMq05yJwpUW00VG1LlDK2qVj+Ehf+g78+R/5O94OSfyPnbqV+zpPb2J6+IqeHMn8ZS5KSe&#10;k1Ilov4Lt4lVtlVJqtb6nKLi334Yq31bz4o9q5HylM//LFGb+HnQlJ/cyX9HVKqd/81cHZpVvWaw&#10;Xrymb2nMVGC12aTRlNOkUclRNKo4jEalRsXxtVKqVIoVMiEdcR2eyATgfhWHAEyqXnitinIVfFWC&#10;6ro0ARiqW9WtdTIABKoHB/RBF+126q3t99L7qsFWVjIrD29av39oq58F/fXUX75RDrqoU+2loiWo&#10;HFaL4YZU6vNXTK3maEQlPGWa7hFig/P/XhCtGqlVY1Rdm4dS5U0AsFSzsjHVmMpzf86kklZDHqCH&#10;4qqj35yK1LFAq87NCYUSRPX6NKBqxlOVN6TWRUkKUFOg6sKYtaX8jmzTwol5F5Rq5u9+/2p20mby&#10;9QnOTUmi8y4vX1W24c+xP2bU/lWpe8Xi/UGhf2ws6c/GN0gPI5UW9cnfJvmCsXhbbwRVY0QlYG6K&#10;iRqAlX+04ZXptGQMMAnDPzXmfikpCxQA10KB8brhL28CqK1KrSp9H4Dp6/R7jOn8jrXqW+hUNACQ&#10;VsUKAAfUR4cW/u9iVFXmtwEoU121I/tVA2sVFgCbALF9VDn9EaM0Z6brtp9VYe8f5avAU0PqB077&#10;I0oVmKmhTmWevhQPFKDrc44Kb3pieX8iKjF1cEYPPvz/D0yllzqseqauKqoDLFX7o7UqWwA78ShA&#10;JEoV7y3ghGmXobrDn2oOoTstPNEdeqvsqyIHoEJVelcEVfJVX8NSRaiVpKp+3UuVaJk/87mBXhBa&#10;wVV4AKRVT9+dmlq90HqVbVf52VF19c9kAmAZwDpzteqEanUx0KkHYOo8z8h7FIzvkUrNsE5dWcEO&#10;qoex95u6FuzyD/f6fX3D51KXOOmvKrUS20HlNOruclKm2rHfMRTiNIdX5LLiA6IVavX/fF1NT1tZ&#10;FkzzZcczguA0wrGILAUhjYyTlggJElHoLEiEMljj16KTBWOBWLFKhCV61SM5siITyYtZTKKskCKv&#10;8huy6FX/AH5E93/IYuS5p87HPffZGT/zHBANNIuibp06VYDlV05XzXHVAjurahWNrdqukK4aMPFo&#10;Ji0DmBEEmRU+iTRAAE9eTVVMJYe/AapnqSuIlxWcFZ66lHf5M6ROV8Ttr7lTjKd+MjU70UBg6VN2&#10;5kcTDhlMqwBV2msFpJCIWbMpu/mzFtPWrpnc6MsLqYUcoCZDo+V0t3Uh4mkusY8hU+b744iaTPp9&#10;vqv2ukQw3dFMK81g3RFMXY5n/tqyA1R51Z+N4BWw+oR1AB5dCaZaitWGJFbvBFSl/3yhuMis/hqC&#10;AM8hAwhVhVlVRNVw/v9D1v+5BTDAKq2sBkjdwg5AD1y1Dq5KoNrQOICslVcB9J2SdwA8Ny2AsPSS&#10;IqnCgf/rz3b2hz81nv3HiGrT8dShBPTxqlNHfFQHdvT/p4mpQNRwvzKqCvIKWbXjMDUFVMbyrn5/&#10;I8a8ZzVsx+2tNne2nPDLaZv4aZNhtD2KFHUEhMWH344YVMObhAFIRsCf9A8NXEXoKpyqx6PjY1DU&#10;cLXWW6NWeBJp3ZO3AE3A1brYAEgBIHfVX4Wsnquwukl+VSar4bFPG1a0DkBmAEHUfUHUGuHpYaVa&#10;reLwT7NxPvrreTafQUV4ejtQVEVUzvXTxBTlqHVD1DTVrzHmovKLU6KngrCWbFhFeIp3GVO9ter/&#10;clUsVyECoILFKssBZOFUxU7e9cekhERP5nIpmsbuqpnEk7pivQcrJqXOxdl/soyqZVPhyF8JNyaq&#10;8KMqezTThW1hTQTWZJ0JCalH084qihQWGn6Bs3rULmOcPaYqzM2ujK+4FmKwVdw+XY1z+CSHxTm0&#10;eIeAcwMKuPKkVHG1nBJUt5xg4VMeU7HnGlMDI1WVngAycRmYLvjHdIVCAyowrS07sioDK5393/Xb&#10;VRvgqkRWA6pKCELcWP2JjQCxA/DHXyNTBVF9SpjqHABQAIiu6rTKcVVyAmSlgR36jaoKVzVw1c3W&#10;wFUJU/Xcf8mQOtD5VKZJqeOc8cy0VCidvPBENPWgA3OqDKjIQ/UJ46kvn+RxhbfPcuNZFWAV9Ske&#10;UjEW4xvPyAZKkVkGGLHEOuR9LDDVcPIfAUrp5TR8GgErkFXucVgFnH3LXLUNPH0nUVavGVJ/oaYA&#10;fucE1jbMCfcCmvLvfNRoqV9YX60ID1wV1qroWCWuShLAxTkUACmuCrD6D8HVv4OyEqL+bX8fh/7d&#10;yi5tcu72j/p4BJI6AzF1ZcWyUu6rH/WmmafYP8UM9datNNWvznj6Kh9ARVnTjfUJkGp4qvP+jFkq&#10;S6mZt1XxrMp01fA98roqYHVJi6tq2gaAxaqEqxJZvZ6PnFosHG2XpWPlyCX5bcds1PD7mXPH/wmg&#10;usTbqspS2UMgLn9Q1Wq4CFchLNDXZn3zW5kBbuIlVVMWbWUJ+OQi0HHQd8BVIq0wwiKzv5xyYM3d&#10;mrXw7TQyIPVljTWuyLJo5Kqrbi9KETXveC0UHKoWJ6io8XsImi7HKZPGXLm5k2LqE7edZXto/P8d&#10;C2mIsBtXJapqgmqE1EdJEgDXqzCqStcwoeq/z6lY5eLjxUedVp2fc1Y17wA8FU8VjapOtjQCgKdV&#10;dcutxsBKHsRUBw5Tnb7KPqtSjquKjMrG1OeXMqIauJm/ctRB7hQu1nxOkmbHP/r52p6oHtDhnoxT&#10;hqhX8rz6pFyVWGz47E4E1fB1CVe7YKcCql0nP/AS65BHYzq3atoNNLVp5/8moemoSb88QtQe4WqP&#10;oBUqa5tlVdJV3wlTZRhVdGVrFf2DQPUN/SlbbzVG4Rlu4Tc+asXHOj1JCVhfP16jedUWJ6xABLjD&#10;5iq3sspclXwAuyCs+0xY98FUH+4HTN0FqPZ36dT/Es++0tTc0pS6pzTN/47zpG69p9kUHfvfJD3T&#10;+fipiakppfgPxtSWwiyglRXV8BedFYGWfpZx1Zyz6ubNF4qqZUbVgKv/kjIAPtO74NT8Juoidcqi&#10;EsWf/ek9v68b6OOcdKugT2TOc1QBVTZnvSScttnUwoKcxJWhphsFEwA19566CK6nblScuFeZSYYb&#10;09QKpa+CM5oPlL+6LLnOjbkJ0vWBWLfqQ/w9pOYbpGMOS0TUmZlkyxVJAcXFyYOpqdXVXDd2MtvX&#10;c3+qAMAHG7sJgaWq3KrDoKiLwEZVqcpq556pqUpT0VdF0VV3Hxmqzq8yrOIrXWNFVSoAhavSVpVb&#10;qYIAQJ4q1gC3sHze0xAAxKscr7n9KloFIMZa4lYpr7CWfGGVg9Vov7rkkT9pqZfZ5eAy4uqZnf1l&#10;NbXJwSmyoc9EsYNN/3edDsEjQSr7qDD3B6J+MRiN4ErqKmRVAuHOMMAqXFVqo8K3A7IKT5UfhMB8&#10;pLsGauSyAEHQ1NPmqN1kPJVX+vxTqAE9E1fb4KiBpb59+wtnAmrrisEqSwDQVU/J+0+6CwSX8Acs&#10;QGrWCi/hHp4EsY2sZd0ix6QAbFFF4FPesCJY/XAeYJWSAM9NAniGMIBAWh8GXA3IShnW+w+fsZLa&#10;rzJD3QyIekFoapD6OM9RA6LeuY3B1C1p8ANFvZFvR3m1Vg8XSb/rPny6sQeq6qXUqKHSM4ujfsLO&#10;Uok1VJ5RCWktxU/NxAMACYCrqxlVb/IWgG1X1SRidTtuKRV8nqrFU1PpXzkQ1fK26KnTxlMLZTFi&#10;EQldSvanaM7vMHUpQuoMEPBIvg7j6jSPi6ppc2vBgrBcYL/MuJIuLGwOLIoP6YjVTs4HnAJX/c5t&#10;nlbpu0xMCozehejUmh1fHhD//dRkVF1ejg19kae6xEgtpIkNMtfTsZTPtXJE2LVj5wsD5ueTERUG&#10;U/wjuOBAbGSVi44OTxc1irU2VbMeayWqGxFU7z6SHgB62+BxlaAqIzR0VViqfvqo53+Mq14Trv6q&#10;AQBPqazq9D2lVROs0qhKhlV1Yqp1GZbsibBKToDAVVkHQPNqpjLA81ytijdP8Wv4Ty5xDRK3//jY&#10;v6k7/ub274CmygbVwYFboqIVKiGqVzm6yh8gVfV3oarY/x+yAKBomla2DLo2JqP9VWAq6LL2sOAW&#10;IJQ5KgEsEVXUYImWSteI1NRTmFhPOBlAIPX1uz8NTkVaZR/ACTlVT99wr21WIjgdAVxH3BqG+38z&#10;AiUC1r29tToiAWECIFC980HYKrjq+cVPLAEQHQ3ICsZKwPqQ+GrA1EMQ1cP+5m5A1M3+BWHqRbho&#10;PPXD4+/TxX5J9bstydOJy995Ul9BR63zav9a7Jtaz6/3G0stpVOqTKdSuvOvj4beVAtwawDgqjfG&#10;UJXsUdJbVWMRoAoX7vZ2QfeH+pYyLRVOdFTvbyOCVR4cK3PEsNQXd+sSegBWIlldMTgVRNV0wUJZ&#10;4BQv5GaqJs6pNHNqbnyv9XqeTdvsSP1TFa6sroCdBn4aLvFnvZQlMv89WAaOym9CVJNh/3QxLV5x&#10;R/5csjXD2VFR8ZTAecZ4MQ8DMf/yBDityUoYcGwKnE9zriWVZSd1pPp466IsunKKgOxm4U/PQgWQ&#10;SrnW8KxS6Uo8/Yui+kCiq1EPCBcACaurFvRavBZ9VZKu+lGWqgKinkcHwAnHqoKr9sj/jyKAnnHV&#10;4701cFUhUK2S11et7U/UVJfnZ1gabpj1W+f0YNA1H5XHUlkYFZ6qDHGoNPWgfRAnVHz2j3Z/zKci&#10;sv5mnJVnVb8zVR2CqxqmdgejcO4fdOWH6SY/lGL7aJj2B47spRduPXppMpI2RW4lEQDywEnkqu84&#10;uloGVShfVbYqx3/kMGL8b/2L9MC/RqWvAV1L9CcNmiPFNQFWYQLg9SoqW30vEsCP5AEgXCVYDRcj&#10;6y6mVs8IWQ8PIQ0EOH1JHJWuC/alEqTSsP9mkjvtclIdot6wVD/Ono5xKce82/+NXD9jqekmaoNP&#10;+MDVFvNSw9gItW4PQHVVcNUbhqp/3LeA1T4VVytXlf1PpKsuprkoBFYcm4KrzP0rxmj7bolqdim3&#10;7L9CuEozpTlFVLYRHGFAtY2Bv+l84yl+s5McqZq96qNXRZAsxuZqBaUKRtzsRI1egsKRazE0hrqi&#10;z7mx2dfYLD6pWk1aAnxuH87dubRAx7GZqsKxsLh4PZdEuLyaK7Get/bVZQeqJKrSYpTP+3sittQ0&#10;3pqZsGZdKeFmS0RtCpjKkHrvnoqqRFU1BPDBA5EA7lrDKimrka1e4w4ApqpmVgVXpWnVB7Gqnsj+&#10;P7jqmx5fBKr1AKqBsa6xrroXtb2M01Z/5gwr2AFskzWTfFTOnxrIjcCUvP6XAVbD0T/RUwc+20+Q&#10;bAgdlTTQDluhcPQ/6DhMlcP/Zxz+P39yjyvB1N+UugZUBai2O0N+BFTtAlYNSLv5jkEAL8TXoUUF&#10;nrnMAGrIPg54ytcpfw7haZs1gDYLquS+wvnfXKqu0opfqHz1RAQAUlXZH5zxRU+mqtn6V/wpa/Bb&#10;g4ZWAU4CW0Ue4FMiq7dUWYWzShSA6ubhZnVXgZX4KYVYhZP/YR+YyiwVl0Dq4xf377944T2pMYEK&#10;mHrnhlj9Oc7/TdydEp665ltRI6i6hamScdVWkp2aAT9b9qGsFBG15AGYp1UqrP4lVQDuP/7+B6kD&#10;3GYB4LDmuao2O5sEgEV/2U0NkFvui/aahgT0xeA6i9CupVnjqtxdvUSzKfuKsEhx1XRlW6dS05Y5&#10;9S1/v9oGZpPgVWmulp0pRjzuWa0JrLIGoM4pAnXa4cDqujvxr0RQze1kUV9XeYIDH9C5bJA6r6ia&#10;TP2LkvySdkMq2xZYZQuYDb9Wxwiqufmt1fo/8/7Iv+NaA55oQMvy1JQL1k6TWYo6a6toFiu+jLVY&#10;+0nVBkdWP6CyVeoCIG11wyurCwueq350i1UEqphVeVH1LZyqNCgJXJVBta6zKuKpMrEibG1gWpUx&#10;Vc10gzWToOmSlVWHGxFTHPgRQE0jfxZSfVFqxFTLNwFqxXCTIVX4we/fiTxVpFRhqunj6lP+8UUF&#10;gE5HJlVKVbtnDlO7dO/m7V3NuCZ7BtaK1dYePsb3Mxz+e6SukirQPP0fYdfz0la6hm815sfhYq7p&#10;HZJaQQZxo7GFzlQvijWLBoIgnBTjcJmK4srVlBR0V4gESQJuhFG6KoirC/MfZDErFwP3L+hmVr3/&#10;Q1bnfu/P7/1OInNOjHFmsKlDnz7f8z7v8/AMC58HwFUvHaxyVsA55AUSoJ4bZVUsADAtpKrwZjxa&#10;dex0tAo/51EML91PflSlu0nqagMXAZ4TVxUZAGAVqCqMq96RsAr3PDzPv/3ZQezPQFLx0I+AivHW&#10;hKZ4HRCi7oT9falz/0a6c2pFs1Idmja8LzUEVZOPGvDTKs6kyJQas4AaexXVuAEMV42q8VgZAKCq&#10;DVjNIarCEu4nEgGoYxVDq49yvTkKnJJyFAmdTtdyjSX6o7L6ncn6y3oHFWI0bk+h8nmk6iw1Vqdd&#10;9xMSWDM+MzvnLVlHeb+GCtumAnyVlBcVvbYaFZgNtr8W+CNrp19Eg3+i7QQzjGcTVchTw2QW37wi&#10;va5pyq3yMoKqFgMGiGpP/EJTyyl8NbN/Rzf9ypQp1MqLbUvsWmbWRphaqxE2C6qOnf/XuA6QGgHZ&#10;BvCv78VdNX0kqHqm9SqfxVil+f/1D/WTDxugANwgV+0yV+12KVsV1yUby7Jf5X0AekIlRKULCWpL&#10;XkqeP+f7BULq+Nk/qJ66F38oOP0/Hu7LxF9cVAirBKnDxxBVFYAhwipaAEABYKp6z1RVoPQLvEHH&#10;oenLdkd2rNo8uVIm3U7aewl8cq+TLjygMjtBd1WC0HqYMFFFUysksBCuQqY14urJua+3+nBuO1gB&#10;VBFV5eAfOzwdIU91QDqCR8vRthFyVkdWj9GySo0A9KjfirB6Bk5lRNXNtz0Hoj+6p7c/MpjCbKrP&#10;lwDqwfYPBz88PfiKHHVnx8b4m07U9N7UL0FMqi1FjSd0o6QW+YMsqkhMqTKjiiODoh5hGYmNrGqm&#10;VXVE1QPmqiQALGJq1Toy1goaVjdLm9iuMgelKEcT5lYTQLXA9VXII1k/NT5SgUAE5xJ+25I3Z5I6&#10;G875NdFKpU1RA3z8itka8Mf+eYTUaVjjL1Z8br5unzINniHA9wd+b6OdscteQFEdoBaNX3Tp8Svc&#10;O5Xp1ETWHTBt0mtZVDB4WvYnfj/zL5sNVJMeSBWBVGtFG2N08jeomsdJfb6UdsBixDXFCEDAyhtz&#10;/vezqi3preLu6i0RAby9ilD1GyVWfeNwVeWqslmFe6p0+r9wmHqx0oX74hhnVcscBHC8rNlVaq9q&#10;oh3AXi0BU3rAgR9d/sRQW1fW7G8c954J7umaKAf7D3CFal/k1PcPDKiMp8O7u+HdhOv38Mv3oqri&#10;rAqZKpBU/LhChRfeIVgSYIrWonfJTq+kM8FD6wksIG2XIJXGVqdmgxXDAURTJVn18tIf/AVTP/jq&#10;VbC3CqiOADtH9JMdNfE1HAR2R9Fotxm1YBVj1f2PuVi5UK765+0z5KoOVMEEIFzVAaqAqb2Ro+KJ&#10;v6+YevDUYerO1x13/X3n1mSkuuuGZVQ2pT4XTF0Zi/VrpKdSYVKKGKmi8Eau2uQgFYXUJsFp05//&#10;GWVjDa3yXPU5oaoGrGaIqlaAqrprHakqktXepjvl47G/J5Daw1TqDKVTe8eVLQLkrml3+6GU7Qzg&#10;YRLcPVVlM0SGiREbpyhhnthFzWEZcwj5xG8k1CLYpRygPim65/kKrfOL+zXV06Bnfu7XdqA6Y+Gb&#10;qlxt/qqdHRFFfbL0ZMmQ1amUsz7IYZ1Q7FqwTVy8o8o6bTlVXz1rZ/6GqxLi0te1ci2VtQXeU0fT&#10;bfcqYSoNp8bsWrMczUKxVcpWA6665bnqFuirRFdlxQr2VsEDQAIArlaZJQDdAUD7P0yeb9zhH+z/&#10;SFW5B4CuZXf6XyYTABw5Y+6wiqtEViOxAjTHELaJINWk5JTWVYqphjtUHL7HiHovAyoMTvko1lQ4&#10;+u8PxfHPsPqXF1HVh/2HgKrSpAp4Kaq8HXfj+yWHgr7JDrzLTjIOrF13J6gBJAiuXbFWEVM9VFgd&#10;nA5O3JPiqiOr50JWvQJwLqh60RVUrQqgCvtvRSP32HWAitUJoAE0jkUBUKp6UxdYPegTrvY9pgLC&#10;9nt891+6e7vPmEqISpjqiCpZ/G/B5G/2UP9x89zm+fN8Snf7OX26Sh6qOJjzm42pKNRXUw+cVcEz&#10;gatZV60a4srfLzZRgJarsq6aIa6KUYDrnxZxG2BznpZQe0hSGVPJ/p+hFr9ehqtV0WYprnsYY2co&#10;goWD/8L2KvhU0pnXYwICbAaIR5SO5DNZP4XPzHCNKxJIJqnoRa1AbzXkWfGUfwqBFaMDpkuBuz/w&#10;98t5n6Zp8gtJ6wr+KnO+uA8xaH5pfumRHX9ZmvI5Uz45sJDuIRCyPUd/NYTTfnu415k/Xb96bDX/&#10;hjOup7yG7F3+Iax6P1iwpTVb09QqbF21XNUuAGxZrvrawOqL72chZmUa/apsrdLzP9UAmPq/UzZU&#10;bXRZUF3BZdUVYKvCVRshV63SwKoqABqp7ccMqIJ7HE+vTIyJslSMkhav//7go0dUVFOHwlMfo6m/&#10;T4RVOP6TrAoGAGKqyFNFSQWa6m6yfLFFoS0e2qt22/DVpI0agDDWhCh2V34Dp4f0kMP/6SVmWVOm&#10;NWqqA222PvdKAK2wQm3AKRoAmJ46Wup+vPgK9nxHuGIx2gW6CkPCZpW8Vc9pDwAIq7QCOKq6g+Mq&#10;IKt9B6Xwqd/XQz8e/Le3z4CiHsBFOupOEJVSd7d6UinMfyOd6qc01e6jxiYqJQqdU7qJapL9cdof&#10;I1EVDI0VTr2YakTWKmsERgEQrvoMuOoOr6z2eiXHVSEF8JN0AWAaICROSctUEF6VC5CSPU0ApIUZ&#10;LVpNXWHPSkkRVWK+KWkwEAsI8IivCtTZ3S5KYFFMpUFUBbkqhE0VzfapNq4UMhmLpZxCgIavBd6b&#10;Klib/1zO74rSmitj5xJ9LE1qXqHeFd0pwF+2QM3eVlI1OawlH2nN32xpLCNVDv6/ltn8KnDrHl59&#10;pXfmF1Clg4UCA/P5/MSlAgHxmrRavZFywHFQpX7V1wyqRFrXAlgtLy5OH/2NVFUSAYyu+o3DVWD+&#10;f3NzwgWA0AC4Aad/yQAA/7/jqssNH7DSwN0e8QFUEVijgKReyXOwjPpIdopmRKvRn4f9BlD3bXoK&#10;Y6rS1HFk/a95Vqr6MHx4QFSFq9O+J1g1gOroKUgWQAG/tISsdsx+Qie9R4vQSm8/8doFcFWEVHpC&#10;YJUma5lWUZKSpJ4AACAASURBVBOrCAGD/3muSrOq4BCAuArjP0dUHZy6G2AVi74ilAAUVYWvPmNc&#10;3VHL6jvGVLnAcvUSABWaWAlRnxpExatOi6hKUjdSsynWUn9JISrtosJHw3unQlDlKCpdoIrtbJ84&#10;amQUVA1YaUbWvRpL1YrVVcdQNYPN1ZXF9dpibVFsABVqWPFcNaPZ1UHBqmeOheC2biuuAvA9gALS&#10;341dgqeAe/+eCY2igf7oJ/3TzFJlwl/hxSFJDMipF5UO4LI7y+wUMq1g1P+bT6Eyu/2P9VjRmErh&#10;dH6qaHVbUm7Fk1ogUM1xXiC+CZ/3kpI2BbXtNmqAqqIAlGeXcJ9/UmOBUFM44fvvny8W88HOf5CV&#10;PUugWpOKQIplNbLqK++rWttiluqnVq/XOGcFULUCqHoWeADefQ656gms/59QVRVgKhWrXhx30VWF&#10;kZ4NCQNcxafYd1hxLmA1ffbHfhSpSbnSGqoAUO+Zo7Zp3r9nUksGEplqklP80J9G/kNFTH4e/sX5&#10;/73HVMdVO8xVmwSp/JlXvzBGy/i+hK+6J9ZYE1VXk71gzKZZK3uHp0xVDw1VPXFQOtAjP192VOW4&#10;6gWjKgEo3g5O6dUuwuk1vhhFu1GrWY0bYK1CVD2pE7SyBkA2gLPtd+ivAiXAnfYdlrobKSpUsACk&#10;Qss1qKgOUm+Zov5ZF0j106lw2o8kNXT4r05KSwlNqbjZH6soKmVUfNSXgT9BJkKr11PVqUqZVei+&#10;whjrSVyVY6u3/wlcFUAVuGoNH1hcNe83RDM5m+OfUaVUEqyVnBY8kcQBc+6odIRz/l4pp9y0lwu7&#10;Z2XTKktdq7IhmlV4VYt8Rlf6cVtK0qY5y4+2+VFInNhabTelFtg8NZNd+M2O+gv4twGvixqKKpHT&#10;+JyK8ocdWCh+OcqnNqZyYS/gWFNguDtlWgenZFI1YRlVBlTl0AgraYLTYQIWoHxRfgf85tN9XH4i&#10;JqA6y2VWxFVfGFR9tSa+KlEAjMDKToA3b2oOVUvoV0W76jcmqqIBkAWgjmkeJ5RTDauq3RX3x/rC&#10;3aqqHi+jt2pVuWratZqCVNi7gsbpeOzsH+RQa6HpoY1LJQeV7k6xK/UB5/3v/YjqPxPRM420d8M/&#10;SHslqvrAsNq5N+d/1FORqtLKF8cTfgFPrewFtENTbWpuxSJAskdwihpAQkGBh5dwJ0xVLwVUB4Gn&#10;iqZWHA9wmiCqOna6C5Q0gpP+aLeFAyoE1dH16HoXPgBccV61vOy5KigAdfwk0VVkWj3on9GNoHpG&#10;iAoHfxxLfUUHlY/ze2Z1VG2cUo66okpqMO8Pff7hpN+KqhzghzZV/W9UL20yXQ3H/c0oCnhqZGoB&#10;V31olUHVFFddX0Suui51AICqWLLSy/xEFlRaQqUoFFVPCwKqxFfV5EQp/iWKW9nE0ZQWYKf7VbML&#10;L7MvF14irvowk2xoOtJvLL3V07IwpSl2QFqLReqt5q0wztvWuZR7LKi9P5vqCMjggT9t8p8UOc3l&#10;AZjEmpeMK97rL2TSvdXQD0AoC5R1ruDbB31VgHj9NdovHPkHkOrXX6kFS7XcUD/VaVTq91Dm/sHy&#10;lI1/mcV41hpXr3I/oJYBvgqcVWs6q1JYXWNYfYGoCgrA51RkNWDqh29UAuj+HNdhUMUGADWqUlbV&#10;MTuqWFLlsE8aWK2iuFoNiGrMkHoV60PvxlXQkXovUVSct8+jKVhHNRaqBwJUNVE9MqBC3LwLbmCv&#10;f/ivhg+eq4KqyqDaolma3kpVv4R5rxTA0rHSRXIfHv55m1XRlMZUWL6CVaxeWaWPAWMrjaw8VT3t&#10;JoiqSEYdhDJfBbLaQo567f7p9TX8m13HVqPqqiOr/yfsalriStOoWJZfaaIWBg0Kwog0xLIHeshU&#10;I0x0I0hBwBu70oS2qcJVrTIYSJhFAhYhhCK1ycKQlRCc5azdZO3CnzA/oOc/9Mp5n/N8vrfK9L1W&#10;WVbSxmRx+rznOc85jqrKVWVihTQAuv6REJVwNKHsU7mYoe7sJIaabhZRZdR//2z+jFumw3a/pVAN&#10;ASpO/NnAvzTbtzkTT/j1KC/OqQOZUB3M5leRGVXFCqBrVoUkrmDDzLkqTasyVNU2wDc8q6LV1W1G&#10;VZr+Awi1PKYq9z3lqgRH0rSi2umC+U8lEmVqO/NL0ffK0gEWJbSauerkZHbwH/ajtn3evzwnAanL&#10;y6ajUupUeaN/MiqpOP1zSvZklkC1wEot8k1JGK3kkDdyuk/7p3lKSmyyyiIDWEFtI5ZmOgaxenig&#10;KADB98qlgLth89T2tdhwP1eWSw1QjcuHIb9AKsEpfZsAqzSo2pWtAaxosa6qWwAKq1u+BBBMqyIB&#10;PCRYTahKEsCYDaueWLYKt1bbrAqw2sD8H7EqxFUlrnoDwSod4OqGK6ubByXbKm68ZCRlGFUFYFCm&#10;enpq5qQSDfXnuFTjqEc/fz2Kx341+w+f9vV9EVuBptcRZp2riqqabtBUElWLCKiyYAve6mQVYVb0&#10;84sAoI6AG61j5QyWGwgZcKumR/+GZv/oYOkqpr6yxyuGVrVXBbOqcNWCqCof9fmpxS8+0ke6E2Ft&#10;NllY3RAFwNiqiQA70mD1FGia7h1C05c7dn0HSCVM3duL7qmGtUyvhJTU0RlUo/ZQS4BaV8ZZD/tT&#10;dvhnLgqIRUBVEf2pRVxTdTnAA61G6aoSsOoegF9RXb38dwpZ3V6W5uraexEA6ORftXvmnpz9tbFk&#10;SvtG25kPn7C51hYdVb+RsdRVoYzWBSAB19Uhd6si6nTcQYVripulqHOFmvraEuOX7fNXxURQdZPW&#10;qoakTqjAKXEm7baDUpnjzTmi0u8idNTD/gxv8M+UOlZLQYFWMuVoOjceGwgT2ilXJfj06T6AlT1T&#10;sc9q+tYrV07zDQXC1HXB1oDe5KgiororsipzVdtY/d57VbdcB9jKYRVkFRLA8hivAPxOndWf1QNA&#10;kErOqgSp/8Sq6hknVb0FUe3xSpXvVWVklZhq1ACiGgB+ypCaMJVhlbqniaae7A/FpriWKv6pMJhi&#10;X2oZUUeqp2LxFy5rj2swVvoMTP2Zzv+EqglQIaueDs4TV6W5fytAqqQW0KdBwNWBLF5BWR2MqNBW&#10;m61nBKImkEhqAs+bV8d9u18BS/sqrPLE6pjbWbs33ZtO54C56kcc9xlWW8xX+U2SAOgVWax4XIXq&#10;Kr3klSwDEIhS4yrJp08NTqni+jt6eN40XQ1F1HTfuaMcleJSwh7qrYiadfdlq/0GrQWHUJvd33DV&#10;FlI9lsqH/f5f+JvSBwCqmm8BDHHV94iseiMGABRyWcfqBLNUrElVJwGrvpivqNeeaserUtGeldpU&#10;Ppny2bt0qxiokrYaQ/alvqomaFdx59EahlKVOUqzlhM/zuCWAVXemKoSjDKoZgtTE5a/CgLZpmLs&#10;fJyDPyH4pSqxtVrP+modqI7QTstDd0c7aJ3CJU1XHY8IyLiqK1KS1e+AWpuezpurh0WLdQ6ptk2C&#10;pQCpQlkt91qmVSytYlqV7kc/8C7A92HBKgBrxFXmqoSqS2trY2wA+CxtgAlWX7MF4HWgqsdwAGD8&#10;T8jK+/8cq4LpP39ssGOVng9yibUAmvphn77YJ2SlOyHRftxKDUikZXt9upymutX/KJqovt46i9Kj&#10;/vWXq8BU9RWuK5dV4VQlrgqfqtPUw9Z587x5rhOrc/QT6DrrzalZrDKX7QUWWNVpKwJAlz/RkIr7&#10;AvvdAKl9eACYsPbLVJWGVTc5VyWm2mJcDVz18GOTuSpWVns5pko94B7z1dfA0ZcEr5/0zE/XJ4pH&#10;JTxlTG0AT/Xcf+dO3ENVRP3GaMq2+jHZH0VVbX+KI/5UAqjbIlVdV1Zny4tU8etCn4SqhnFViatK&#10;dXXC1TfkV/2VwlXWkFudQLWNET5MT3r8nxRIlew9PfUbplKoXoVu46pIr84QNeEp3EyLVlpFrPWv&#10;CLPyQ7+C6va2HWfFhKk7/Wjrm7MylAXTGMJGvy30M1etPkvvPxMdVadfpHG2Pc8vcEjfcwWSWQZr&#10;PO2Prh4ATa3lI/4c7vRPcK4KuRNpAkvrUexcMhPq8ngkqNyyGhG1rKKuD+UH8LGfH+viyJKQrd27&#10;MrHiOAF0WN9FdbV1VwthvWRgfWi4uhVsAD/9QGR1bcx2AEBUn7ACQJC6w6OqvWOZ/3cTTRWzqsyp&#10;eKdqkydVm4GrAk3397O51YAYLAEqDv2AU3o+Iaaar6WeZDwVVSnRPnWUn/tHnfm/6iwqoeX114zR&#10;8mlfr6svhqlHNqtKNJUw9fQ8QSoRVeep1FfQ5IStFhSAxFX/0IQATK1kJeA0NLBISUGk3tq+Sr1W&#10;dPj/7V3/+DcjqwysylUFV0FWu8eJqqZ/fZhVm3/MftTJP5sAWsxUDwlSD/ELZPKEYRV9gF0C1N5Z&#10;o8ewGnDV70985CcR1VqmOMK/MV9y98uo/8HzeOzfGBVAFVqmlJEWsxmx1DeLWf192j4VplCFaahF&#10;oKyFK6xFNq0SYK2P5qrYrVqUaRWtAXhz1TbSp/X4P5FpqjboFyqJZf5YslLZtlC/GtesILvamgAU&#10;TBdXHVUtG0q++wx/Z/1OxlPXQhOsV1gNpfhN2rIUvjkx1VUHvmpommrrod9m5T6NEn6qSJb3rGrI&#10;1O19LjUvBeQe7DUrNcm6VqN2uzQ+PrwMKz/QnGf4WZ9VTbNRAKnTbINYG9fa1N2lsN4KfL7rwQIq&#10;ryqZFbsq7RLEzKtQsPJvPARYSypA+upSuCqj6ksbVcmwKoHq76yrHpNdtUE1Sd0uK6oPIKt2tATQ&#10;nKpxXnXAjBUPulhBxasDYqgnDKYn+9m5nzP+HpcO/2jz44H/kYdQqdn/zzam+PAvuGqsVL+iN66v&#10;En29Uq764QU7AC4GpxAATglXlasSpNKzCQGDwFVBV7XWihcYLuR/EjRxE2DF34sUVWlkPe5TWBXk&#10;1X6QANwJ0Hdv1Tt1q75lqlo0mzb4x+Gfueph+iCueki6aqvZKugfXhSARoLUXiOB6kqvkWC20Ti7&#10;v8e4Ssgq+ql09sU5/4p7UW0uBT/qA7ZPlRNS61nH9JAGUOikvwhKahj3y/pUYdunhTtS65l+al+V&#10;mKoUAmobYH2UroqAVdVVOQjgjXtV2Qv1fsKG/9WJe89oTjUVTP01jv/flqSpdNOuq8ak1KaCkhpa&#10;qxZXF/WFnf5zQyrBBQdYUwWgnL0xnzI8zfqxYvKq5aHitL/6TdTLggOMkwrA+l7SQpZoPRGLASYN&#10;sW3mZSF7jqeMdAnrxnNrqWuk5t0K06WwWeDT/VqotFookVSWR7iKmhJShenGIJYlmVMt8dBLX4rW&#10;EJxc+JIKVgxWpbnqp8vQCfDQkZVWAcixClRdH9POKnKqfhYPQIJUxAAewwJAbtVeA/v/slcVuap6&#10;qjbl+F8XOFURYKDUFZAqB38+9OOTAquy1MfBmsrG1L5OpxxSqWb62w5UoOaV3vbiWh72HpFZdVW9&#10;+CBUdQBMJUmVqCpO/+e4E6YeNg9ZBqA9AEgEia6eqq5KqSseu/L4YoRG7M3WGFUlTGWq2nUZQPGU&#10;jv79//VFAaD4FXDVfeGqTfEA8PG/xdZ/pqsfE66SAsBclSJWG71uejR6eGr0VlYaVHgCvkqouoeJ&#10;FBRUHUvNz59Rb5/iqSz261zquQWmbG7+yWhqtrx2yotSetIvRDi1yVO9CCaquDdVz4ZTWf5f9jtn&#10;R2dWDXNVzgHg1Gq7oABMeSs0hfoBVqsgqQisApWsGT9lnLNmgJq2ViuojuCq2rZSbgNkHTV0Vi97&#10;7qq3YkdELSf3i4sgeKe8C3VhJiROz1VKSOpDIO5y0rwXdjqojsF/IXZ/rQ5Fr9ZiCNS4NEFrPGCG&#10;qqavhnUozPRjPZ+d9/Ev40WBtstPFNVyWBEFIAf5Ia+rJRTKj4GUwaDjWsqVXrG7mnD18hFsVpff&#10;/3iZUPUymKzgrBJUvQtUxRbAS48CDBYAJADsdSkBQKgqVADDVCar+/Ls3qoD46l0nTCSqpAKksos&#10;dX/kWEcOy4ii6juoCqZyXGrm9B8Bql/kgE9EdNR9TXj69b8MsSCqV1cfEqoSUSUB4PQcuDrQURUU&#10;1SYBa0uk1QSrMcf6NIsFIGC9YPZ9wd1WNqp6zMKq6wDsBHC6+oolAHxWaTWRVeOqnZvOvnJVeFZb&#10;tKsK1ypB7CFAFZhK0yriqp2OYmm67si90kt4Od+YZx1g79PeX+jz/TMe8/M9b4gaVVQ68g/JqKNa&#10;UYMZddYM/fbBzv7CDae5OVVzqYo4lMpD/32AVeSPurzwNkDLAci4qnoABFbBVd8wV2Wrqm7mT4Sj&#10;v6ydOpoKUw2Xbw9I04q1Vi06V42mUU+GolO5yLKIfB1XVKVDeNbh+j5mTWuJq4cOTg5xVNVRjeDZ&#10;eb+04ynZo55IGHMCs2DDCKph+ZSN/cEhBZzbHUJV7a6eG799ps8OWvwkZtDKt77E7Eo+qd3bdrEU&#10;Vlm0xfifUDU9+cRqKUNVrq4qs1WdWm39qPMqkwG2nKsujeHw/yRQVc5W0Q0ANgCc9eCpeoBSlbcb&#10;8P5TSFU8/W/uj7xOwvOAXunQH5Da4QDS4aM/W6lw9jcl1bOobhv36yzqy5XZpQgyBTYzYL2+YjVA&#10;fvXF1QdCVQbVAWCVdVU69Scs/VdT7kMirc1zdgcMzqGt4glUlXoDkCEgy7YXJ1asNaSs9vlmF4Ab&#10;Vvvv+nL4TzQ17Fe9gwug+/Zt5wR+VZlOYfsfzTXGVROdpidaWaWcwM0Oc1UqWzVQTfcKywIssJIH&#10;NV0EpiNmUtKGmnmn8tDpen7uD3RRbU5xhH8QFNOD8qaph06ZTarwk3096qr6dqbR1jOqas6q55Gr&#10;embVPXBVLq7C/J9bVmWz6n2efiKpUoCcihz7iaVO2xx+SnOspVZ6cqhj9T9/U6aacIkmVN4z5Yl+&#10;QNKMq5KyuV2z6iz6we6VWKo3okxGPP1l5pcFXsuSfSZ8N95FotN/JRqVJFh6Ic8jVF+W/zE5D9bU&#10;qWkrdLFhEdmilmx7v5RrNQ46WpG4Kuek+DlVPZXe0oWpvMM6DKYye5QGWD/K4JU1VTn4r2MypiYr&#10;Zas5V11f/z9jV9ASV5pFGy2rtALayoiSZCiCFIFKJZuBMThMJhAaRBB8kylm0SMWvcrKYGDETYMi&#10;UhS6mA4EsiqQyiYw2WXnOguzm2X/gPkRwoDz3Xvuvd+9r6rovFc+KyYdO91wcr5zzz2n0Xj+3Ojq&#10;B0LVDyyuBgUgrAEAVdM3c+kqGgTAsiptVv30GmlVCKtmUxUbq+z4b3uqkaw6RD2ITzy6cuzv4tx/&#10;OgZSBVH7br+fGlLp/jiJo16rr5+HUnbMB2rKib+ErI6rvvn65vzcmOoF8dRjMFU8GVo7gNSXILCE&#10;poNj+Ks4MoDHVURWaV41ROjqEN1WJK0Od8MUTsTVXRz/zQightXDflZWPVe9hbAKHGVM5WAVtVfJ&#10;xiq/43gVIqsnLWapLdwt+rhzh1QA1gHerQszpbypexrih4SUO/v5Cng68djvMqOVRu7UyzKAbp0W&#10;bgiV4VAsqTHfP5j/M1aHcZejsIWFVhlX3R+nq5qw6iQAOsPXljQAoObFVDSs9GrCVUVC1e2imtr2&#10;HapK5zPaAF1z9YzVAdYsfopAlVHOH/u1mzCom0yDtaivGjpQo3NqUSieeWnDMjyj6nRI7ONk6ZBs&#10;RVQ7bC7ktMDYuRIaV8Ran01L865nNXikwgQqWxMWHaryz1pX1kK5fTAQVFnlj7A6jxSWNRlTEbdd&#10;m3Imq8bKSqOhpLWxxjejKrjqU09WPag+jlEAT55RHOCK6KomALyX8z8tVr1+R1yVmlXWwVVPWrT+&#10;f9KUpCreAXikZBVPA1t558AUd5fAtEtR+RyXfypMNQCObqXqgErEVPT5jU1LubaD/zWd+9PZ3ohq&#10;uPwXruUL18JVWVb9BFg9BqTyYytBKfCUeGonvWeRFQlWFzy1Yr5qwuqxSqvbB8pVh3mh4baf2Soc&#10;AKCpwlTz2d/TVd4JOEtUlTrDNxlVbzqCqcJVEa0CU8AvGq/CXJWTABKuKqTun+zTW2o9OVlnWH23&#10;DpV1/R5JrqwPUMnUScxGNTjVDP+dR+MkVANWi/WLU/x2XWVV5axtTzndPMrvobZHaGmR/QCGzIWj&#10;xPiXKRhWaao23gOw3BNhlXKrOQRgw+z7vrHKfsCZU3siqua9KatDsVgrTvQLS004+JdO/cJS2S9K&#10;lacL0wjvMxU1T99rMZMlZ6/G7VO3kbXEdn0A6rT6UfXcvZBz8hTTKiGvT/7l2UZQCrTW5H5tBoy2&#10;+5yOishSxwDz3v5syA4wD2zUK2qOnUbvVC5bdfLpM1SsPEDZaoZW3cvip1q7ptbkloFaw/Z/MV3j&#10;JWbTVhlUPzxFgdVj61opoyp3AnwHTP0vJAA1Vv2TQwAYUyEBnICrnjquqpkqsKkqpoYnQegmEBV8&#10;tQs8PZWHxo6WcJUH/64klTD18yW3T139bwJRvbq+1Lk+HspBR4CVYZQk1S86uaLr65dzukxXNa4K&#10;mjpQUD16CTMALKuiABhXxSeoqlwmsI0aVgXWodcAzoivCk0lwnqmuAq3KtPU9P7t7eGhLwI4vT0A&#10;Vy1uthJLLVhTFQ9Ah6lqOv1DAah3aFiT/le0Wh5S9xlXGTbvEYwCUtOR/wT9UglSW9Yx5SHVUdRN&#10;Oe/vjFmYckmn7TIJzV/ccVl+ZcnU/Uo7/Ds+m3lqUfpi3UC2MFz9Da7qqqvFWsU11LW9Uvr/v6j7&#10;TyTHXo0nU+wU6JUyUmsZVmdm1ISvNauGS6Fsak+3LBOkTiVMXbjLHVaM2mKd0t/RYeqyDvxzJOrM&#10;XMwNWMy+qT0sNd3l6uqwO2+oXZmrzcQGq2qYqwVMpWQuibayhJTYtML7pvMrlnzqFYDcuhL3XStz&#10;c64ly3aztB1wFFMjSeVkVOmvpscz/TIXBMBKJXuxEmeIGzsGDW0PIO46tfJ8RUA1s9UYChiWq3QL&#10;gFuzMld9bxurf8krAFytus7nf9ms0gDArttSlatrVDU9Drh5tUv8tHvg8JRv7snzSU5ebMxOKptR&#10;fb6caKO6BlG1AdXVZDQts9VrE1tNVhVIPR4MBmoAOAKisqD6EtIqMdUt/hXMVwcDYLBEsR7nVMCh&#10;FAXS6V87YaJplYQAJqgA1Hj0778lnsqPs7NDcgq8ut1O//kvmKvqqwBfLSgXwPYC6NXhNoCdTdqu&#10;ap22uMSB6hu7BKqkAdy5w6z0ngitKEE9abV0yt8ct4GKbNRH3I0NPGWPVLtdLx/+yzD5TVfb01QP&#10;uG03jPIbAG3nwRppWFVddX+8rvrn5WWtWFlt/NiQ6mrEAGz0Nmo5oL9mFavA1pqw1Io7lc+56Crk&#10;Ws3IEZ01gEwpdezV26MWbNJoN3RCRQd/aZTe2FBFYdm8oSMVKI6hzvmq1bzjOjs9e3d2YZoWWxeC&#10;W4m6XJcWl3Kule643te4gKxW5G85B5Zaq4Vo1AW/GyXLTCvj+qsdoqLJShEVHHnOVQ/OqY66VNZR&#10;1/K3CbD6wHgqXc+ezOcaKxMfNLpqZCN3dRWgmi62LtC0iu5MVp/q2qrPWHG4arWA8yVd1ZxVaFbB&#10;uOqV1qq2Tl0DAIPnozK2egWAoJTYKoMqD6ZOrXDU5ziDo1J8UzoS92WR6h9eUSVM/TjZSiXb/Zj6&#10;i2FK5vqEl+mD7vHwei2/7vxroqrDT58MV4GsnaPOEThq+pzepReNrghXOxhZXQhjHVxoyjXtu94q&#10;XwWkYl61eyvAKooqmKoaANLfJ7xaZad/UNV+FlbPWFc9gK7aviG6SjSVElZvOlwCoAOrX9gBsFXU&#10;qbqKohqIrZ62+A2XnJLb1JCV0dRt87d8vTQAtenO/PHcj0WpAtHS7cxOd0rg2P5maG2HMuq8uVoC&#10;6KLEcrOtNbQB/iZXrfTcFgA1AbjMKn/4tzLALAwgLgWoN+auaB1qterLRIGpPWqt6vHkC4OvaUip&#10;dy3JLzu74oncpkXVnIpKvQQ112MlgyP1o+Ld6nTmp6rUVnLHKsH+ffUS3M+wGnRUV5A9HuxCe7W6&#10;mYynilvKWleEoRqm5uzARcHT8G1giVrTWGvfEPAAXYDMUucBq9oOyNHWazlXO+RbcQyraNmNVWGr&#10;jUZiqtFaheyqh7lp9fEEVH3AXPW9mlU1s9px1R/OOFqVc1VPWADAahWnqoyMqAhA+acO+IMg1d3G&#10;Uw1R42o8eGr68DtUZKS6vPrPRCxNTPXqMhv8s08KYmmCS5pDfS3j6q/yupYff8WwSkF1MFCyKqAK&#10;ovrStACSW8FlBywFpNexYSsvrtLeK0wAYq6KZLVvn2kVgMnqGf2VcmZc9S3d6gGAOLALD8DmBRSA&#10;DlerUA9Ah7QAzVfZMq7K+ao7CQoTlnaZqCaeyl1j+92mzPQJUVsOTlvN/ebIWGpz/AZq4Ift8bj5&#10;jVBahDftehxW2dtC37lt/6jKFtmt1c51gNRIAK56L+iqyyyssqyKGMBG4KrSJmWFAFKx4mTUGUIl&#10;W2GdkbWjioPVUHvHoJRevA4rgoL5Xtnw6rL7dYtpBh0B1eBvKnfpLdUw0HGpAbKRhLeCrtNwoeqO&#10;q09huR+CCeTzfa2vpiwWE2tHo1HDPtRYlgpMJThbymf+wLcrylXJgwAeDCvt1MJUqXJ1ZcUZpwRU&#10;n80Lmqqq+sQwVZQHyqCZFTkh67Wqv6yuCl8FV02IysUAQFSJrgpBAHa9SDcVAlDCKpNVZFa9jx4A&#10;oOpPrx1X1bIqnlfBWSUzKgFXnPs1xJowFcC6aai6fSpE9cAB627Yo5Lhvy1RfbwSijopL9Xlo15Z&#10;9JQqpY6rnhO8Tr4SqLKsOvwkTDUd6Au1VUFMPRJc5TcYV3XUI4BH5qvpMmV1aI7VIeq2vNxx6/7g&#10;Z35QdZjf+fUqx1UZTesMqfyJtVUNWZWLVkB32ATQ7Orpv0WQSkkoLTbG83UiI6yW/kxLjVOhW3rM&#10;FuqI02DI5gAAIABJREFU/X6soPqtV+Ha/dphatWuh2iqIqRU10vfy6iqCQBjueofzAMAWfXnxuof&#10;G46rku90D0tWFY6v6rluKT3kSzlKQNTcKa0QS/hXMzKJA/pS+r2JrS6Jr2Bvz230h36paq6wqppG&#10;W/WgqnjqsgJ1c96jqkUFRkR1+um/f4fYF7FPcYaAq3bx5qaRstWpCZiaUZVO/nukpWpHQEnGmEFg&#10;i/YPLiy4pOk1C1wplQQGqiq4ys8nTFax/i9Fq8KR1XEgKnmiwxuz6mRjDUDWCThhBblVWrTquKqk&#10;q75gVH0hjtWnpKw++O6vOVcFjJVGVeJXPeP5iMqqogB0T3HKb5b9VKKnCqJGrpo4asJUPfuP01P1&#10;UkjlAdUlJv+TxlOXbgn1Sxj6MztN9FPfJGBNyAmkdXxVOOuXrwDVT8MSVx0cEaZCVvU3Y+3AXTf0&#10;jxzfsCeLIfU4sdUEqcOEp0NoAPzKwKp/h+wyQT3Dyb+f0RRcVdUA8bK+erVNftWLHetVbaOzippW&#10;tuodkQCArHXWVYmsPkLGWItLxvlBN8MnQyoxVEbbZlMKc2hTzmb9O9YyJVF8bYkujWy0PcZ0OoKa&#10;RRRLi5FhVYihakfFtJQdUISZVsnVmrdl6Y9AxjB0AXz/PbVs/957AAhVG7jydhVz1b1Kz1hq6Our&#10;WCOKL5vCCXmmMu4yLSHRsHS63yPjQW+vl6UEtmNVXEZKtRpbVqulypXl2Fzt26uxLEoZLNN589Sa&#10;pDJiVwNDlXSC+y6BVRix/mWgsQE5kTBn+I/F1OCkkpF/TVusSqCaEPXvc4vZVeCCpn2I1Yq3+DtZ&#10;lSAQp39MrOahqtpG10J0HMDMJWSV27+kEhIHfzi0uBAA/VUPH/rw6j9Rg7Xx1BcvmK3y0irlqzxj&#10;ruoSq3K6CumqP8AjyamemFS1Eqg2vVmVN1U3M0PtMpjipYAKlqqg+orqm7dfjULq3/oJTvty+P8M&#10;PHWQOioDqNffzKh68Cd6+oVA9ZwO9udCVd8Yhf3VMFXJKmRV4qqfjgeqqr4cbB0JoiphxSceYR0J&#10;Wx3cDBhSBwNOuQJXpZYWMFXDVa4xJEztD7NllW6IyYd9B6r9z8ZVSQfgPivoqtu3B+gCYJaq5dUd&#10;0FUuBtiCwEq1gMxVKZgBXTiKmelOALrZVHxt6oNeQUXdcUP+Ha2Twuewgl94EG1/y5yqmCATFDHf&#10;r/C/vAiZAO53cTtbXM9az93XoKoOVL/3xirarVrSYdWPPzdQW4WGlYR6sghgGauEor5nilloOMPO&#10;VeISVr6cfygh6/8ZO5uXuNIsjE8sY2l1Y7W2QWML0l2EAb0TISEkJGgHMgMSCNTtjNM0rShZ1WrA&#10;goiLDPQghRSOuwxkEyG4UUh22fViVi6mdr3MalbzR9Rq5j3P+XjPe+/V7nurSqN20qbpn897Pp7n&#10;UKq1mmGVItiM+3z5NBYTOJBg1DyyjabzuoTKFldmE4i8leKJXw0J3b6X60+5dGlZ+dqONNVxUe5P&#10;jaRaVdmKvo/rTsksf+JsLWnWdOz/fmLKpQPWmiNqt+qYao8iUqFV16JQnZT+v81y2dpYQtVpiVzl&#10;b2eRVepjjQS8/bVmVxNTH2jOyh1mqgSsPFGuPtHS6oNAVfUA4LEqcgKMmVWY5UEKAFcAlmQGYB12&#10;1VVKlYsAgCp94QEuaVB1DgDUzjNhaseYSrXULRr6N6byrv8Vzin/5gkqG+13SCVpehSO9HSqD1Al&#10;rqIbFeQqMXVw4SQruDpQqfrhw08fWKr+pFKV6qpRqXq5Gj6zz2o2qlWqA2A3a5dGtOhBTN3iW+qq&#10;zNU+mNpXyfqiX9Cpe3G0ClpVpCpp1QPUVYekVRv8Sr9CuOrTeFHEamODter6ssB0WX8Okg6lJGm6&#10;GLC36LO35LPrSJU2pLYJpCwDc7cJlRz0c8uWKp78s4rxqUubVI2Sm0qe7FL5XMBMOll50hHzW1UE&#10;1XUsVhlU/3Pzm8/JB/C/X66aZxVPq86pUgVTD7cPfQwqfAB90pSl90WuellqTlZxvl2pOqUNsFG6&#10;R4tpgNevO/OSscLy6ehocuqnKddtXWeS0z48AuXEP17cH/BzU2xKwMYE0ZsghmXp3ChPfsW6glj5&#10;zbdGrrXmW9fCa3i55IpElaWtCUsFjHEBE1MBqTpTgMkF+n5aBRs/2eOfnJ1NAlc0xxqpKCxR3UZV&#10;geruv4RSVbd351BPpQUrNa5eu23Z1b/36VUoAMTTPyOVqfpIQgEtC+A7xeor6lZZZpVoVe5VHexI&#10;VVXdqteX26pVBaeiUHeoMbXzjHQqSdQOnvJ4hjA8v78JrPYCUt0q1Xlin/JLUar+/O5dRX8KJ33G&#10;KmGUmApehjdSABjIkT/cn5ipnzCsOpAKAGH1WCsAOOcHsj4/iWjFW9RVWa8OSbgKW7GTJVpVlOou&#10;C1VfV2Wp2hem6rXXV7B+tFKAbQGgU/WihxkA+KsGrJJIVaaitMoZqxqwCspuZMhfCGJtxx/pl5fj&#10;LP+tdV48XZcPtVFBtfn+HMd+Blbbhu5VqsaaZ0mqZr/erMovhWvWSOuoDWeZmi6/MnvzpGWWs60q&#10;rnXdVtWxqi9A1S85DHD1BvurQqvOURbAj3r+DzQ6lI1VtqxWv1KHVWnqF937p8wjQHev0t2h0frh&#10;DYttMSfr4v6p7ok6qPrxfutK1WpqhQqP6XQStUzUOIY6s6A8vfs+afb7iVf6k2puD9UloVIGYStw&#10;tXXNHPta3jilKXtb+r2bQo3PNDLAXF9k47XojmJaNcYEvHa2faxVJ3WcSpyuzaJlGiu7svka3hmf&#10;KlFVDv9rqCYgCaAqDMC0qlYAlKsRq8itwi1zAK5bRUj9E9dVpay6tMPTqmwBYPl/hFXp/Ys+3VWd&#10;qqf/DtpTlC/a62wVgCppVLpIRVi9wpCKNqnMKLWgUunuBph2afpUOlAAKiH1SLDKRGXR+ok/Ql/5&#10;FlrVS1XhaaGminufkEpfgC8bCle5unqCbhWMWk5VrJpe3ToVfXraL157IOvHvsxTsWCVkQCuALBW&#10;3d35BydXo2ElqjUnZdqgmVU6/Yc3G7QDsEGAIbGqzMxwqMczM8zSz0Ydm8IUajvj11xc+0io5plf&#10;Fk2ImJfey6oKrtkVkjX5LQp5KVll5dVMrtuJdI1Abcvhn6odGCH7ymlVzFWtriALwGwAXFV1myeo&#10;pIxq7feIVSFinE2NInVabVEfmsWU38EqpFZbZdN+6wXbtTfdOsFRrvUJFwronPzmm/Mjcy14TMui&#10;a8wGiIGAvisFz+y7ganv7wamSgHAr7q6talxRepcQYjOt5rC02S7f3u+xluw0+lPE5deHReoFKgl&#10;T79WORDQnf/D4/XkFRf7o8xKj0qmY/nfZGKqnsa+NPX8P8vZVQRnTgGw039kKlH1ETWrHsVOVawA&#10;qMfK717qtOobNVgh0yo3rwrD6r+bWF2yZhXbUy2rrQqUKtRs+P8eYI0lVT78b3WecXBzj7NFpaYo&#10;XP3YN6RuvjsvUvVfRNOS0Z/vT8nhn1iKMSmVqQzWcAtQB362SqQqyqofjiBVj12zivVoBVbxYVA1&#10;3OExtH+CoYqMFu1WOaie9qFVK5madKvSWQBeV5W66g6Sq0WqElOzoFWpzroRyPqU/AG4b7WBGQDS&#10;a+EGOiltJFMD1HVJPaXqqXb5rYiax5N0u6FZp7m48us5/9Jd0UZJTV6lUvPK8arcN6IyJ1STPlmW&#10;OXOqhisB0/e0jp8Yt2iG7LPPuABw8yZBNVD1L6tuAiCWABZlAoApqL5Tunhq5ENFQMub6bnfOU3X&#10;2HtF0qtLRF0ZC1RfWTD36iiEdXvANXLqE8pTGAU6b9TafG1kfs66/HGSwKYQSptSitb3CwszSSU1&#10;/nSIztOo0TJQ58R4GvXUeXqONImp8+qM2tRZ2G0dn5Jycp1iVutJmHWaaVWOmioz1YjaKsSvloyq&#10;EHGlRd3xpvc58Buw8c/kgipHrH69xp3/25YG6FtVIlZtpkqk6j1pWAWsslZ9KVpVn69iAeB+D4lV&#10;Hauq7tC0qqaqsKFqW4b/pZYKoqLlL6KV2/6AqoU104tN/LMxVexSfeTIlMvKqoWN1NifCiilE3/3&#10;yNFUiNodgJyCVVwX8uBf0le/Fa16chweStQTnPdZn3qp+nyfPxWew326hlpglSQB7L4KVxmr3cDU&#10;U2hVeaTXRzzQqTKs9nWLNfzldaSqerALqkoJYIO16tOcJv4pyJq3VjGsSuKVANkWpoKr4RVF0/WM&#10;2lic6yxETZiac8WSmdrQ6mVegce8sAFV/W5156rqI3nj10oINo2aWeB1speAb4m7bmKsSky9f5+G&#10;qm5Susq3BNUfAFWtAHhvlYfbdTn9S0W1qFVvjGm7ihpNunelRtMYzppzI1rT9SRXAERVxs3MiFJM&#10;PfbiXiiHS00zUGOAqMpUN4c6rmf+yFSXCOgb/SaPk9bU6KXzqHPVRVMIVpBpXsbqXRVZpTnSqvn8&#10;7+vLUaAWgwel3zU5W4LqpCavWLl11q9wLcI6pcXLqOU06+lSYqD9gbCsYgsY7vyvQamuRaV6x87/&#10;j3gG4J6fAZA5AA4FFK0qw6qMVgRXvUq0KuxVoVV3dF/Vdaray7pUdbBjMDWgQqkKU0mlsk7VLk3v&#10;z3RTk6qvTIV/6rky9ZfKiSoZT3VzVKinHjFY5eoO4ns0j6pKdaAdK64EDNCtGhy9RbsKWtV0qtRP&#10;I03PjK/89mQfzyG9niRcVazKFbjaJaIGjXrKrSqpe5RKAIrU8FCkYvp/63/hL7GDikr4gcZYzXkO&#10;ABsB+QZqAKRUn4pSFa2ak0Rtk+stVgIyfy9n9q7r9EuUqQBVBepVDae8GG9yGUyz37QdkCUzADLI&#10;lTfKXgNZoTfFGdl6oQu3JJHVXwGq39D5/1t1ASSoilb9W+pYVa9vI7Qa5U9NJvVaNUpViQWQUqpZ&#10;X/MjpgKMxirqCtKrVhdWZ+RKtOqCK6OSSuVO/7Tjqa+e6rVtHSH1RLUZ1yJMZ95rX2psrJToegXu&#10;in2oEUrOatYk9mrcHPtkC5WHHYSpvkU0bZ2iZikeWxKlwlWYo3rNWtUZ/LuIP5hOyeaVubdE75jK&#10;ENZkFJbdrh+vaU2VpqnWolC94yoAd0iqFsqq90yr/qGgVdGreuOGACiyCqFVB06rSrAK5v9h8r9s&#10;EwDW85diqnb/eTK1o5YiWkwlnkrfP9pSQ6n+fKnPv4tJsbO/6FTMUR0d8SiV6VQVq/G6EJX6KSBV&#10;hOrFQCYASKtSTfVYevt8vn++r1d474zYGj/GOpWrAKUigEKVDv8kU7t0I96gizvh6t7m3iaQ2o/j&#10;AITVXq9HJoGdDh//O6RVd0HVYZvBmuH8j4ZVA+f/jWEDRYCcxCqmAPCQO89SsEoVld/PY2c9ayQm&#10;KG17Sa+NBkRxFVGrCPurdYA8gWYxg9VDtJGqVEdTSariS6EqDgAIAuQNgB9oWDXmVv0YHuyuyjVQ&#10;3hU1cyhsxrNBipVUk6gVLqTW5O1cLVYS6qM+X5Uot7Iws0KdolWDKtF04fr7mAwQLVJYovKkunSn&#10;lKrbNV4OChp1Kk1bSZ2yCtfYmBVsryOB2yZfp52bfyTeoqZOuXRAFYCJ51R6ytfzv/22BcqVUgI1&#10;vmq25fenXrtJVWGqWU0v8lF/0eViFTy4x6UE4NNjm+mfxSErMqO6trYW21SxTxWnVWULoHCpUg1U&#10;fUBU5VHV716+qayrJlJV86q1qipFAF5Tdf0peT476KhQtVM/XgJR+wTV3mZvUxdUCahw+T8v9P+L&#10;O6pp57/L5VReOVVxalx1VYCLIz3/X0gFYEDdKgjVIFU/vFWlesxcBSeZq76iegawKkvtGipZh9Vi&#10;tRuw2hWuduOAbkUZQLpWe8TTQNReZwsFgK0OadVnXAFY1z2APKhRQmqGFasAVm79Q6uiAkANcqrC&#10;KlElpTQ2nCBmc1tAzS5fI62SqmDqFcf6rEqZljpd+SViNUuzUszBRZF6CVF1ZGyJKqp/lT3VLwDV&#10;z1FUdVVVjKs+NH/VP0Krwlv1cPT7UXbyvyFhIvwMMIpEFdd8U4xzvMw/hxQro/OoIZX7RCvAauBq&#10;QamaR6COuIJF2+mZ3078XEOdmp6q2JXihld60rcqw/Wx4kzBlMlh3pFvJgiSKkDTebHGyU9y76tP&#10;lK96veAyPc67Ce63FU/CkQLm+ETuZ1JnbQagJcbT0cGvlIFVFcJVZKk3ElTL68nHazZQFW4XVVVo&#10;V7kkAL+x+kSdq0BVjgLkmirACq3KToD/xLyqrFZRTXXJxVWpVl2WXpUK1U5gKT3iRBWISlDFHpFO&#10;/Pc3Y9ffHP/OWamevyvaqfCe1UU6S0X9/oGMUMUTf0JUE6tesApN9XoboAqtenwSj/9SAXBH/rOz&#10;wNTnrFbPIk6tsLo/PB4em1ZlrApStxSrkKhdMZCt4ipfL7j83NGb/ybxM2uHtWpbWlXDjNVqg4Jf&#10;aWoVpdX/s3Y+rW2dWRgPliUZtbVizQQ5mRgz8YSCY7eLLGZQiWOYMRiBwaJ2yzAyMrPyqsWGKVlk&#10;0WJCEK4Wgllko0DrjTdaOTuvZxF9iXwOMQOd9zznz3vee6+YZOi9siwnce0E+vPznvOc51DfinlH&#10;RQC5a+Y37UhkdMdn533AaKlcbUXr4YyAlAxRN/yE/4wmVpKqktK04MCfEaiPMGj7kJYUcnqMCFVm&#10;KjeqCKpfPfn8iYQARq3aQjmUJ/LjhBM7qCo2JWrlR0FqK+1PMVKNqS5eWoQjMEo9qs8zx/9yJXHd&#10;p2XUXvIVdOtpY8ltrPZErcRRfn5XyXj7U6BKX0oDWZKNKzHbOk5oxZN+AU6XfIRfbltfrjIrv+O3&#10;WmPxSQxoVRdVdu8VSF8v1Uu5rYaesqkE5ux/t1XFm2Jx/qdt1a5TheKqAVbQ+oVPAvyzD1ihkFWe&#10;AniFGoBK1Vd+bVXUquIA0ArAcVypQmx1WjX8r09QVUsVWVRJqYKpsUPVhUoNb+HcG/P++PiPHFXb&#10;Pq0vbW/KWwdVsqVCpE68SE16VfygftVEG1XZK0B1RK2qwfeD13RrBeCZ3tKeUqCKXL2KFQB+T390&#10;MHVYHQtXUQAIUO0Dqwdn1qTL0ZT/fbifFx4nRwZVZio7LEirgqobnXhNA46kRzU9pL6V9KtIjvJS&#10;6I1Oze11UsW6kfj3P5irBUidwdcPgrablsoXAsyMSkYG60xJHMxD7C2g2C0O4jKo7jwAVZ8SVGGq&#10;+uudl1pYJaD+pfU3XVvdeim7Ve6UzZ1PTPLDp1mmLsutOwK0iuDP/hXdBkhV1d9yXdXvruZMKJ2Y&#10;MqLWE7JyT8pqqPOpFzU96VtKCuq1FcsNTEQqKc+S+gqW6+p61WRWzXjyX9UNSGU3DhJT3X4Ax1SM&#10;2Md11FIA9VLV8k7Xmrpu+p+xJyWf5ncWxp8yrLEXSll+65eTdSpzaxz+v5YObImlajGrVfFuZrzq&#10;F1pddVTd/BRUJUcVoVUHVl+5JMCToFYxA3B+/sM6Hf/PuQAgPKXLPACnVlE9wVzqOTv+yU7lev44&#10;3B6w4f/gTbhTqdplsdo1lrpzf9b1bwVV0arKUMfVkVUAZlyjSQDqBEwdD7RTNXBAldM+PQeKXkGu&#10;XolYnT7zFwlVEasDmiQIUL2M5/9wB6RenvXjfXSQ0apo4Vmk9UmqVFn8wwlMCeAiVjuwAXCjqtOm&#10;mFWUAEhFHgrygNVah8HayU9/5nVju+BOX8rjwyj5v8m6USusocYqqsvJ3vUjDQTTYy6iElG/kYjD&#10;j+zwD6WKoSoqqj4mqFJZlRpS3GlabrmufU+ISA5/2gQIMtLEv+xOYaZWW+ZM9dbUXq9qJ/+EqemO&#10;Vev9Y4NVPPnHOmogRY9Res/0WMGuFWfDqlSKSqiVJNjaH8+Xkra4TKMGrJZcryf6+F16tiO5jJ16&#10;G2pjKanNKt1W11a5R78Wo06Vq/qn6nGbgOrTpm5CNaLWXVu/kZRp51yaf7M4QwtyVVZYJ7Nbkk+1&#10;Ba/qZ1sFF8nVP2RiqzczUMXuqu1bytTEAhDHAKQCoFJ1/dhjlUcAUFg9hVTdY50q/lSxp4YHQ/W7&#10;/os3fW7KhGdWq12/PfUNYTVh6k189VMMUhGusptqkgjUeI3cY5LtWUWm0hNMVXT+F60adapVAdQE&#10;IFqVCPvsOlMDoGsQPuN7q6yKVsXpX7Qq6qoH1LUioh4dGFCP7I0vjEycHGkSDbf/ws+u41P+idbZ&#10;F6aiVaXtKsypkmRVqBJWGa0QlYdWD5WXOctUO6K1NqRHO/5qu7gE8CsgNet1LQKruRR2N/x0mDam&#10;1h/qmZ9wykAVpspaFYLqym8efwWqIrC6Os+OKDTr1QLQ6zXiqRqNqTvgI4/3z6M9JTF+tla1Qcur&#10;tDdli6V4Kqt833WN3OZqHz8N7ehO/i1qTvVgnOolRG00crNS9l/zLEXutIQJ8BeQSBNz3vcynfFS&#10;pn67IKl5keOZLK3sEld4p6qcSJjkBCZk08XRumOVtareIlmxtC/6Adbm0h4Zpk91e3XMX10WPbwq&#10;Piv/NZtNXVu1ph8116xyu62j/ygAKEa3t2jWKl1fVRhdvemWrASpun2Lo1VepaHVWlclEwBNSZ5g&#10;rur8ONGq+7uiVYFV1qo4/+M+UaVFJVUI1RdsyMRoqvT9nUkVWO3aItWfbm4MqxJJ7bdMc5eK/f6T&#10;VKCO5PYvCJ0E0Yk84eMRK1U+/QemClJfW/MfRn9Rql9eg6cQq+HF9Iq1ayJVVa+SWGWtOo5aNUA1&#10;wFXBiuCD8CpA9IzmWPtJQuDeUcz10lQa9P7POQYcFQATq4c0q7oBxyqKq23YVgWpOKB35JxuolOA&#10;eChYPMyycihv+H3jKn88dI/3oOtMonaKI6sKkMoDU/vs7d91tqkYZbDugGpEvW3XO0D16crHTFVd&#10;rUIzALKEusX7VcOjxJuiWKvmkqfmkYiCVQCBreYSkqAU9rh+fUd8rmVfUc1oVZsmiK6mOG/vHVOW&#10;Y53rSpUrhUd+zvL3tilvKPBb9RbShdEtLA4oNYjpNhflJ8LSbEIHVcpETcdO637niu1byeZYzfGG&#10;Vx2HNbdTUz/T5rU0B1U9sVwMdrbaOrKtVm2xazMzaWUpAspZechWVqmoslYl1QqeuksSrD/5JCat&#10;yvYqoHVTpeqfglRdvfWKjVVRq9LaKqPqDs9W/cAlPXVWOaXqtSpO/yxSuWnNI1Q0Q8VYJaP7AWvV&#10;cL+hxj/1/lms8vh/QOp/KFnlJm5L1bw/7/0/w/D+v1AxdY0pCNMI14vRRMiKNv9E4SqEHQl3x1JU&#10;HaCk6nr/r+Xsr/0qU6p0TYmp19Nr06mBp3jCwKtq1THXVQNJQda+FAECWAmrfWIq2CoBgeCpvmnI&#10;1y97WPQFqJ4SV6X6ErVqEJwAaGeKSgDDlDAoJlaA0x3oc+d7QWPbs7OWsJP5muXn8L306kYtTfXL&#10;1RxcvIArovo1KTR/uh8P/M449dBJ1DxPafL/HedUPV15usIJgI91CwBF8jdYp6oNoGRUrWZwKptT&#10;eclqQzOnk8UApFC/lvUAfsq/fD/RkX7mtRyjSxsFSO2VbC9Ajqj3K4W+KRt3rRQxNR6ZSxn9R0g1&#10;nM4+8ZezG15YAafbAdKY6cg37I/yWrWuudT1ufrcXL3IFys63U8YNBb4kZ78md7bM0ZYF5tNNzXg&#10;AwXCNwWb6hbyVBmoitTlZYjgZQdWKgVQIWBTk1akDrDJc1Xh01fRrfJa9fnzaFglqUqLqzgFwHar&#10;IFWFuv/7UlndxxoA1qp7LFSlRSVgVddQtxsd/90DqqpqnoqlqohWZZZGoGJ1Sjr1j97/WQSrINUk&#10;qr0KNx31J/ZQmQqgClTHQOrgmSupeq6iqCo8RVH1ms7/0/B87QoAUKp4CmJ1LEzlquplH2Sl58s+&#10;kxRM5cjVS0Gq06kg6i8IqOHhX41W3D1OpCqVUykFYMpgPYStSnMApENPbLXwVYLqcHbJdGgIHdas&#10;BlBcRx3WfpUrmfl3KE0mplwJ9ZEe+B+ihLquBVTw9He0g5vkaXgfJOrd27gf3KVGFRkAVsirylR9&#10;Sd2qqhzh43BVr8UxoEwUZUvVpCorVSyvUnk6HymKakE5txPFuBrTWSoxR0BcVNKET2ZP46aVJGU6&#10;l4tq5qyKCwzEvlUXRNhoJHXURKvOpKlyXHcb8tf3Z/+qO/MnQ6fK1KZu5Wt6qpr9id/kxYJ8T+Ig&#10;Cx/1MttY7W9R0kbYWuzrZ4ZXk/dNb9JyoYLS/ieiIj9wm+KrAkoRT8vfC3ICt4WrXAgAU8Vjtbmp&#10;rqrPAlWb3K36R6pVpQLwrXkATiSw+vg4161iqCJY5dS0KinVF6ipWvef54be9KWySp2qLotVV1gV&#10;qHazTH1LUBXr/41AVfL+JhfZ4//4wp//gVSo1ZFhlU/+SlRr/w/Unipu1Gj/V6V6FdUqyVRUVvHe&#10;aqtE1MGYsEoWgHHC1TN2AsC1iidJB2SZeunP/QRVIqoAVfd9Y4MN1tX+aFg9ZJsqHfTbnbZOrJoq&#10;hWL1MB22iZf8C064gqJtJqlSV6Ro2wvZogLABxVZC7naUZWaLaJGoO57K+o3FEOFVn9E6h+FptSZ&#10;Ip76i4qqT1FVpViVx0/uq1bF2mqBKtJV7i3fa/UWYodd3l7OA59VWTn1Mv4mJqwYpzwcEHOsNHcK&#10;G/bKXOZ0wX9JBJXZ5I2ouhA755oqdva7QJb5xKyg6QFB7vlSai96T1Mff0Hl1E3SererlmnZ6Cqa&#10;MWkQ5XNQF4WqLE9LvveUAr63ZN9ub2EJh/3U/xo16loz0cQ0G4UAK5nKWky2sejAVrqeFSoVh38q&#10;VJBInYvV5fpCac6wymJ1C1WATd+1woqVTwNVm0RVPv/r3qrnfH0rftUTygHglVWqVXchUh9hYueR&#10;kBVcZWfVCc+si53qSLYx9QmgJlNZovo1qmkRILmk7/822YjCkSiJRzUK1PEFH+5H+p47/Uk1VTqg&#10;ojEnAAAgAElEQVRUQaSSTh2oTE0vm/kHTb/0YhXNqimwiiZVeKC0ylwFUkmrBqpecL/q7BImAFhX&#10;JRZAoarLrVWjAqbhiUDKMD0loP6IN9xRqrZhqTqE/58iq9ClwtgqlwBqylhbu8LPw5o+hZt1KUN0&#10;aIg07doupGiUq+3/V59upDHUeZWatPl37dAfePqRXf7M/44O/Jj2v/tg58HOzs4DuT6WVhWHVSGv&#10;mrRqVbUqguBtZNUc/G7LaroOwDatsPNKTvPJYoAoVcsuxf9OolC9Q4sNBZxOMsPZny2jxqxp9dK6&#10;gBQz90d3v8waxX1NLp8ww1O/I0u8rmzada7duLl6wTSjIXVxMU7yN22zdDPVqgLRhTjHWpQVkEy5&#10;JiNZumtV4G2LAHV31Yz4lVw6y9bvF1FODToTadur2HKV+gskKTDuBiS5uikqlQsA0Krh73iLdwGy&#10;DSBfV/177FbpvKpo1X3pVuF5F3tU4ayymX/i6gvpVX0XBCrp1K6oVRf6n3JVoFoI1tirmrBWnbBU&#10;neRO/yP3Qh6TUQpVyNSfxz8LVHH41+vKnP9qquIhgGderapWvUaHSuurgatieSWsjtlcdabWKtap&#10;PMGKx57ep/HGdX4qx31eUbsrAjX8mxNUiamMVXZMUY+KlWrMAai1ZeOK16p4DEWgDlmUskat2UcC&#10;0Vgl8DwdzqoAtN9Lsf67IEZF2lOdZOO0MnVDG1N0r1un33ellKl3b6ssLbhgVBWqUl0VVKVgFKbq&#10;Mm/XQF01aFVQtVVtVN3Sajr8/5e083ltMz3ieLqR5Y0S5I1iI3fXxriGFkJ+kISug0MdHYNgwYpl&#10;97Aq6dGnFB1iROiCl8WkwfJBgUAu9sG5GBpfqtxy9kX/RE/+I3Jqn5nvzDzzPK+cTdjnffXK8S6W&#10;c9jPfmfmOzN+wUppJpmPOsHOK/W2zkStivaBcjK/ZNJWBTBQreqFmYFXP7FXCl7XNIuKjq+s09Wp&#10;uswlH6lqXQSy6TQn+Jz75HR8tt+WVUtrU1Z3b0gm806A1h2FaqpVSapi8ilP876EyVbmho2zCM1A&#10;lW12ybK2yTJAx9XFIlNd11YDNlUqUVUVqrOsVZ09gj4UW1erlAGAF+CPd02o3rQFK4vhb2jzVdWt&#10;+iZqVUqsvt5CXlV6ALrcWMVR/5o7kKpdtKgCqH/bdVr1PZDa4YfcOVNPxyH11F9uz9+IBk3HjOqB&#10;ladIp+ZE5Xt0EG/U/feRTqV7h6J/VappbZ+PGQBMqg57aqwaDodBp+73UKraR25VE6tBq+5JCoBK&#10;VtISgKchlfcGuvO/rihUuvpUnOpCogam0k1Y7asBYINpSlqVMSpzVaBVM30azkCegxj9Nw2gMdAX&#10;yepyAFkBa/BbkqrZzqnxgb8q1EciUa+bc8qi/mVXlRKcXtHzUN6NqvNUrCKm3vsLqIqVVbIKUHYW&#10;fR8rVrWYN5XUaUyeTmA1gN8NEKgjptbzTrK8Cqtb2UhQi7NXo2tKlklbmb98Xj9/sc6vET/BIOv6&#10;0jzq1X9n86wzfTqmAKaGV7hS8SH5/Kd8Baox7E6sVomZn/F+0bKl43q0YgmsJlSdSucFfrWUEpVD&#10;fl5btYrLNgQm6wOlRmWWKoz/I+iTUNW9MIk7YuprzEJY4NFWRa1q1apI1TdYsvrmmfer/iOWq3i+&#10;6i/WWsXGnrUoVUFVAsAvP/ydu6nUTwWdCqOqYhVXKlTbH6xedUpXhtUxWpXr/6PEVXUQXVUne4lW&#10;zbhqXqojQiqi/3A4iFeqUjFqne7D8KJ3+S6jdchXT7g65MJ/kKrsACCtytmEjztIArgUAN2cAGCN&#10;KuusZBVrdpimXbCU4n5+PlrjyJ+5SkJ1TV1VLa5RVcBTnq7S3EiTpskRsFbkqSlWUa2DpqVXzVyl&#10;WQGRsl9YsLqR7F2NDqvWjXwbarEPNdb5QdTL1zXmXw5HccoR/x8EpuFyRyE7Px/+QEy9dk+1Kgyr&#10;tRemVL+n/6B4cRUc/TVPuVIytx/lJt8fWk60qlAOGVZn0GKe1kwBl5TYk+Y0SMf3lZMd0plAnZso&#10;Oqdk/iqruhypX2una624x/UTGduyfVJUkHHLalKfsokoAFfDmk2NYMpUG8/Ps1fPh2oyRWAqHxbY&#10;SKFarS4uKlYXDauruVSNgwQbcoWvGkp8TqnK1INAU+h7HoWoawLJ1iruKsT/N7XDSqlaj7sAHrvW&#10;qri6GnnVLdSquhL+K0xbfGtitYty1VbkqmjVbYfUjvippLtK7tNOu32qarWTCdV0L9VpnOg3suCf&#10;VCriembpycGY46AKoipQWaeCp8fSjXrM9tTherh6zFX6Ajp1qGlVsVMN4f3f//ifoFJ7plU5A+Dq&#10;VW+jTOXT5ZcyNedqQGq/yzhVsgpR5fTVqIrGKjj/+VJhupFydCAXICqPAVeuCKhOrbr+KnsblwUY&#10;FJD6xc1Wyda+tUJff2qcun79ZwLqsiC1CFRiamDnPNHz7GG45x8CsoDqPEH1GrUA3BOq3qbEqmlV&#10;Ziqgivl9K4G4NZ2xmhEVM1Z95lEXoPpA3EjJda3SpZLpVE4BCEWxvAr7r5XdEwWMlhPfVHRNKVGv&#10;Tpqx/+I5x23km7x0yTVmxVmByWLA8px3vZp4nKylFn9HVJtTwpAiVvGy0kZ0NIlXapxGjU1aMfp3&#10;QJ2SVv6v6l85QdzItKreGOe3KF4pAqH+GlXrq2oQJeuwUdVRomJBSrOvZnnGAD6Vv8tOWMoUVHmm&#10;1f370gnwZze9SqpVq43GBWdVfRypGrXqMidWeQ0gNQFAqjqsgqt9piocqy4DwDnV3c7L7U7nvbtY&#10;qWq3qo0BbItUZZbGR65TgVSemTqKRlUu/dNTmHoCnYqHYZXP0cGRilTlKoTqsV3MUXL+944Ph6Zg&#10;wz1UsdrDxSkATqySZOUeAELroRWszF7FUlU2rnSxzqrruOqEKngqQX8/1qeYqXg3+z/lVKFVZVIV&#10;51A3MpGqWKXvrnvFKqaAppa0BlrEGlS822qQhP5jJOrndgHciBuonIL1CvVG0tWfBv3Ll5cp7P/O&#10;mEqOKYMqW/yZnuDnJsnTebB1HsqVtermplGVsRoTAD/9KAUraZdyUPVd/MmMaduFSuV96qNKgnHd&#10;VW0bADVH+wJZWlixslMe23hqn6lhfynPotZ+lahuf9TYnC0tXaHLfFpRELs855OL5qBC2SkbVVIP&#10;qg/jn1kNErOqSlRhqiR0L513Uj1sw1Hq+YJASdeu8jLAqoX8YCp2WeMruaoNbYOt18FU+f0WAlTr&#10;C0s6TXAh/g+Dm1/VCAtKyybru3+6K1nVm1Grwlpl01V4sMqbV//U5qqoVX928b9zVGkRmrlK4SnZ&#10;1FGt2lWmwv2/3XFaVVKqqlLbnQ/tgFNWqlCrMQNw+iHzqJ7qltQ9LJtisXowLuDfOzj/nFjYj24q&#10;jf2lFqWp04BOwqro1J4glR4RqftIqQ73NQEg2dWPPFDwBOYqr1YhUZWnjNO3JE373R1+9sPhhx2O&#10;++Vq9d00FcVpBWK1qVK1cAb28pdo1eZAYaqGAK3/a0Z1UBnn/R+rVj81gjqbNJjnUYujUY2osaOf&#10;NOoyF6a+cXUpVPfZigo5Gti5SV+cXaNvn11hBXvt4RnNVdkMWlXaAHRpFaCKXfCyDfAihf82HcXk&#10;XBwyJc1LGogzVgNUS1LfL+6tLjmuRgfBDGve27xrpXw7nxfgqlPZatfShFuEopsB2SzlSlMXk2ks&#10;50T9UaUST98For6bNlNBOS5bnfQ9Wc7mr036DqwNM+NLM1U97o8W55SJVJGnJRWqPKY7NivI52TD&#10;peounG/EZYB8Vvl5Sy7aPr3KBX7kHxoe/qRTVaoGqJJJNQ5ptY8VqDbMskVrApEAEKra4VWARNXq&#10;BemrYtPqK9Gqz6JWfQ2pKttVyS7ZdfnUFl8mVruSV/1hd2t3y2VVRau+V7B2MFYFWG1DrZJSZaHa&#10;MYU6rlJlGQCWqiM2ojqsxuD/PK6eHBlP6eagfb/HlDz2ZyiRv1injvHPh8LVY69VCaQRrE6tCljf&#10;Yos1713deduVW68+3gWi3UhTFqesTVspT33wjwQA1/2bUv8fA1WQdACerhtXm+Cq5Vk1t6pMbRba&#10;VL/Up5otBARfsWxgLFPFj/rUt0tppX85FvqtMCU8VZyywV9PwGfAKkX/VzgxABG7yTmAaVD1X8TV&#10;WZ5VNfsTUqtQqrVs5NRcSlXVqHN+XKknak0vRNxXS4bTZHeV9kfdDj/TsKqmqenUipruHyzMRJUe&#10;JENp7tJSmuYTtAzf0++wv3raqmDJFqtaYabfFM+XEv99JletET8oQF3RojX1GPlPRLSWsJvLufzt&#10;g/RnL2lPlKZq41wUxP92VvUKZOXon68Gd3YlWEUWoMEdrvWFiNQlngaTqG8dai1SVfOqsFU9wEDA&#10;Bxiuslq9oEwVrVrMqy5zZ5VMAJC0Kkw9lZbJVcJqQC6sVdqpSlJ1++V2e7vTiUoVg6rC9VKJSjqV&#10;Hu3T9oc2uCpIzc7IExVadW+kBlVG6p6apiwNoO8c+pOVSt2p/OrtJ0I1P2AtZgAMEfpDq0KuQqTS&#10;zxgyT4cgqlhWDzELgLpWMRKQ9gOGl90C1X6fXvTYiQq1RfdaxtINW6WS51LHoJQoqsJ0fX1Al8nV&#10;dRWrcFkBpLjByEElTqZqZhlXJ1c/ZxJAOh1VhesNW0FQGN5Ps1GTwlS0o/7+G3X000T/K0bUe3RA&#10;POHlNLh67dr8Wfj3zthWlWAVYhWJ1dkV0aroA1h5gr1VsglwJq+LT7vFfa5oZP5TmtdSc7tVUzdo&#10;kqOdw68ssE4sU+nelQhUV+bPVq6k8b5Otyq4tGYSPcwBPzZY6weWXQWMHU+1yLl0Duq3S24uVJGr&#10;C2nfqfYbTE5GkYpEaunSxF919al5Un2+Vn66TUNRssa8KqgqaL1ll7oBVrkixeyk9QE8+nqBYcpU&#10;pW82eErhgvxlloy7VMlqxF4BWmh9X4dYp1rVxOriBe2rokTAK5KqbxIPwGvYVZmqj7RWFTBawcyk&#10;Cs34ZLkaxCpSANQEsLuFKdVcquK86stONFVJ6A+ktk2vWhLgHJk6ErKOsvBfhOoJYn+PUVGnkks9&#10;Alb3BaaGVHoMC0QNOvWYgLouxf5jBa9LAQxFqupP4aoVXj1Mad3XnQBy7zBR+zusUe3yQN0BVFui&#10;T/tenHqiIpcaeepkqgAUsnS9uW7ylDgb/mx0rQzcVxXXGlBxbVXNSiGvOkjTAJ9nA7AUQJCplbWY&#10;R/WJ1KcYjnrZRf2URf3OalP/dSG/CVRFKmsscjzdpv2l5dvA6jwNVeE6FlKuRNXNe4Ava9UXvFyF&#10;uwB+RFb1yQqTaCaOnC4Uj5IUZ4TqC3ZKrfhhVp6q3ASQTgWcliXSjq4sVN+5ln52bbm+gat5FnU2&#10;pepKYc5U7HS17LB97rTsscJIwnIy01q2kmbdqFO8tpqY9+3S7+p0LxWYigEqNu76oq+UJcd1vbrO&#10;/inH1KobO1Wtu2UrMa/qpCpqVbf4XrylUF1trMKDQAuu6ksLXO2vswM1xP4BqVStAlTHddvqDJZF&#10;zapKtQpW1Qc6vPqBZFYvaPhPmwCePbZqlWtY1T2AGOvRX3skgX8lqigOVKkRgHrXt2SRKsX/L3dT&#10;U1VbylRCVMJp0KnhdQqsfuDXuMA/QepILACjA4fSPUfRqFSPmKmE1YN9if57+z0zUiH4Rz71+fHz&#10;5/TgL2k6FapSbGAd9sRSNXTVKtGn/PqoPxaCFUMFdyBY7ZA4BVETnB72Wzutw/B22DpshXujH66A&#10;0UOI00PP040NjfSdSF3n230lMBWuQqkSZxmtA8sAmK9KaldNFa+RpoPKJxsBfnWeih+RoqnUViAq&#10;L9PONqJw4P/UmlCX/8/Y2by2dWZhPFXiWElNEysxshsFYZsy0HFsiGgJMnYFIWAEA/bIMhhSMsxq&#10;Nm5JoIMx9SopplSBKslANhHFK2PGm3H/hWz6H2U37znP+XrvldveeyXLyjSd2fzmec/H80hfykVq&#10;IuqCL0k5ULMz8szuUeLq7gqp1VuEVBoDoEfnAHZat9Z2RK3OcL+qfUhxgE1hatKqR+aPejXTqrJn&#10;1IhADUNTLFXb6mWdXtG5zyu0kWrplhZRK0QDoLTZGOM5ZRkB1faYrpSYBYaJMJgS6IZUpHn6lzb+&#10;m01QTXDOdaRcXA+NMrVSWawEofrR4mLmRi0BV5DN6nZtnTK/kHYY+/25UF2sh539T4JSLW/CzlvZ&#10;k8UqN6p08UBHECosSpOGrlfULQWnf9C2w38ID1ZlahgyWF+f15AAk6qZverqqhisLl/Suaq/xxmA&#10;bw2rUlZ9LhsAg2jtuWU1ANGqG0/ZY+lfbqryb5iq/vpjHKoirRplKtOVygDpYaxuR6zm0/9CVi6q&#10;miOVOE9Fpga1ylw9I6F6zF2q8wyowCa0qkAVYCVVSlIVo6lUSj2xEQDTqjSo+r8PXAc4R5/KNgcQ&#10;KkCxAGcRrANDqt4jwSqJ08HmKBEVbB2xOh1txVO/8rTv01OJn/zQB/7YBUN7rlUZqT2rCISKqtZX&#10;dYDVWlfe+PcS6x8lrVywkxpTpsXRb2NpXGpfduzXedSbcWUq1FFbfuxvOFGPcHE4dOLmTqIqYZWn&#10;WDG1qjVY8gMUkxUqrQZzlSeqVdN1VYqfplWvmi0qFQdia6o2qdtRbS4B8I+ie3Wj4Zo0cY3+F/DT&#10;spO4r/RfBeV8FrWNgICq2K8GrfoEJ/580zXfPfWaglI1jBaEjamSp9+4JFQ5/1dA1I8Ws9SoaqhE&#10;1GpahyCBTcEr16bNONutCQv5gJXMuzquvWaLUb5tKntVsgSArX5u+KM/xQmsTW/tY6C/o1ilNlZT&#10;0VqXCsGY3hjZrz5YfpBZrH6R+1ajBvBAsgAsCvBt1Krf2giAm6qg+S+bksZVEqu8tfqUoPo3GVQl&#10;rG5TeKgxdfuxnf4Fp0xU/ORJgO0xnX9vUUl4nwajwDlFC6kGVJaoZzjw06djIuo7MJX5F27t7RNT&#10;7QJY98BPcBX/OVGqylXANGlVLK/ynhV2WBNiY+CqElV+jASnrE4HxNBBnzAqWhWCdaufvuj3o0jt&#10;5X1+UHQIdvbwGqa3IdRpD38EuIb+v+N1mK1fYSjARqvCtlV0rnbJOryYrAGpWSKKuvmFrX7s9YOo&#10;d/TMD5z+Z27ukWvUu3eVqS3XqA0Z57+CFGq/jKo8sIoX/vmvsLeK6uoaBgE0uRpe/pOWi5o7+fus&#10;6kSWsQoGYfO0rUStyV8T8gCCSC0qVdGqwQ4q7xYlPLUzW+kqc9UrqOOIOi6DwGq2/P8VbpUyIS2w&#10;orNV2Glypn4K6Ekg36fpvqGOfdUndhV2+2vM1MK+f3G33+Ctx3DTpXruf6PRq/WwBrteXvlXEZqU&#10;KYtTzWHFB1vpRwWBGLze+SQXp7kSRqPKzv9YrMoDVlZ5vyqpVdOqtglgu1X/DFrV1/8HtoDOqZ7s&#10;7rkVCqtJreoSAOdUJazK5r8tAYCpPwpSjauYVuXXdnFCtTD+j7IqadU4U+Ua9diO/sRU/nH8km6s&#10;UYGA3vgXpXoCoCpXg+sfq1nH6gcrq8oHnlZls1W+z6NazbjKKGWWJmKSRGWAsjBlpPahUOkqAJVE&#10;qh/0IUy7OOcLP3t8JX7iwN/TxhQDVqsAYbRK+1XSuFK4Bue/oWcCxHWA4Z8cptKZ1NwshaJRgFR2&#10;8oOZ3+ehjGoT/uqNMrUwNZWf+4UQK4pUnqVPJ/AjrWYGqgpWUQWYsh7XDj3AqqjVQwlYIRwwVSe4&#10;ADDjiaXqBg27KxaptckjJ2rOVPgGGFMxD7omEBV5qqd/uVSjZqZTtSxpVQuV7SoUKzuiFrylS0Rt&#10;tBqt2w1rR+lUQV7DuBLmXqsx9HlcmN+iFli1oItl/UR3rsSqZwvAKUwVr+lpvt0txWGaRfdlUasC&#10;yjeiVetvCktVvuwvk6idTrOOm6UqhbswWvm1WIf7FHtV6zCr1wvsr+UyrWF1PisA3L+frasqVomq&#10;9/9ySUKrv4MTwPf5EkBRqw7CoKr2T1Sr0hAA2YJwWJW4VbOxqjpU28w/VwCK13tUV/nI//h9eUxV&#10;nt8sL/UnCUfRuqqXU72UqkRNUvX4WGZUz186Ub0HdRClasCq7KUyVmUG4JwvhqmiVR/5I7ayIl9B&#10;lavynlhK6MSbqVPwM77pV3TUJ5L2CZn9np71e72eIJV/GcrjP/WWt64WBJypZa2KVhW2rIbu/68Z&#10;K4Wp1eEf700tLWUOqX9dKgZLf/a5dabufJxpVDnxC01BQjn1E4fWGKg+aQQf6aOjJ3aOF6ru7Ny6&#10;q64Aj9I9FZaw2BNAEqy5Y6UJq+pXVZxEaoSJ0XwmVZxRUM+sYSWLBv0T6+3kr72hSFEW3K0wBIts&#10;gADU4DlV3JpSjZrVUK+MX+ePhQXbXZiYyRZpJ8epVLG4yqEao6FFm1Y9JhAGKXTC13P+tFpnTZt3&#10;vzq8XC5lTQfnlFAAqDNQg4dfvV7Wkz43xTht8jsJ1SZvIJBCXUwPzvk80r8uRtXzBaLWY2XBoTov&#10;THWqflG6VnnD6lKmU3li1SoAgtVYAdiUCkDfZyb5s2vVp2IFoN2qx9SvwuL/r2FS1dpVilRwlfUq&#10;XY8zpkpJ1XSqvoypP2VIBVNlmEqYegapGs7/IKrp1FIF4ODklLEKKxVvVEm3yv6eczv+7xe06v7L&#10;yFRF6kiwOTJ+4r1rb9Clco96XSEqLvsAZQpyRowW7q5iNd8CwACArgio64raB8jS/9A9AS0NoGwG&#10;0M1iUyiwdTMb8UcuygbMp7LGVGj13ySmMk8fzS0U51FZXLZ4zvS2Zk7Byn+ypvp0ti0WKU1SnaAq&#10;FQD4esS2gFPpfUoMA0SxRqxiAeByTaiKLX4Jn5rxdlg+5X9UM7tVbPXzBurRlZgFENaWWixXQ21V&#10;T+P81/ss6rQt9JuLX7sa56bQnc8zrBAEC2FdSgpQr+xC/HbkXomnjL8b1Zx7VU87eaLGrDKCOpFH&#10;WE+XCgq0Wl/xo74mq+ivIW+VirZyzNcqQPZB6p6dOB1Li6VCVIYqOlNNnpTybQKPVKETPbe2lmnI&#10;dT3XqsFOUHSrxFkTU39xqSrp1Q/pbVVyVi5JUTW9pfeiVHWt6ktVW5tbsSN9XbE6GGwMyLruOZJV&#10;v/5Bg5hhq4pBVUFqUaWKToVWzYhq/SkXqiEd1XB6JvXU4zhFxT+YqaZVz5mCpTGq04PSdcpiNTam&#10;9p2p2fWBH/2Bb04EqyO7+qNA1AjU9CSGjtLdT/eIMbrfTb93R8LUEktzqKZnLz30Ntwbh1abAYhk&#10;1TWAXrrd5hrS1LRqcKnuju1KDbMgqs0kUTevxyXUMDoV+lLfWGfqThxInYt9qTjij/PyWkLRCg3L&#10;M9rEb6ptflNIF2pSNMbsrGhVOv+Tb1WiKZZb+aPtuNJMwNpOwqpMrbYRW1XQqmza70R1Gv18TWFq&#10;kQC60K9IXdGOfytgNQw1FWb8VfuiKyWqtFb1dGbfPB2TuBLMUBtZVpZOE8zkWtjO4Tr7Wh13iVYt&#10;uUrbrIGkDMYBVGFqjZ1TC/2uYooKVxEA1srlUAeoI7/aiqt1n1KVWatFDMU2+Yl7pkJWKiM0Nd+1&#10;Xna2XvaL5rAwgUVwnfc9Lafruh7/H/xCa1VE1VUXqw+zpNVLIlPFCzALro5adeMfHFGF/r9t9lzH&#10;fg/PVZL1JzuDYrhKtCrKqigASABAUahubz+zbpWCdTsXqSZTpaLKganvqLSabaeKTj2zs7/ylF8o&#10;qp7bPP+JHf0hU1/zfXBKz+nB3ilrVT3dK08FrOdcWw0ktR8nzFQKYZWI1kBWRmnQqUxUoueIgcpY&#10;1QO/HO+7ctq/gKl74KiQdA9YpU+BqT2MAxSk6tDXWLs+ZoV2lexWZUHVhtTfmVNdEq7K5hSW+pcg&#10;VNXR7zNfQs1jUOeyJdRsCxWtqdbu2m3a7aTEaY7xa/P0/qziVEZlOodflqi6EFMBFuYWIld3pGOF&#10;flVwrBaqTuTm/ZoGkGhiTI3z/ZqsusKLqLEt5Xp1Lb2tYXohMtVW+g2pNzifLzhOS833gi5/nrEq&#10;blplv8BYQ63FysJFWjUECARfafy3kL2oa1nUKqetukotnO0rhSksaNYbs4BrJlY9UECN/CSCSoJa&#10;m5HPPLU7W5mtwHe6yaYoi3Lkr3dyiyvBZAKqPLraCn26DgHrl9ZU9fifOas8dLDeY6qyVH1FQvXt&#10;21e6WGX2qmRYJVCVBDqCqsnUPpjKYtW06lPRql8jlJnjVCwDYDxS328/c6kq75T45x0qguqzmDn9&#10;W3ET1U787wSoplNfMldNqoKop3qTKoVWfQG2ilbV6apMqNqrqFbp2w+n2s9SVysEC6pW5aebnv0u&#10;KVGiabq5Ysqv4rVf/GLPbkjTPflyKF8LUPcK5QDrVPVkIIAQ29UaQFeHVLvXgymA2f+HfIALrFVM&#10;qBJP3YKKNeoGt6fUfOqbuNj/saeiMFLZuB/FzzDj3+KhVEYTelO7Mj1FQ0zIaDvs0NPpSIob8RVU&#10;lapqZKrDVbZe7ypV27Pt6KxSi8nVMxChV8R9CuL0Z2rx79ZKQGWFirX+2+ZZcjvvUYW9Vxizigiu&#10;1dpAUdthFxL6shpqZtdf8l1tZIl917IK6uR0OPK3bZagfBUrDhcnBE6IUA0WfmXj/jjhWuEJAnFa&#10;9aKAVwU0OWXRklHVbwDLTzJ/oP/oZSHqDXqs5dX0BOtOtovFVlaQqQ9Mr3IpgPcG6NNyztT5ZZup&#10;Eqjeu8dN/6yoqhWA77Sq+io4ARJWfwhS9XkYqhKpet2LAPzlwLQqz6zSJgBVAB7Lxqo0/62oGpn6&#10;TD/JaJUp1myoKojVd/Lu1n6mVQ2q7zKdqloVUvWUK6YuVBmqr18cvHj94gXYKuVViFUwVeTq6Viw&#10;qohVDQyqJmYi/DrRM0EUFKVv/ZG38ZdRFJf9RhwlkqY35SmzlH4nmrpm9dLqsGc6VXdXY8bPb0cA&#10;ACAASURBVO8fn6ysOrTiqjH1dzTqlu1OCVFlHnUjVlKLPOXe1Jz3+s3L7yvZK2VvqZasckrn/UgP&#10;/shE6RyuK0zXDzXEvdMhrbqyspaguiA69Wbh8jSru+nfs2KrAIpVIubYSBW/Ejx2406/dLWEqP/n&#10;63x62jqzMN4E2xgIoSVGJi2jiEKENDMGCZRggeKwiTRyOhLUJBIVI/IFTDRIgyKrXUQFVRGThYMq&#10;sUlURbO4stSNqfoh+BJdzYeY3bzn/3nfe8m9ju3gpCGL/Pq85zznOXPwZm4lnmHyldTC3hc6EJip&#10;G9XIQR+f+BGpWj7wwVZJmHWcZ608PYiWZF+L1aq5oK7daaVMVZU6/YUbO40ZKWxUV5aQdHZKdq5K&#10;bbVuv6VeF5ou5DawIlBH+PepHVX7/66ttRUNt5Kln6DaRKbCV1rLBNbwZlkmX+fnE/f/L0TVzU1f&#10;AiCqbuKeldXPLtStChcWVl++TEer3Pj/zo53/CBbyQcAWhUNq+wC4M2qYqqy2D8vUwNKj8Jz+BGk&#10;KehVUKiqVWGG6gwCqnyDioVqolWl1U889ddbslR9fDsk/sXNfq6onhNTA1LPT7QOgFDNuN1v53/l&#10;apbcvXhdAIIVdgq2Xz0DroZXxCpVTUmKvirgKoEyc0ztK1z5R1/Iqh/h3e8WF1adz4paYP2OHP7x&#10;4N9xAYAcZD0eHf/7n2z65/On0krq4WF67o/t/dRCEqA+p8ZUUnYsEVM3LGaaDIdCU7qehi+AVgWp&#10;+phkKnH0q88hRBDU8Xq0P+DWY6Kq2gdIqx6MTgfSjY2VRkcLdlWV9lwcarLhaQXDUgitc7UVKQDU&#10;8o0j7U6V2Eiwob19MXtex7MCeapDCnOedDa9NE39rQOfwTpVBFXnML2ep3u2GRv+JIlfhd+K4f0u&#10;NAALpMlEK8jNm/XIUSAJ0ZHHSiOxEv9BlbexTsU+11k2pLpYlNR3Oq9RAQGUraYXq4DS5Za8m1+O&#10;LjdStbq6uapEjeYANmkn4Kp4AJCr73S/yjHWVU+trBqtoKcFyXyPPxNz1b9RrKJlFcdWcQng6T56&#10;AGSnSu70fwTHfwLsEZKVtlLDmytWqmeu9y+bp2X99JVVVH8Vdyrp1F8/kkVVXqAAgOd4PvIPhKkn&#10;g3AHpvZIrOLbcxWr0u8noZp5pppKDY+B6NSBw2pgI+28wpuUqj2Mq/rS1VM9vPFkJY0qWpXFqh39&#10;ux1mbJ+fuInVl6qqDlx1nF7V3j+2/21XlRFWRlaLrx2X4b+dINUFUIEt1W2awt5U3JjSsH5g6qNH&#10;kZ7jDc9+HSrPG34jLP1PoOlTXCjcBLXKVA1SlZhKPI0u4SpQ9Tlp1R84D2AWtepPoFXHNHWaO1E4&#10;dlquzPD61MjEVHMxJSvw86BV52oadMXtI7O8zpSVqdM86BpRNXb1e9dUPrO/wqkBljMdu6Zo3575&#10;CSiQZeQmmU0TqipJi/Wp/J33KhW3IXvM77GqChcdTCOuClNv8iYtXV89y1rVsBptucbvNtoVy+Ey&#10;IypV77n4bOn2c/iq9qGAmK1mpFUL3jeb+OByqjv9+yWA/pKdgKufWQoAKtULkaqngalcVyVXFTuq&#10;ZBLdT6XveK3qHKu7Aau7b4JMlZmq39xElaA0KFWgqYjVI5GqVwjXqzM+/B/p4d+d/N8nc6nvC8Qq&#10;EnX4cRi0KkrOgYrVwNLAzwEKVOTpuXI1fAAtK7RWUS32EsmJz1QHGNBX5EacDrJerFaxDqBYRZhS&#10;XYA5ak8ZMDRzyjN8QY79XV8IMM6yYrVSKxLVKVT3TsOqWKy2KWSFTQCdAM7OuFRV+5ZU1dfBqmt3&#10;p+QNqSRSD+lyc/0I1D9wFao2prTXf0fHUBGqOhfKtsqfyEIlHf+HAamgVL8BcQo8XWo2F1uLsKet&#10;1boHxiqUqsRUvCYmoq2sgta7XxNVbXX1rN+uMuYkKvTP8XvaE6rk5/qh/FuroFzFZ8SrN4uW09YX&#10;Vmp5fADDA3gOwfsQCk2oFb21N1VhARlbUC3dir1N3IAKSnVqJKaqotwKp94C676NqPsVL0OJRk45&#10;FIVfnFatO/Gpm/7gMF/Fdda5K1XUaJMgon459aUc/SXk/7bkTM3z3tXblLUqQQESPkW8zF9LDFL9&#10;0CFVt1U/yJG1QVAlv+o71qoXFxffpzEAP4pWVaMqTvrwIDoBdocrqxCwAhUAKqyCVN0NUnX3eNcn&#10;AO7HJVUAKr7sMlhJrB5ZTRXQalqVKwBXMVrTcup7j9QgU4dk/yeoDviWJtUgMPSEuApIRcSiWs1Y&#10;rOoN/ES4erYqU9nh6rEKGS2ZIhXYCa8ZPzIRpMzRrpZQu5m8yLlfkOrfdui13yXtKnUBeep0vFZt&#10;68CVFgSkXdXhTEDDKVkBtPdfcP7/644CdTsfkIpQlUO/8/gDU+/+cVe68H+6FeWjrrGTk1ote9xm&#10;IbORW4W69ZCnDZ8GdRqeJgNRwx3+BQSwBq4+hLIqVFUBquueqBI0MDHx+qvXhNUnQawSVe/9oFmA&#10;vGF1jKnqnKduzQmWUOcSptZAogJLK9ivWol89xWY1tKEVMphRZ2KUVcaH7iR+lB54UClUJzOGU1t&#10;8nSUDa963geZFzlOkaqYw2r7qyVQKldtsLUH5YqPDXChLwe0idSWrVqM1UJeq9ZvLtQdVdFrgN/L&#10;SLXYiOBwKh+MmLPA5UwVzUfNSylVobqMNVTRocbSpSWB6lJyrVKPim5JANQigGhVoaoMAIBaJbvq&#10;8UusAJzqvCpqVRr/p0IqHhs/uAg6na8irrJWZbvq8f7+ft75jxXVI6mqhh+BpCha4QloCoupOfRf&#10;x/95nCoVq9qlSsQqd6mCTH37cThEu755U096KEnhxmpqUKjw0IvkaoZcHYhnAJ74a+6D/w2IqJwf&#10;YMOuQE56wP2KX/3NaMwYoPL6qYvP/10pq0rtlcnqyqpuxoq8ql6rWqC1xQC0JWk1ClZtFzWntvVm&#10;nv7Nl1FxDjUNSJXI6SexH1XDUtgbr+1rSeGIkQpH/6BRW5MtgmlgKRE1MJUKAFsgVdfg/P85q1Te&#10;KnAoLoTwrb3G743E6iOi6ixRlbTqKLkAxihjVfae1DjnWdJQa7lrroa4Dbd4XNlG4HFakgECqDRA&#10;BVcKq56o127qqxT1pKzVT6apaBDL2uRuebX5C9z+6tJYuYCmlUirUsmW/xaM72RBgE7xE00X6gsx&#10;VxfqdrJXoey8Dt5IazCFiu0XVXhUi4CaLF6Zl5EoS11t+Vxr0apNd8InfZqgVK+GXOypajwQsdqw&#10;838DcwC4AAAjAMJVbVedruMQAFN1nFtVMPkDxsr2B0z7GNcaACyu+6d4q7hdBfP+aFNFqL7ZT0oA&#10;iFU49gNPkalIVLNV8YYq1qhaTXVgtQFVmaOKzv9DKgF4qQpCFB8naKUKYhWBSmK1dyJNK7RXYRGA&#10;JKnhFZjKJYHeZfg1+MuYp1YD6LBWFaB2FKWZaFF97TBTPVKzFKbR1ddX7PxLNYDrqkjTrtHVEqzb&#10;HLKaywOQBQBtR1aXVbUTRaXu2LF/G4lqTCUH1UQudLrY4x8HUAktKsTUUgRVYSrq1EBQ1qjhXkSt&#10;Gh7NIF+37m2gVCWoKlMD6e/rzZNd4XNHVdgGwCUAMoWWULbNxEtW5viGp5Vajqw4p1BZ0YN+2Uf4&#10;84kfasSjvMPFH7dHR8V5EO1ZtbTsWlxPcG0p+h+AZb3EgdaBqLNTOa2KKnVak/nDfyCH02TSVenN&#10;PTCVxFXX6pcQ63D75XsLSVk1oep0dYNSApJLemfM2GnNe0n+vHSXlZuJmnenfkgIFMRGWvUXAaoT&#10;qgDV8MS1VJapq3z+b1yrVZdAq6KrCn1VMlp1/JKMVbpdRbQq1VM544ODPqggQJXVbdi9ZFqVPADH&#10;u3j2/y0a/z9yLSqSqipW4abeP9v95XEWdCqd/K9y9VRRquxVldP/kLVqgOrlEKnKltRz6kmd41n/&#10;5BzvE33GC7FK4pRFao9/MhiY2/WS0AvPvYFq1V7gZpaZVoUqKcFUyenZim8y0azuk6xAq/aFsIRP&#10;J1Q70qmiKoCOsnZ0uEo6Vf2+X72KddV+W6eq2uPjvp76zDQqPzjR7y/bkkGlo/1/1oM/nvvXw61I&#10;faK1VDn5J5l+Vh0EToBOnYYBIGQqN6ioOzXZmgxMXUR1IRcI1cXwSauFvao7t74OUJ04nAjC+f6h&#10;7L925IcLqIomAFlfJXVVEJLmVy0KnAqEe8QtfndVNCnQjvpu26puq+bxVspfAUdBbiFg4U5AlxPI&#10;8dJEQx09xfSqqsOp6/JwW0frqCJSS7Zku1yxv4Db7FqJza+0rs+CXt1WaQ19RobeqN9wJdUF3ZEC&#10;BYBEp/I3U0o2VytVJaWbqhmOqPHIFEVL5YB6uwVuKTL7a3c/OfkzSZt5mdpgqDacVn3w4PcHTqm6&#10;u+Eyq9AA8K9337v9KuH6GYxVL37UCoBEfGo8cqetpdUPZgP4O0dXvzndBa1KKQC6pyqqqopWRaZe&#10;UfMfzv50yyQVR1QhTc9yhqrUS+WROsTzf9CpQ5KqWEtlXyooUmlU2fUd/yCs9npaiM2kGJuWZgfm&#10;0RqQA7brFGuXH3x3Ymza1ZOXHr+l1941dYC+lFbNDcAlAJwCoKpqx2asdFy144dW1VjVx2CV9ng/&#10;Cq3S6xlrVdmLsh2lTjtHqmrU9XVNSP0Zkepn+++Yyd+HpGIvBwp2+O+WT8ThH5MwtSVM5X8Mi+HG&#10;J5Ks4QHtqq1ZLACAVAWkHt4vuA5fhBvE6vrdJ4//S1SVqip6AMKxfMalq4AiVR//2lqt4OQfpZeU&#10;Z8oxTqO3JlGxMlBRdxYDdaXiMl1rOaiWZZR/jKYSRMgdWK5VfM1OyTIrcMF6x1biPi0kuRVSx7zL&#10;X/0EyeIVUqo3UKou+CN/3flVbecKbV3h72a05KdeR3M5rzqSSuP+vHmqnob2YXuqddvVVNmGKptX&#10;lslW5XSqA2rU7FewNhoerFpW/R2fN60cIFr1Wxiq+lYcABdxZPVrKqtCq2pcKqouPAmxCiUBFatQ&#10;WWWx+uYf5FY91SUqsasKTVUmVeE6E57yXGo0nnoWn/xNploulff9E1cJq0M8/19eit2ftCp7VEmi&#10;fsc3P2EJ4Jx5OlCMDuyJPmCuDmjuNdNoll6vm0W36VDVp5lAFAGqL/i29wmw9rsqUM0IYHRFlcoj&#10;Vja8qiDtJNtWecFKP7WqeqxyChXyVPQpBfq9wIff3ocCdd3m+q2QSgr1MTL1+ZpPSSWilP2muyqd&#10;YmfNSLUlTAWZMQklVWAqvp8Enjb/z9i59EZ5nmFYmBkbJ0zABivTMAgRNEqFD6hYhJEtD95YirxK&#10;NDaVXJBR9hMJpLIYsbE61EIOUswUiQ1ZeFVZ8sat/A/YdDV/or+im37P/Rzf9/ucdr45YHOIgXDN&#10;/T6H++5Cqn7bpALAZYfqfDtMJ4T3gUJWf/7wIdpVBVVvuVRVX9QCMy3v8S87VJclEWXtOvvrJf2c&#10;uZr092ssSGdlGwtatUZi1Tdcs86+OvZrITWHXD2PHwjZAFTblKZU2V1KFOpKFVHP3dBqhbMD/pPT&#10;nuoqE01hyl+SrEM+wAUNCvQk1js2KXUxjhz4/FYNG1q1QFXytPb1rFu+x+o0XQ9jqSxSY5NKdqNk&#10;7F+g2qkoqkKgeqtfa6nM0jO8aP8fXD0L41SUs2LNKtOqH965D+CrlzlWIVV5oWpzO7rOu1jd/sHW&#10;Vp/HuipNAGwVYM3aVV4B2Pr0wqQqi1WHqvmo4vQvnaqPXgGgcqqf+dOa6mnQqoRVLAEcyx4VlOpQ&#10;Zv/t7A+JOkq0Kk79Aax/l49l2ZV7VMeYFlChyi8kVx2sA3vFRcwdGFAHga3FB2N8oj8sLmfqIBep&#10;Xo3thcWApK7a7/Wy/apNj1wJu1VQq9yw0pnVw2T330eovkcZdf679vyzYDp9N3VIvfE+90qxxf5r&#10;N9Nuf5KOEv3vcNIjyMG4fT0w1VUGa9WOClWc/xtUVp1be2xStd2ez25t5uo8TdIWbwEbG0xVtKtg&#10;W1VQlZhY6E0chxPDKeOqfO3GVK6hkpt13XNWcSMDVtnVmjLZGg76FbI370/Vaba/NVnalUKXf9dn&#10;+plyTQo4aXLISciz8iwr7vKf5yFwHlPNS8sO/U1kpyYBAXr+h1a9E3pTPs2vJ3+WqNM6dTBd5zLE&#10;tEBVC8SJRk0ST8/xl+4mx39RqvEuu1JdU6vaokId1al6hkoqS9R4/nek2oCVytXEtfodlwD+7DkA&#10;rxOt+py0KpgaHJNdrPLM6q88s/rcqCqbVVsvY/ifQ5VrqlZQfUFYPSjkKunVA7l5JrWJ1IOKiurH&#10;tAjw9ghEPcKU6hEKAJCqx9CWVFAdSvNfkbqzg3vxRDf6BqYCBkGKynn/2EBrNQDWrAlZuQ6gg7F9&#10;tRlMUYofwN8e8jUejIWoxX3c749NxFaWAnp9LQEc+q6V1VXFb8UGAmyiymNWdBFAaXrojf/DNCY1&#10;Jky32+350s4UcHqjOO4X19WwaV8CakxEDcvw9cgKGe5ucvApfNsBVSiMxlJxUasKEzDUomo0OksN&#10;karr31IB4NrNrwWqgtKF+QW+hwmweaHqvwuq7q80E62KwCdBmzmkLPsqv3SmnKhAKs81WeYKG1hP&#10;cWCrnvjTDdfwq7vVaiYeLb8qSbDiwams0++dePIa8X3USh/Weiw0tML2l0xQSY5VYvfKHXhuFzWz&#10;9dGCqRcqsqzupKFWQCpLZk8GBFNZD2uXUpNXLl68olFZd6Qqqwuo6xlcb3/xN9erTtYvZOc0alXa&#10;AujmWjVUUs8W72ckDUQ1lupj1aZXH4QKALTqh1fvZA1A66rvrQIgWpUHVJMCQE+Gq1Srol0FrL55&#10;+ub11mtsAWw9Sfb/X2x5UfWTYJWYCpX6iWiKs7/Z/IvX/0E++H9UNfFfsJT6/qcsU/mJlSqgOuIS&#10;gLelRnr0d6Lyy1B2rI5HA2PqyMZcw2u6/GqRAn0mq6tRhqjxtdCkeACqA9Gm/Ep3+Wn8zeoBK9u2&#10;kq1Wa1/xAAAPWfVlDMDMAHqp1eqmRKuQVC01/lWiysGfDtN04Jf2z09ZHbVkPlU1krrG52dD0iSd&#10;tOvBR8m1V5M3ED0Oo2BnQzZgZASgI1wl5VHQFjsAoCpL1bYidT57Y+ChheLLp8Lq47X9X1bUYHVl&#10;VysACVXFIWXZTfzutWjln0sXoTfFwSpTqlBR+fQjv7lgt2wfK6/VhmBsT0BJ3nWogrpr6lQdSiZ4&#10;n7550eqo5Swr92CtVqiFJA7/0azQkEYDVoQDqFK9kCF14k6oSWB7Sye5ME9AdVS8H7H7FVkJeOIq&#10;fmfa6P9fAjWZUb0tvqm69d/piEcVZqqYqt3y3pRVUa3hX4KqcXVxddFCVjkJIGjVdyxWZbDqZTRX&#10;3fuLLVZ9ppFJvcRAeXPTTVYoMLSsVd9IrmoQqphRDfVUQiqp1INwc536sWqV6sitqbyeeqRYlXUq&#10;YJV6VQRVKoei7T8aDf0ynvqNPsHfy+aA9JMGflG5dSCQHZTg+n/c+kM2yMKDMFrQdah6tU96lVQq&#10;vRBTBa0VbO31k+pq4rMSfKzNssr8qpBtre5/hzqvGjOqdBtVjv1ZdJ93+kWlslWKnPo3opdftJ+K&#10;6CgfL1mk6jYlpoEwQ4q2BKjaoH8a2DQERRmnJFUbDVRUi9vvZa6Ky6qAqi9/LUS92qbfDsTqZYxW&#10;rShVV/ZFqpa0qsWg0tdP41PBddW7UEJS9Pi1ijrHm67ZdmtkapCqZr0SgPpH/Iq7/K6zqy0pPerL&#10;5ef93GcqJ2rlib8+mS4TxEAC/MWog/VXpcAVVaq5e0o6IWvrW6JRMRRW17BVXFNJuqvsFGD7dJ3V&#10;aTo/Vdry11FVUFb8qG93VaB26d6Vdf9QAUAQ9Tc49NO1+Ns37/erRiVfFd2uuh+1aj6tap7VtgPA&#10;FQA4gEpyp1h/bsoGK4+sel31Ke2rbj35p2dVPwluqgZVOf//68CxCnUKpJ58LEVTmZFqhKoi9VR0&#10;qpz9UVAt7m95rOp4EKb+ufW/M9rZsQpAAlj6IaOcqMZVA+5Qf0mZgjUvwXAb+l0ISp+kF7sMqEPI&#10;WNa4Yz76j39jISAI1UOnqijXXj8xrw5+VaZTEVj9mSSsEFG36Q4Hap2fWmB71GehiJq4T72HSN3Y&#10;yJJRMqSuLV+PYSLRsEnPtDoTZGZGakfNVF0irbpUgBRRlwTWhnSqBKl/IKkKqj5mqkaoxqwXqwPc&#10;vYt21dqcR155AaAueVVBqxr1QsAL+wPWMNXP8nR/avoXb8HkXSm3sdLWl7zhLOd2VpZf5X9Cu+q8&#10;qlXNplU3m7bVr05XmbN1LNamw68o2uYaNYpUcc4mOn4laC0VAG4hviR0pCbS+diwEpsxtc5n/umQ&#10;TBATrLmK+mUqTYWpXX7Yx6xXtWG1dFunU7uGVWEroKpqNVeqBV4XrTn1QMb+fXbqgc0ALK4+WHWk&#10;4nOhruouADyuimnVH61XJVp1O5Wqqlh5d3Wbl1YB1eemVZH692TLH4Gnn6yySqVUemKmntAdF7h6&#10;4AGqeDUL1ZN0O5XkKbepGKuneLBapYu0qmBS2lOj0WhHtOowU6qE2hFjle7yYlAdyBqB+rD48yil&#10;KV+Bq8pWkJWFKj8zVgWoXBTos2BN5gSq4eprqz0tr0r7v18KW/HdqlBWNYlKTuSYTOXNKXGdZpX6&#10;7O4zY+oejv0yQPX+6u8KqG5Qt1/ioW7m81PXl/9qRMURV7eBdMXSRtfV1U3/3Wp2WxdcVWuhBpja&#10;JaQukYplspINYEHVx4+IqpCqC2WsLrinVkJV8asSEllz3JVlK7hoTYZ3hJqs80Od7rsryX4tHz8N&#10;LtbW//JQwKRBFFNQdmckHyAporJrczPtSHlPKt/PsvnTGLc62Qp1hlotCeSaCftNs3ngakURYCLP&#10;tqr2wtJaan06mrIWTJ2dCbOpsGjR9pQapeRSNVWrpTS/JWn+Uzpq15Qq/W/U6eLegYGE9arOwkqq&#10;7VAxSPHwz+K2upr5q2DGKqmrer7Kq8QHMNeqOVahVVWqYr2KpSrqqoVUfeOtqpKxygtTqwd8KVXp&#10;YqV6oizlQGqfUj1nUPWUocoTAMJUgWpVCWA4Iq2qTB3hbnBFBcCBOpSXwWhQpV71CVNbjlOlqD/5&#10;d/JHfYMsqVgutva1gWV4zYHa83lVtQfsmZmV8TRwVUeqNt26Sqeo3PVvWw7/P/Ckvzr5i0uqIHVP&#10;ReoNAPX9VSRMb1AwFDv6XU66/dbeaVkfRj1AphNJdEmPtVcmRIo1kTZsFYDb3a56DTdg49ZpkGy1&#10;4z+o+ieh6sPP77YrtapXA+ZRWCWq3gtaVUOr6pPuqO+7oqnrC53xNWBlSoGEIEDv9N9jw4B71+O5&#10;X7Sq0tX+dLB2YOdv8UKNQFWGskvzFUuM3r0UeUrTXZWeLFmTX+1Y6rWSI0uSujKb7uWLWlVvqViK&#10;4K9ot9JTEEmrUzPTM1NJbMD0VBJibWbXCJoqDv7Fo7Lp303T+/LFKjiqiKEKaGpMXRKs2jBJJ9Gq&#10;Vk51qFIFleum2qxa5ZxqflnVKYDV6AT4TqxVzLNKTQCkAPCzrABIBj2ne7hW7YX1qrSuCqi+SXxV&#10;XyQ4hVCN9dQTvYobkZSfmanw9ysubfkbV6VLJUgVlp46Uf9hZVW6MVF3ANRSTdUFK7QsPxmFB0xk&#10;YSv1s+SDIY/BGjXFWGCYegvwx8Vnxvo8BlbH6P+Dq9rEIoqOdXi1X01WHbFStB6Kg5XMBCTnf25R&#10;9eK4qmVVx3Z/wdPvddA/VFMZqHtA6l4pYZp8/C9raMnNR4+ueSSqlgsDkOaiz7Ezlbu94kJMHWzq&#10;xTQvkGCxwSoVqzqb2pHPmlJdv9XkwSotq5pW9ZyCeVesbWpXfQ2q7idUVa3acrSavwhFWrOP1r5s&#10;tk7FQf85ja2a9A2CVuSpMlVFqreowm4rd6VkDDUb7Y90VX2aKlRbeBV9ej3dJqhHC4FkriCmrlxa&#10;oaN/FhYQvxA6TOiX1LzSbOKr4a9o1tOrPX+AkTo9k/N0JnEplOTVCZeqVFKlSKkv8ZpCtYtsVcpd&#10;ob99Tl9dT34Ih1HxW3JX+dpRrWoFgLNv9PR/307+iVYteLmqn1tFnwpq9UHJuFpyq9gH8EOoAGCu&#10;6kdYVlsFQOqqmVYt8Pqri9Xvf2at+tTqqhaq8iRfVo2z/0ZWPfpHpJ4c+XUUA6nLQhU1VT7/vxWy&#10;gqvHpyZVk14V0HoeWUcMVikW0F30bdxtleUsnXwdmaPAoAqpBT/pMRiG+5h/GCquULAqVAd9Hl4d&#10;9s85/veSYYBDG7LCi3mtJvlVPQsCBFihVLdFoi7w6hR3/L9L1qZ+IqLuYcZ/70aSNBWc/Dm39JEb&#10;UNkAkviNYOVorsZLOjUdS5R/zStKVRJhhFVcJIJoLccWq3wspvh2p/j3gcY/IZWpWmhVG6xSrfqf&#10;heob/f5oD4Bdq/bNMWpGapGTcSV+TnZE65K2gl3+/Vmjqk+hzk16LkBL5nLXdDgrj69W71UNWTUK&#10;UVdqNxz4o/u9zPszUbNJ+tIUalj+yrazire2ULUNbib/Zexqetq80ugU2xhnQogtkGmKhBBCSE2J&#10;lUEoI1sYpKhSxCqIL2E1Mmskz0hI7YIdEpREqReMBcomXcBmlBkWDb8hm1l53U1/SDZzn+/n3teQ&#10;vja2SZpC2vjk3POc5xxA0hzNp+qZ1hULjM5pZEsOMwzb7dh1IHZ+wk+sIiihBFCWAlbA3hSwc6ot&#10;THPJ9Cqd9psDZ1RNrrUKf0QAWGHb6gHuW61W5VdBI9Uqgysa9PBvY3NWaWuKrPu7DSrlqkhJ6cm5&#10;/hv0MoLVxgJ7ANBYBTmA79BWdeIFAABVyqsSqoqNSWdCWNlchZUAHFwtXHXzzSbjauxU9aN/BdQr&#10;ZalIVImsXncDlnbfd6F+SsKotT3FDao+KqYyWRVNlbjqB+SqvQ9GPFt3I2qLft4AuHa/sQAAIABJ&#10;REFUVV4d90wDcD4BfHFsL9IErOzVt3+mj0ZVmVjJcwc/YXk1swwQKwGyVEVBq7xcRcmq0dKqYSpB&#10;KnWnbtGh/x6TVF6c2jNP6l/Fk4prU+cPUUglPIVD/wVXo5h9StruMLkZURWxpuA8iSSmJVxV36Vj&#10;7THK26QhMPe3S2R7UyhqU8ZUT1eltcrZVefs/I97DL79lbmqQ1Vqv67nPKr65OwJiv+PolDs2g2o&#10;O5GGPElMwPJ43FrlB3e6WQZfAP9jsLm/HWdOcRyqm/Nnk63dkT8+9I/rbpbl+JVcfoCdvyumgvKr&#10;On5GH65HIArtg2+3Xld8FzSFrxH+Ds3voFeqSBIA9gXQLcbrkTFVGLhkRRqnOHja6wABa1EcgJ+v&#10;cpO1XLAlgA+rFLXahFIz5atPGFARXC0C4G+a9ceQGo36GU0bTFsb/KMLCw07/iuuMlf90XHVn6Re&#10;lcJV9iRbVWTVgKKdWAHgvVWTALhiBYVVmlK9cfN/c///z7jq23hQRUSVMZXu0OpH7X7X1kZ9KVV/&#10;gqm0SEVcFXkqSqrEVFkBIExVXJVrn2+RDMBkNYLWw17kzDJsZTYrYNobjKuHSk1ZAhB4de6qw8M+&#10;v+w4iEV/1a1WAJcFSClWbhmAaOqG9KnyHpU6/rEaVUr82He0h8vyGJ+HgHpEMc9o8j//+g+t0wuI&#10;ekF7qAKpy7qHisPymhqQdCNVVxLhDV3yXJVmHIAYuUc5IqyP0P7tUBV9qU/wHQKq2YPmU3zPhbdP&#10;gNavElR9/NjDatwEwwqAoio1V+ccWeW25wnB1NPd07yppty2MrFrrqlYw1RDloApL7suRhYqn2lV&#10;qSucei9qkpKCKFYZmNJ/ayKLW3gtuRE/Eca2hVxlqqvqNLnHD9NcK5WKz5eKewPQgpqHj/BipwR3&#10;+FLtCgf+ea12zOUT6pPswVKXn8X5OyGVmlc9lvqyKkHXVWKwDxBWHyhVfSKq6nyTTFXzadrfkiz7&#10;o6CKQMq1VA0hqqACNBoNAlu1rOLLv7xjssp2VeKq1AOgXPUl6qrov8HxFLd7KlmFsFXsr/plXbjq&#10;K89V38RcNV78JzvV1dsrUVPturym0z8yVQJTxtL36dH/0uxUeqH9/wYQNWDqDVNVQtRk7I+gSoiq&#10;wGpsFj8QYVs65FIxwOZeJg588eofR5JrH0SBPs+s4JG01U7HHf6ZpR6njHXDVwKcSXuVWq2csYqT&#10;VdYMUNlHtc6nfkmgegG7U/+Ys4xUnE0RnlKQfwDVP+7b3tRKNJuK9lA9Zuh4mWe+QFXLeDQ0rjom&#10;YZoyoIH32OzsbMRVZ0aVq86gnQq4KtNV1FUTrvqZRVWTVsUI4HTVOrWs1glVWVoFTkff/gSv93PM&#10;FLVXTfielYF5q8tu2fXnRe8lwFM/ygVWforNVbEX1eb74kLlqdSgZOk7hlKSN6UaQ9mN+O0rKKqW&#10;M1fxlstyroUxlwrZYZTWoowJklIwC/erCEcd00Bq6fVjBQBBdZVYqlHT6SoWVSUV1jjjhAeOYOFj&#10;TADWGQ6RzNamiASwkDn+G1cVXCWkbZAXoLGwZJj6vIH91TStYqYqZYAkAHgFwCwANK3iHXOjqmtU&#10;Cii6KpHVzVfgVyVL1Q9+/O9w9e1BOvy/Vp4K/JSfwuOlgWuXcbXLAapsU2VM7aqmCoLqDdyJqyLN&#10;JKQ87rU8U2Waqk+OrbYYV/ERf6HHUIHRnrv/uavvnmlqFWircFXdtmITq24EfCHK2kyrUcCqAeuG&#10;jqjWKIiKTVSoqGIr6gtpm3K7qJyQilLqORf46dpUYKm/R6uoeN6s4dIUYeop3HRcXrRFxXKxpDPn&#10;uqEqDr1vR9XRJ8ZV4Y5cFU55gZI8TVB1MFd9zLbVuRhVJ42rAqoW0ii/8LvYzWN8H+yn+sKRYYeo&#10;AqPji3zytx+xtVAlqXDsF0xVUI2s/bYl5Xz9CaJO3XEND/smVBAZnOoy4rtWDVXLDlf9/7AEPwNE&#10;QxUgsV+cQg5LupWkjpeNpQ7oTZFaPwr8J1RV7xY1CVYfOAWALFYomgKmqtY8NJTjuhh4BCuCZVtN&#10;VxVUlaoyU5XUPx/7x1H/DeaqDWalEVMl+ooCAOurSyYEPAdUffdOplUQWMWbVYGrnnC4qpSr3JNR&#10;lZoAOmZY3drY2vrV6aqvSAEIMPrGYypz1U9uSZW46lW4X3uqCljKgAq393T874rdPw1SAXCVIRXP&#10;qG7wDnOqD/hBXPWYz/7H0dnfCQBOBOgJpLYcbcVnmXUdS3xAeutJ/BV92ucPyW3J4KvarXRJQGxV&#10;Qlf7nc6AFasNb1a1HADqV9F8VeoAONPYfz38r6OeyvuoaKEiXypoqUd67j/HNL/zzG7/ii6iossf&#10;+6ZqSY2fLh4VyYVkbkh8r9KYxHkUy5L73vYtSCisEqj+vYm4Cm4q8s2wrgpKwG1cFcZVvlpbddW5&#10;AVxVugCiNGn8i0GE1TgFNY5eXXQjKb868HMSF+i6qxhRqbiKwwiGNO0VENXv8btzv1kTonSr/4b7&#10;OD5i3eqwr5YulorlaNQ/krulvxpNUEUOPsHRonMNiKIz6MLA8SjKbySB1DhRyxNW4bK+obW6auf+&#10;VYm/tuwrUeJRN6qLrBCgddJWSAK0ggpLNSv4x8gTVZ/7F4X9yXODJFTeSW3Q0R8xFT/w58lWtYRM&#10;dem5cNV/2RJAoKomq3K96rrZVWNblZBV21lVvypR1c2Iqmqkqpv+HyhN9aAKkPq+iyT1uosXd1CT&#10;jcr2qdhNRTMq9VOBoMokFWmqjap4RNWLj//ZW+uOOZZR2eOW28vK3PDet3+s3xpIW9EGoAoAyqo0&#10;qOoTqPZxWnWYDWNNmgE0X5X6q2WkGGVW30NgxaqcdQCZAKovEVJfKKaKzT9g6kM8+AOionsqACrr&#10;qDqagp7p7WW8auO1Wk1T/UCTZEA9zXt3vG118rTKjDeaUlwp69zEoWqTKy9ZWUVIJbPqDAIrcJmv&#10;JtsDuGqCqbxgNYirTkpxVKSeOiwVwxSaGpJdfokJXIxn/AMA1eFpUSurcnVMPhybfAQPNlf3ySgT&#10;+buyUONUVLKilvKcAFVuh1tlJJkR5bK4am59ylcp+GoCNpi5zwrepVWIHHMRoHKoVborIESVR1Vu&#10;zwDp5iwNrGCuz/msQ9bOgo2r0Z6B5mgPUdxZdZoVAHQCcFxViqm+lSoWVhdEQBWOSkP+BsPpAiPs&#10;gs6rnidclY//P7GsSk2AtALwcv2lxABkQBVgdQu46pZyVRYAXh0AqP5wEhWrfvJn/wPWVGn+73lq&#10;l7CUAZUq/QxWXTLVR11T/SiJf+xRRYJKLJVgtYdUNYFIhdF99/EFWPXrrRlYjaBW0TTgad/oq2Op&#10;/UOdYHV0n9VlAoiq2u8MIKv/tkGV9AHaFoBiqjZW2eF/zWhquART9+ZweeooICqQ1KOH5+dk8g+I&#10;enFBg6n791dWcNy/HW4BTxFSw1F3uTZVg8lULd2NPyWTPDx4qorEKa/T4lLeQ2sZqJJfW5xlrjqq&#10;3v9RUFdnRpGrzoC2Gt4zT5mr1qBeBVCVyern7xJNVWXVOd0CkDIA5KqVesVzVcVTMvQPg7PBI+at&#10;mEqbZLsWl5JlqHwxpuY4UjbHbau06ZXsSemZH/7VU3HvSiGKuCqxjiqe0HY5qdqLZ2A5l2gNv1Tg&#10;uyDRVvJ1/TUVF64Kgrt0lLGhuA3FxVdFXDX7ndGvmpYGgSosxXpEDZBaaVfYrRsRcFx3nhQBgCoC&#10;KHClOYiozkexKp6sspJKfv8lPvfTFTcEOB+AclVLV2ULwInkAIoCEOuqGx0GV1yAXENQ/VV0VVAA&#10;rtgDsMlsFYH1U2xUfXvgqOpVzFMZWxFOHbQSsrpo6ksL/DN7Kh38bwxTe56q9lrx4X8wV93/ArLq&#10;duvAHyFY1ZM//Xhf6WorVQBAUZU1K4oJOCRIhYc+getAYXVDueqZqwNkjYaLANcEU89MUwVzMXek&#10;wGkkIOreHjv9j3A6dfTs4bOAqOfff30RIJVAFTgqO6gCR10Wjrpcw+t1beK1n01JmYg0ihRLO4yo&#10;ZRxV5Uvlgrx31W3lOWuKqqOcNRwIK2irWg1AuAoGmnBGhI1VQVXHVSOq+pjDACi0yqMqGgEov8/Z&#10;+hlPwSMWEdBFD6geVAlXrVI6OvbzMhYVclX4NsKoioCaI8IM38VOcSezeZpcv0k2io+4IkwtYqeC&#10;O4cn9aUeVcM34Hqs6MSfDMF41JYYbd3Ca7Fom1IppkptX4KqLnvFv8iN8ebWNJJTHk2BlCo91qIy&#10;q/pL7rAKMVVUVRFTqzD9x63VGa2rnk9gdd6lVaVclagpy6fksAo3DrGOelcEVCOuKoHVJ/8kTHW6&#10;6vq6cdWzDFPdkNCqX9Z1tQrI6kFy/GdM3ZSdKuWqV8ZUu9fXDlIdml76l0JVP+qcilP/hKjefHBX&#10;T8//rV4vy1T3maPu6ysdWtkEq/WnEdbFCgKQtkRZFfJ63LrdwUo7VkJUOQ4AbVV9oqtMVv1OwJnB&#10;Km1TnZFLlamqRVQbUeUZVYDUF4GkIqSGg//ct0dHyFOfnX9zzlcgqd8jpCKcbq/8vo0XAOo2Aeoy&#10;I+rrYcTUHbjld053inTTDKf8TjHPB340quZLO6WkIZRw9T/hZlxHhFXiqhT8B2FVTZpYyS3cR7FW&#10;swrpKtuWWcVc9bOjqhy1Slz1G84BcL1Vk3VHVYmkTgmYAC/Huf6yKKgeUt22lKU+wxZqoSBrqMLV&#10;paoanoywVippd7X2SWXG/L9515TbliqVCrZfEe+BZnBVUVV4apTGQr8HQlL7ndGqre6DuTiWCFB9&#10;2jRmBIaH6iC2OiLn/+RbU7syzfOHkvbASuxL0NoXjbqaZsPr/xk7m9Y2zywMD46k2MkkqdSIUkcl&#10;hMQx2K0NkYtNgp3NLEKgMGniCosWm6yCQjB00CxMN6Yir4apYZzgkFUo48XA1F7EhvyC6cobLbKf&#10;1fyA/IN5zvc5j+TOvK9sy+mXXazL93POfe5DowJzc3b6Z6xat2patWqwAYgmTQi1Iuodqbj6pVbC&#10;1TuZVn2BWN1kv2puAQCtunrOTaw6tkJVFeqq1K3SeFXzVj3yyarRq0ojAOBSPUWrHjqteoSb/Qiq&#10;OzJKxfZU6fnzzP+RP/sbVF96k2okJwO1LWi1+qoK1+AO+N/XgJjq5GpoXOVylZja02jALQkFRKlK&#10;PavBKYLVyqnPpFMlUxrY9d91+6m5RwUn/8RUOPujTN3Y1qP/4t4inPz3PgWmwnUXmNq922WkdhNO&#10;4a2/zDxNdzkRtVXut+qAVFOoVcBqq3SWguwSR1usgwSoDb5xHfIvZWAqKtYJT9XrkFt0EaAKlu0b&#10;EP+/NDfHDgCusMINZgAeA/g9FVanZkeHq2DCweys5qvy6mqtANheKSqiskUq8jOD6luzokpEah1n&#10;yTJjWQEjWTCVxSylXzpFVnPmnjqWp/Maqnx2sIZ5qBbgJyVNJ/jHR3hQ17O6qk5EyX+4XhkOQWxK&#10;760hOrxiETl+5NWTbWyM9qnim/aZcqoGpma/BHjBQdhi6L0JcOipTlQVqpeE5liQpVbXtYsoVedk&#10;qeq021M9vPsP9OeXrlOVoHpHP2OpqvGrbiSLJrC+JGfV6z+RViWp+gM7AJ4QVH+k9arsAVgdoVXx&#10;aPkw16pYAfiej/9xWDXOqapS/aurqR66iqoA9Qjf08ZU1Kk7WEvdkb4/tfyPfSFVelTG1OClajuK&#10;jriUph2FKv/tpwDW/cGgY58P2oZWKq0GoA5YpG71dBKg55NVBjxbhUp1a3Re1TPLq7KdqtyiojAV&#10;vlYx5I8LqlBLvbcBF5z6QaduQy11GzUqEHXvFV1I1Ltd4CncxFNAKRG13k807ZeTRC0SUdNdnF1v&#10;FUmmrrd83mh6vVYpqcguKAJCpxr61RYN8Eu1Cm9VVwEAqK4kqNJeVVysSlr1Agx2X6OGFVkakarf&#10;fGYBq8MTq7M86jCD4Sq4YUUrAFzLJPcUEbVx2e9XeY5jDgGrb3lPwOW3Ljs21ELM+IB7rJClNd5c&#10;bWMFsZabZaNUIlGzvac8syaDUrzv6TRnf5iJgqkovyuAfpM4p1jT8mDUb0szvK5GnHf7x6SHz0xN&#10;T0YuBuDz/6U820o3VvuMl9qQ10uRSv953+W6Dl5V8riuSBIgUJVEqoI1aNUvnFZlO+otwipP/rNK&#10;/UL3BGYil6lqKQCvgalJqj7elLJq1Krn7vu6quVWSwHgjaarfLVv3aq/fJutANRUFeTq/lBNldWq&#10;9f61EnBEdKUNf+xO/bvMUB3rENWxr6VGpUpC9aQNj44d/3+TrDlaY+F1WNXSPciKA4O2a2XlSlUG&#10;WAc9YioVVt3pn/cEDGwKYMtXVXd1FYAsAtiVrWJiU90lpqbffAJVqKZu0Nl/e4PO/le209H/ChZT&#10;9+jkr0wFnHa/QYm63J1fNqLiDRI1IbVoFUWRpGpi6jo2/dPT6jqF5JVQqpYIqg0CaqNyAEKV3pvW&#10;4upq8ACIVJ3GDYA3CKumVXG9O7YjgKocWw2pVUGszmJYLI+PUWaMbAP8220Wq0TVElGVXVPeyN9s&#10;fgxcfe61qg5PNdCra74pSbLG2NWaGCFqxVlZXx27Yfa8XJfErCBRSUGStGeaOqmoTaKaTEUFqhK4&#10;JtOT9UvEqHU7ResGGEKq5RboYIeFalN1wyfBuErDyJDA636nld8OMJwXaOx0BXad5QJ/c5Z35Ymu&#10;NYerV7HHxSOusLkayqqyAvBnQqqrrd4KGwAlZoVO/yZW70irigMDabkVPd5JJiuQFWerXrx+IUur&#10;fWCVeAB0a7UurQopgBZazasAwAKwD1R9ZM4qMQCoB4CUat7+t+5/VKomVvFNl/ztGFFtMDVKVSUq&#10;KdUTq6hqCbUzrFnbnWgMaHvEtrPCq76lx4cgXFG0ilqlTpUQtZ2NscJ7zbF6psmAjNbByE0rbPvn&#10;iCoxUVEjETeq7GqPStOpHqTD/+fUpAKdOrVBOjUxlYBKxVQhqiEVJWrfrvl+4mm/VE+n/vSk1W+h&#10;VE3vS6BTga1nqf1Mc+G67Q1W7JXZVlnhvUz4CfkcuaZqr1J8VV4kqi7h/j8Rq3MEVXi9aMzbCgWs&#10;cglgZkobVrO0x1B1KqXGnD/PVJVdAFjULGjFakWhmp31KYPbWVMbwT1Vr1innzUpxVsBXAv4t2se&#10;SzS+4rPyqXP8lEtr/aEJjlL0ffeqd6HiCP8ZXKzo6EoOq/WQau1sYxULhAFVTt+tzxtvxD1jNMiq&#10;i/vGLXxVxCrK1Fyr6q5V/soCO/3UFn5n/O0BUzn1ytvxan5zgFgNdMEV7AW4Jp6qbLPqkm5WJZhO&#10;u4dDrPioXPef/3a6dXngO1Krv+Oi6gtpVlFZ9cnjqFUpXcXXVXmmSjIANAYAy6r7X30HFYDvVKN+&#10;q4NVwayKXD20WdUd7VYxWk2lOriaYAWmUtr/MdtTzZ3KR/9/vHRXYiqWAE5OkalP8dGJnasTe+5R&#10;bHyFZ/jZh3ZWGuhYjVW8Vo6s7cDUZyxSRbByaRXdVRwEMIhe1V0JVlFDBh8jeOkf/RI0pKbT/4MH&#10;1KW6R1CdQZEKl/Wn9vZepaP/3U0opnbpzN/td5f7X/e7jqn1ftEvkjbtJ3magApXCbiapGqLC6kl&#10;aleVKKzUXOKAUHwz0zowtaJaFV48wtRxXrGBBQB8DdzkihhxdWUuu1awBIAugI+uzExNURrg7GzY&#10;AcBYnaEFK0NU5cXVdUdV1qnNuGSVq6h+YKqioQFiglCrLgtUlIV1vyMgLDVtuM/zjadq6o/pKFk8&#10;qVQhb58hZ/yZ2pAK9BMFYaCh0oiWsWW/w8EZVG3DeEhFNaaaXP2Et6+ODRGV3FE5S93oq0Z3TyhP&#10;a1X7LvJdWkpVyQHgNBZaB4BalSoAS9EHcGuaNlbrD5b/q3bEN6iKTOV/TsiKYvWdaFXcsPICq6o/&#10;kFTlcNWoVeOCVfzw5iFnACSo/rT6U7CrMlSlAvAraVUrAOD5nyoAwf2fidWE0eMdXuvHFVa0pWJ2&#10;6s7p5VSnU/+FjxM08CMl26OAijc9IltHFAY8ZoPJFW6Sqx+Gm1e9nlgE8uGqrUFP66tbFApgq1dp&#10;jRVq1d6wVtURNyEqk1R5CkeJc6tYUv0cdSrUU7HzP/MjAHVme3EPiqmJq//eg3M/KNUkUTe76R1e&#10;856n6UrCtFhICAWKFq1CPmDjHyuq0JxqWeZo2VpTpr5g/qd5YBF1BwRVjojTEA6uqgJVBak38DHt&#10;VMcSI/UCCFbA6vyyUtVvrr4XdqxitApRFSOrGKq3iwhVr1I/bjb/IxkpDqhMm7V6uktrpfSuXlor&#10;SmEXoE9kcdmrMTuA/mUUjx2KqZnXXnViWNNHW1CCVyrdtfFhFVgqDWvl+LUs+zVd+FWtwXcIvTNd&#10;31B1ydbm5+eAwDGrAnwyNsZSVaQkQBWYb/7Y/H+T/27RziCeu1qO8nHJE5DzP3XFbChL1gOiVp2G&#10;AgA8vFZFOMIf8G/mFcu0nraYwNCiQqkqWvUdPjTrOteqmxJYJd0qyqx2s1WsVe/7FasI1VXoVUlZ&#10;dV9KALECYDqVLQCsVfe9q+rwcLgAcLyD66eRr/gs+P2Rqcc5UvH658tQUm23fdtpFFP1eef/Basv&#10;I7ALK/NiDdhpZTp1mK1bMgQw6OnWFUutIluVTq2qVpU6qjYOH+qtQSqJquD6x2VUlKKCWN0AqKJU&#10;TUxdFJEqHaouIDWp1O5yUqpf99MD7oU+PVoLCaoLcE8uMFZbBNUCH+ykQq9lndpSXpviSCUQNb2K&#10;E1nhzw4arFUzbw4FwqVXBvSqElRvTt+4Ra8BNRuyvJgGtl4QsUpUPY+7YIWrf4xMRbOqUhWxetsG&#10;q7xUHbKlPm+6IL8Kd+Ehj5tCrOgDLwJUkLpDdj1ubsm2rAapWqk0LA11Im6xkkEi3893DlT0vyJT&#10;R+hA0ajSmVrmc78L15bP50Wjrk2Uy2tYdzCVGuK0EW2y10q7VcTV646qvMA67tZyLK3wtAMZHKAL&#10;l2A6QfGB2XSY0tycsUmrslolrboiW6yWnLWKoUo/Rj/jzxP4oLFYj7/EV9xsa77Viqup9JNISnUa&#10;/yQpVRCrUldlrfpn261iW6vVr7rq6qpcAFiV4/8brKqSBYAyq9QC8Mi7quz8n67vQaruH2ZTVU6r&#10;gjolkh4xSnfwyA/v0lO4jiA7FZF67GupQyXVlydQAOjgWwbVp3L4V6UK9/tOerzvyPPf5musDLQ/&#10;DHkEBuZlPdWzOuiJVvU2AEYpEha5Ogi+f5nFuK+PUEzFo/8qn/5BqWLvf2qDzFTb24tP7NzPSO2+&#10;wp4/XP0u8TQBVS4gKjAV3oNGRaAiU9EBQDYA+IABJXjkb2gllbgK5DhIqEpEbTJoy6pVSY8YVa+C&#10;V5WEBv9s37x1k2phet1YQv0KrwAorZK3Sqk6m11THMadU5WlquxYdVr1ssC0admx87pwhWm5Rm9r&#10;fPzH5EAXGhDCVyNRLX4lxq42Ku7EP+GcBFXaXm3dKOtKOaVKMwbqQSVqxS9nZM6WtfqljCpfQ1kj&#10;HF3F4ZJtXpHkqfEw8D9qrxUXJCw7kELC3WwspNseVA70dy0S1c4weVrLmCrVMbTF0r4rXr4S1OoS&#10;V1eposQ7Vum8cw2XCeJorK6fkC6pL7RqPVXTrmKQIHkAMLaa2lWWV6VLq+6JVtUKwO595urqw/tv&#10;WKmaVE1QJa3qm1W/5rYqBuu+RgBooEoAK5ZUUaUekV49UrLSENUxJVIdjzr6y/k/EdU8qp0TD8X3&#10;nqdPn3q0vjcV2zHYDqvYdnQMjEgV9OMBOhMQ5KrMVj3rCVPD5KoS1elUOfz7Y392UZCKMBWGqZJO&#10;BakKFlWqpyaoPgamcntq85Uc+xGp/YjUP6R7IenTSWDqJHycbLUmF4ipBVdX661yq4QPZ0gVpMKH&#10;Zjr+N6BjDvLsgJh7UHZS1QerXMWewzXc555+tBNRmax2DAt4XZojqn7z2acfLV6ZIbE6JTS9NxWg&#10;mlMVuVrUHFUZOs0YNs3bDVyc9ZoTo/75vM5lNeYzfrkcaysp8MAS5vX7SdD/MnY1PVGmWdQB6stk&#10;YPio4LRljENPkWCkEmAaQkbEDFMxxkmNpQShJtGwUYsg2B1cEDdGjd1RN5CYXhA3bojUbMZkNrMz&#10;cTO1YeGqfwB7/sE89/O5932LST9v1Vt0Nx0wlIdz7z33nBO9+yKqWhvpuJsVVf12l4B/YVwe6uRW&#10;oAu2FTIal4wxWtXKDcTfetZvuk8TrdTVzwBrzM3til6D9nuT7w69wt2OGNq0oGl2+qvy17FtXBqP&#10;DZtpFcdYKbAqYSUZALUDYPZJmDoPoHwegZUCWcaFrkq6tSKpTLZGibuqLot3q3bIsNpw1VVuqwKq&#10;cmxV5Kp8vY9N1ZtMVY2wynBVHlZ9uR2zqtCr6sPrBFe1eio+n+jC8ClKoIqvRkeVqPwjoMLcn2b/&#10;7ZWVpqv+IyuNoLq2ZuD1qyDsWrPT1TxOAqsVBzRjc1WlANZ5JXXWuRVA+wDrCKuKp4cJBUBcxbhu&#10;G6gJSEWaCmNE6qlek/VUxlQC1dV3G+9W34UbtFIjSSWWOlVnQA1nqrHQ2GvAR98sNBpTAKmvGFKV&#10;q/YsgXKVKFEGVUBHsf5vDeFNeCoU/pM8ripFqmrz4LrYCm6c3tpUgpUNrpbxukQvyD3m5s/PFiuI&#10;qtPSAiAwvWgwFZO4zvoOgESsMFkNmBLgM5tEnmyc88tYiqKqli2ikmVApWJ56VAKVq2ltdkeyLoW&#10;aq6jc1+fpKwQqtIzn5fcao+onid3YqilZI5BFv8oPbI4xYiaY1SHNOuB9Aas852yjtR5r6Ci/GrT&#10;PbXGLUaFWyBMNXBq87Cl1eAaDtRYZa6KKQEaaE1h1uPjKgdwc0+0xWIHF2KrvfNCVqX/Ojr6bwHT&#10;0Q5qAem5anL1Dq1WPdlwXFXdVawGQHuqQFVJVLX4ZvGNCqsea1v1JzuuIgUafUnEAAAgAElEQVSA&#10;j6ty26pvzRKAMlUCVeann9jfD18/GlDdxkgqLv3tacvYH2GuvaIjfS38dUQlsCpAmvy3Fk71/01p&#10;BlaOVbrq9gLsltWLlGb1UIH10KwBvODSfzshq8IYFSvFoEYM/YK7TheV/QSqukt1EVWqgKrP7j1/&#10;9uAZVv8BUAFXN648DYD6TolqnRqpwlHh1MLVqIWrAbiKXHXpG2gECFftQaoK8lVY0gTScURctVU6&#10;Crj5i/59Rq4KnVWmsNmW2HHm+5GS9OneIaOqgmr5EkMp7WBPlMsTpMsmoP12Zm4Ol1av/OH3AVXH&#10;xgRWBVgFVJmr/lVQ9ZVwVd0CKAJbK3GaHuFpQNlSQEqgoEblj63UZe2ZFtkzoBLRC7uWSQ3B5FDk&#10;qc7rOyv+Tz2FnlzOZdCIB4uWvRFVVZ3kFFN+l8AjqcS+lhyo4g8Pvwf586mzmFBl3rdPYWo+7vRH&#10;UM13d0qwjv4tzgkry1qQjDO9HsjbtACL1Kb8N0Ku4S7C1V5pAsB2Va/qAcQOYFRrf9LkSYYAC7Mo&#10;Q4BhdcaZBoxGopqSYYXrFDZVCVOJqlq1agDVx9d4XLW46FUATI94AWAxtlVpX/WD1P8Eq19ug1JV&#10;1f//NVbVDlMTK6pxPIXc9K3lqACo+/jYjs1UC6i7K7vN8ARgbcd2KjzbppEKTJU5qjueuq6tWWB1&#10;3YDj9EbWsdWxeo2VbQEgrlpAJZXVIdms0vI/OQGSbbVZp3LytutkfUvVhNxISkUX4yrO/v8IF1LV&#10;B4GprgJT3QBQ3SKqSogaMBV4qhT+ewu1PcRUvBrwaCwgpNKk6sclXP6H2j9cRaz9S2SfpKpUaQEE&#10;LG3hkAobAVT/ZyJTdToZeHf3qgNAeAMDiooMu+yWtcsIt+EdPvNbQNXLYAUwPX12THoAiKfy5IRD&#10;2wHIzc667OoczavE7Q9TSpF7VpSokoNMUZqn4ZOLaGmF5gjgF3AZPWdROiCm3illlmstCFFNzvgh&#10;bZVdpQVTcUu+S3oAKvY0sgMrhU1nFJQQU0ulROtUl2QxAkEiG/FHE3gq6poAFPOdzAW6k9v8kl4w&#10;cNflsogaVRy4MqxxyGbs3q0w1YLtsis17TOMONltUK4KANk7PGyTrckDm1gry1dp6E8ZWBrTghcP&#10;u/jtF2VYozylsjECLFglpcCpHR5W/az5qqscr/LcbAE4EcB1laouSrrqe26r0hIAUdWfIq6axSq3&#10;BfCBegCv3azKYWqs/uP5+IkHVPuRp6aKf+ik7rZF9Y8g12Y8bfrh1K88Tfexw9Zm0prFNle5C/Ai&#10;MlWDrLgOcGiNVilolSNWeGs1SVTXTQ7jretmEUPPadFSIaLq2v/FewFSQfkPmDr9AHuqqwSqVxhS&#10;d7a26vUthNWp+t7UHhX/tYVqrVpdqMG9ily10ZgCmjpFVLWIPdXMUgW2rABSl4imBix1eqoWZSgT&#10;nNItg6tVXOn56h85Qy9rVZGqAnQm4BQxtjzBL+XAPqCxSgYrSFYfCa4KScXbo2Rf9ZVOqwBVexBV&#10;ab0KO4zAP4tw0UP6qbGBCpV+hcxX8MIPRY+Fxt4eWU1vdUgMWRhTOfIU5lF5lwiok6huk7siydVa&#10;8RtT7RQ/BTCt0CSqUnI1d09G/F8KIGWCdLEMJ/phEk5/bkBVTf35jqBKW/xCZwcGIi/VI6Mzwmvn&#10;dW0h1Rx6T3SMEXB+rNpbpbUDtrcOmDoyHNcChiVtpZetAbAjwOm8w8Mu9Qq5Kudej8/MsWJgwgBp&#10;3MlyrlcT0FelhFWRADxJNAAeJ5RVDKkSrArnjYyqrATgQ5xV/YcsAC2gsgfA969t+Z9crCKK+jZS&#10;VCWpn4SlCqRuE6Sq21+b1qho7o9EtR0bqsQyERa//mpQTZBVg6hr6aWsZoqrutXV2ABYsS2AdQ4J&#10;POQ8APFXPaH2l3phURE1VAwKq9hLvUlDKsHUa7hOBV4qgKoPsPpfDYgKrZ8tuLZ26niO6nuIqJsL&#10;m0BOAUvhAR9crX0HPYDAVQlPl5Z+RK6KNXEmgOlSqRhNU5itVozyvzWJ2NqifmpLaz5aD3L2cWw5&#10;JJ2tKMQWJ8vP6CFM29ll7mkxql5mVE3DKhT/0FZ9lJxWzc6KugqWS3Nm46iYRSCtYPBfUeO4bA+V&#10;hj984VLSoJBUSp9xfNUHVw+JnKDI2dX9kFudt2CayAM0qYB3jarfxRT8//k+R4kHPNOURgxqzBXE&#10;TJt24sQLN8cRqYaqmowrxNNZ58yHPNvqphCh48xf0gWyreVMKwGoKk6Ni8tY7h9Y78C+ZPsWQLVv&#10;RLjqCOUGjBhF1/mR34xgOoCM+Hsp8nye0lgptUUeZMuKv9MvKFedMUoqZq1OACBctb6DYYBPjRGg&#10;bwFc87Cq+h3sqQpTXbSo+jfcrEpQ1S++q4rIivuqca/KctVPjqi+tUR1n0b++x+ZrO46YGW7P4yl&#10;arv4FDv3pwHVSaB6Hx8d6WqzA1WF23ESUfF27AUA1F1lXJWkAD+vOiTZKjJVfFpQ9ZjKDRglqaDD&#10;wMkUHyr8GVKpoUqYKuU//PoMmLqxAaX/UySqBKr1TaSpm5u1wFEXAjutXq3euHrjz9Wr4RGQFTCV&#10;uSosVmH9D2y1Eq5MJfz94G5qFiVTkav+wp1VQlj4rwFKUKmqah1dkaE1bi3/FVMDkvK5FF8vkTy7&#10;PIETqxmWVkFjVWGVC/+LY9hRHaNYrrPT07/zGoAzs2JapWrTDMdvBfh5pRCLhLWi833RSAl6Ipaa&#10;c25QQHXQUtVkhpVuLN1VSI2++d2JA5hqFfQdFf1eCctfkloN6olFGTKIm9w9zQn3pb4uZjYMKFeF&#10;zveAAdW89CmSGVdWH1vg7VrzUlCy6rhpgRNdxcA877HzAB7yzzHvqq/LrABI+R+zWPqMRYAEr7iD&#10;gayWq8KsiuKy5i5cmPP7rW5i5S1WmKvWkavuyLrqS1kBMH1V9qwKDChOmG8pR8JN1ZtRAYALq6lZ&#10;leSqvGYHgO81ANBaACRn/w5Qhafu84wKOqrbHEe9u+vl/m1apUKiCjwVK/92xFSUop4EqZ1AtWkJ&#10;q+OtbvrlfQRFW3XYtCasmrpyaOkqGABwJAB0UbdF+39orFQcqN6iyZT8CPw5zXN/VFPJlArLf67/&#10;n0Hxv4qY+hRo6g5B6g/1HwKcAqLuBZpa2wR6WqveuVO9cacablWEVeCqS40l6KsipsKyVRHgFAAU&#10;Rv4BVwP/IGwNRBVejriBKmv/CLd4WhFU4zI3FGzz85Gnjo5CkY/0NH3USwjY6ui3Iq1SVNXeKtNU&#10;CuQOVDWBqmd4a7V71tpWa65KZblIWFrhngDkyWi1T5w0dTxVHYxb9bqRlUnlA9w1gn7on0IqoM9a&#10;5ZxVnfGftCGlXlvo/WJc/AFSlUJSmSCeev0Q4ZdadpJPI5XGSdnV9HmYW+0PdBcKzmEWVAXpar+f&#10;bQWYrB7E8oV46kGXm1vlD/ihIgBwblGKOpL8naSOVuddre/TrqHwZ7OrXrEQiEKsThkCLkkQlVU7&#10;Glr1hPJVLFVVrvr3QINOq8EKclVZqnqfBFXeV3VcFQQAX7wJIJmriFxV1KoCqf+yLQDGVLjtM0nd&#10;hxnVNg6qAkvdjsV/3KKiEVXCPuUrwh9pqb6u0dNC6n2+4f1+Z86qGGtkAGsdlACqrmqumDCWF6bJ&#10;ql6AagiwDh0AWLHaXpcrOaKSBMZFY8DQ4cTSn7ypxU3l+T2SVCFVDYdAtR5Adae+GWjqJpyFAKgP&#10;H9aqD8MBUA3XjTuBr179DjoAgaqiVnWKMBVmVDCiOuK91CNT/YdbpVVpETMFIC1RfwDAtIWYWnCg&#10;KtsxLGsZH6e3b9marf/pL5/DxRlBiLOXPrPphXLVCqCqwiozVBZUjUl+rENV8aw+M9vdPXsXR1YU&#10;U83pd0BPK8tY7VdKeANMxYIfJ1LESc8NDp5LwOrkucmYQTvphExIg33iCvVSCTTO4NVnO6iJHmrm&#10;hBn/pI16dT4F2UzGuE1FFz+UoVJMA9bqpG3IFHVttCcO5QuIey4uV/a+Mp2PNUSUr5YbKPR7ltof&#10;HQAVWI1ny4GZU+X7DvL5A8mPtOFYqY2DLqvqggTbSFiFt/KcihuvGuqKWVdgiDbOoKoqAOerwg6r&#10;MffqFO+r/izeKi9XX2K8akeuGvWQi8ZThVVVj1kBALOqD9Gx6h84/78dl/8dWf2nnVUlJKqJs/+R&#10;IXWb0JSEVJRGbXiqDPzbKzLubytD/R9f5/cT9ZmF8SowMIs/MiNEFocQatWERCd1loZA0BJboq4N&#10;WitDdRfI3uBAWqWmGzK72cVoYw14s802XhjSxBui9sI06R9AwhVJ4wX/QC/0duN/sO85zznnPe93&#10;Rr7fmQGtW+sKn3ne8+N5WKAyR3f0g3B1Pt7hWuTn7mD11dXFrNeVWwTwlqvRYQUu1t68StxViKn1&#10;TPZfClRUXtabEDX8Na25HyXTVILUubty/iehSlKV66n/IagGpt4Rotb4mqhN16bpClytMVjDTVL1&#10;xmQvTQBgVLW7+n3AaLlaIq36xppTTM+A07L0+Es5RmnEaQz+1B6zoyp/ccM6hWUqdfiZpzND52aY&#10;pufo03MSajkUoLop7mzHjar7Po1UVa7Kh87BrzuhVf/YQNWRnha1WNHpJDr05xAjkzTSuypSQqXr&#10;38BpXxO5CrGaEpWA5dlWlBwAylhpUkn1GQGpK4qc6fkl7ptWujKbWra6lGy9Orc9EomQqozUNkxl&#10;WfE47gK0qguZbWzBP6dbF6NKcvNv2M3/TLwD8JvNanJf0aYKDKb8U3lvBZjtVT0HJAv00F/zPBnm&#10;yuYNJibYLTEnEHd/f+xlAapneFAAbKW4KzeHlY1ltTSAJE2Q5lW9Vr3l81UTrcpcvei4GqXSNV2r&#10;WnJRgF88fJgxrE6LqquWA+h8VeRaFpH6yJ39N4SpBNRnz6yWWk9P/upLjYn/7evN/VNwEVkNnBGq&#10;i83vXdpXDW5X3mhlQfH6SuIB7r9zcRVMRYiVB+vVjav01A4Vli/WI1Mvy3VlDSRVoEKmRqhiTPUe&#10;iqr/VaUazv7fklINp38RqrXbwGpgKh5QqtOXLl0aB1Y/edL7CXeq6OwPnVqqsg59Q4o1PErfv6CJ&#10;mSBURbq6kLoEp2z/b9FxolTp5H9G9l90D3DTjv8zdDNYlauorfIk64kPhnkNYOzsvvcZq0cMq9Cr&#10;KKoSVDuPeHeVGLESGFYcmeX0QnGvRkdqjHr87DvizUe1dNrXB6ma4erLQ7FP5VUqwTpCFQErHLLa&#10;0pNhaofjqbPti0StNK4WOKQisC+XAtWO2tKxZ0IVC+K+17A5IMNkTuYm+YS5GMDK/q/8zporxcM/&#10;kAp4ppGuNFHASI9Y9SUAgqpf9X+uvSr5JZwdUcBM3nNXgu1okjBoWrVHMq34Ca1qBQG1DuB6KkcI&#10;ylzVsDefaKip4vxPRqyntQLwWMqq//w7a9Wb3zmozp1fkjAAyVi5Fm/VqlwBEKYusbnqN9EGcEvt&#10;qjJa9amWVVczvqrLAaZ4ep26wWCFSK3zib+ejFJdz0xSLWy7SSpRqQs7QKne8+Flnh7zCV3n5xvQ&#10;KjWBJmUAWxtonK+KiVdvs7aA91/5HGvEAQKpkqViu1QBqBtRql7D7cup4f/7y+Ftj9751gSul90F&#10;qapMvXt3cM4GVW9xUTUI1SBVP79zB0KVoKrXNN+X+HWidmlifHJicvIGRgDiTFV3leaoSKiq+TQ+&#10;5NSfmj+8yCU7iAbU9KQnI6pIqeYv5ONIr9g8qUBVearXDIYBovPliWFeA2CqfkpQ7Rw0ng5KBaAT&#10;WHVa1VG1xyD2QOdWu7mK2jWG3dUxcsjT/r4QVZnal2hU1/fXQX8XtNqqobPoD42MIGC1RyIBxXbK&#10;A9Xb9jXbkUqttEo+WtrJ4tQRuqMAn5O8NOgVqPLvxvRtErvdBl+W1NpAbQzhDct//eoKow6wzRO0&#10;CrE6mxfWi4+KnO7FrFUmVVEA0GTtvG4M6L+CaiRwlW0a2XIQFYAelFYpX/Coa28dNqIKV0+d0QVX&#10;j9QmMQCj9FU6Kr7Wo++JYdVjGVb9rmELQIwAxLjabe9Y4zmOqi65IICkrLqV1aoK1p9XV+NglVOq&#10;y06pWpPKZv5x/q9nmKpSFTUAlanbYo3CTF2U1yhVd2IpVZiqkjUD1fldz/8yCpByNbqtyCrAK9my&#10;4uXVjGk1BlW/0rZ/vcnMPwP1KkeE0eIFV16urGmPP0WrV6pzoCoVVHmlKkKV6j7o+t/+/E8pUoml&#10;v9X+XEMFgGqr4xMTkx+hV0VlVZGq5SpXVLmmCq7Kp20+QzndQdQqmvn+FWKYavjSHrAdwePQqUOu&#10;pmpk5dLqjBRWN8kriEZZj9N2FVN16uw+puoRqazOiVw9FgurQtWxMtIA+/uNqu1FiTCAHwC3+rmE&#10;Gk0BtbmPo39Aal+CVMXpWKXiZCNxyfO0HY7WHGSFEoDLWLWmWdrj32ViqtTVbO+1tXGrQHjDq2zw&#10;4su3tUWJqrym1pretDlQalxs5V9eLhlTIYtdkFaremo3jJ0q9cyQuhCJCiuVQuxfHrQ+FZFYK7rx&#10;jToGdBe5+twxIlWG5lp1b9CptIVFoQH9zov1DPJYEMoKqKZJ16fTlCv9hPMCRpEaOAofAHEBkBkA&#10;1qr3hKpsBaiuVdJ1TlrPa3ItxQoAa1XB6V+2kFe9hQ2AVR3/T0cAoFPXA1CXl5dZpUKpboRn/RfS&#10;qIrTej0jUjWNCkJ1gR2pU/MUIumOa03tqCB11zt/YlEei+8qBCw4rfo2Zaq5reL1lZRXuaSaNKtw&#10;8E+6U1ZP3XBEhe3CumaEkUpd47Dw8Fe0RvwMTD1vSOVncvznoupNDFX9iEYV1VNNpzqk/j7927SI&#10;1WkqsAawToyPs1adDFC9wVL1DSb/S85GhX5QeqNf7FV5VNvy4aHNCbV2J0t61Mc0SYWH/gfg+s9d&#10;/1/l8M9U/QfKqQzUGdB1E9J1E2MAvLt6wqj6vlAVbSpuVR2TEsDXXqsaVfkRgDZrxtWcr2oH/sy4&#10;VCWA9CVEqkKVX0ydYsGKN1fFjCXX1m0pqxwUABdW5FgVizFj1SqoiVc/K0hsepWyA6jiyqK7BN02&#10;1Z/xZumQhVOcu3HillO/lRUytrKvha5I1aU/TtmquSVaJ8uZ10yOf+NY4jHYpaGre014eq1aULs/&#10;uQmK8j+CVhU7gWJ7q1pbccnBpRImf9qsDYxpVcq14hSW8Dwqvf8Dh5WrgOoBzpcYdjXVn7I511pS&#10;5RxrZFzzDapCrCpWb2q3ao6xuuS1anL8twOotqo+wwrAZ2St4rXqltsBsGbVUzFX/XklPAippFKJ&#10;q3T4Z7Ru0CPO+8vIPw2o/lBvLKjGlD9wFRNU3J9aWIytKV9HddLU4XRx3npW/pc0ra2aJ2u6ZeXT&#10;rOzov5AuWaVitV5Xqcr3BkKpbJRq/erFdeSDrfP5YH3tygq9oRFWlwJVl+aWmK3h7yq5TagGpcoe&#10;1QRVqamGd1I+/d+himpST/093EGjXpiOYJVO1UdcAnjC+6oorLaZVuVHqfqi6oAavr84VpVequ0Y&#10;DwdSZ8O3DJ/WZjt6WzhJM0B1D02y7D81/MEwelQwAWY5OhMnAOIogH4eZ6u8Vo1UHQRURa/quOo7&#10;tKqjKkk3ZSpO/IGiLxmpLwNUX2qDCmR93acH/4psWJW70OPqtpMzQbXVGGoRgRqyGiTrSFw8TYha&#10;hihkqOYgS2VTTff4v4RU7NacPm4oIaOkGN1ZRrhJJK2iAjbyyXRAzQEdUad8v03abSZdaUerNFai&#10;4kA5M3OLfQJ979RM14YGPbIAfNfJtGrEaovMTB2M0YHFAr0HxCAatvhydWNLfmnUqvTfwM2qo1xL&#10;3Wv7VI6pBxipLFZVq0rOFXHV0lhgUOUtAEc5ZRVZAAbVWzwCgCDAe1pXXbKV1T/wHgDmzgmrV+Kg&#10;alBLOlVFC6t/ferKqkGsql2VOACuPoVYfap+VY9W9OgfbgLqsmjVDbpljGpDev+kVetZN+rt69uW&#10;8idd/20up/KJn/v+4TFPx32upYbPrIAam/6NinU+275KSwELmUqAclU169vEDPC+dqsaQqvq98Wg&#10;qp6c/JO+Pzeo1qnmskJmtoJUAqoyVbm6ZkQVoXpeoXpPa6q35PgPpSq9/8nbqlMDRy8QWWtQqhO1&#10;yUk+/9N9Y5I2ALADwFuqvP1v4vQFSgJ4FBBVza/VfHu1UJXaVzuGhGY7Znup4723l/sHH3/4YWDq&#10;wH5Vqr9azroN/zeOq85shp/cpNEq8mKjbtX+lKqdrFXnjp0fnLOWldQAMlSNVVUYAbQKZTRdVQga&#10;2Pk/k6uHVKHG8z8xlbBaHsuVv4xMNedVk6oPOCGQumLcGXtgd2uqT2MIS6MBKqtU0adq2yft+rSG&#10;aokkIuLQFcKkPnehcmWsM2CbYSpq8tfyPHRoqjJV0bcLn9RVillW+czAVqGYyT9JR54OtmSpmode&#10;tXeBlhbxTgk3t7hoTLfbShW5WO2g9y3W53GnJKtUmal8/j+aTKnK8f9jTg7kFtUAnK2gVV3j/4Tr&#10;U52MRVUc/4dGh+gxZFpV6qppBWBOtKph1UoAbqoHWjUyFRMAkKpbmAHY+uYLr1WxVKV2VSuPVoir&#10;68rVX5ZFqHqiskqto0XlO/9oUnmpGgsAO5hMVaZaj4rwahXU+JqpBCT/fPcKaxSs8nI947aacVlt&#10;QGpcpPpKdCr3/E2n0sGfjWwDT9fje1k49hNUA1NxG1dx+dP/PTT/yaeK2v8//o2h+i1L1dt0P0kK&#10;ABCrtQsQquM1alTRVtV4OP8HqUreKjIDUOVuFUH0TVtVbnyAQGWohm8WJupsvLh82IvvtT179hzu&#10;593sgVP7T+0HU2WgmolJ7/+bo/RpStTRc0JZnldll4CgVVOqymTV+WPHwiPAVVQrxCpmAISqVlWd&#10;VYdVjhutiHTjfn6QqEGu8um/0ge4VsJPVyJ3GKqMnoApNbdiCfdACqRBHHIVVbtQrIr9fmzMC4g5&#10;q8bRrlJX/EHqnZcyrb2QeJpkqQqE5dtF9dGG2BiMCw5Nac34bOYto/Ka/nhcC/BM1Rpua2KszeT2&#10;tdRm7tVaBehI6Z8XbV0skiEXRCpnXAWdmheH6zh0oLWV8F/QnW8TI1jXG/MRhaRTddyfWerMVwYG&#10;0PXHiGp0YhWi/nSabr/xjxDWk8DqaDxMvadl1cfYVr0lmdVxBkC8AMm1SvbMZU8ydqDpu1v7/1pW&#10;fZhqVe1W0fEfOpXbVDj/PxKkLjNSlajCVOYqROqzHyBUcd1Pjv7JEJU0/XcWdpIBf1w787tc/2r6&#10;g1gIcGsCTbpWtrsaxwAsdxWDVRlzVXKnwiUyNTw3wm3V1GWqqF68Bpm6ziJ15f98nd9PlGcWxxdh&#10;YNgdlgUhthNIQ6WDsSJB1i5hHNSorduEgLWKQAhNbxDN2lLSZDIxBDPaakqTzXrTCzJpws2kzV54&#10;4x9A4u1e9R/oRfe28T/Y55zvOec5zzvjPu/LgGO1CPqZ7/meX+Zki5ddl0vAKjhd8omqz8L38hEl&#10;qlz+n+N/rqeCWF0UA+BX1qrh4T93WKx+uBik6hZp1ctr7KsmWnVqOQNTfMhOKlRqgOoyro3lgNPi&#10;xkZ/sUg5g47+Yx2BqPyXfPrS/HwI/fsgDEqlEg+h0nNkNQBOsh6pC0C0fYmCVRqv4qn6NtVVPWBf&#10;9fp7cRag6FWGakarziVQ5bolQSrLUoYplfWPzvyOztQZi/pnbt8mkTpTgf/YzSKVwdqlm1dioqp1&#10;h1W3zGNtrerXLat+/cqI5aS0lDTZDeg2PudbNugpUTmXxGYq9TXQZx20KAP1YjijyZHqBvSGVYam&#10;MmmrXOy+GvSrtPLJuP6sVo1UFa8gLtiV14BBSeb3ixNMUIVOJae60j3kvhA51qq0zZs/Ed4wm+4L&#10;gEw9JumpE6xO3UCriFR+QGmfTAH8MbvbWrpTDarRn7qiDoA1AYhWrbNWJV91O2pVOABulAfXSrpU&#10;1QL7quvrC4zVZ3ENQLisC+CrQ4yqwrYqZiq7qo3vjamMVOZpTcN+BepPAlRlKkpTKUVlMlWKqO5l&#10;+vo9GNviFBezdHdTPt7MGK70W+1mxCqx9HXrqquktMqvsGqxU2uujaqZQLV6K8jUxs1bKE/dp9Vg&#10;DdWp+4j9A0236fVvwbgqLkCa/j9NWIVWpVyVGACiVb/8JJusClqVVOrfKf5f3Lq8tXh5cRHNq6xV&#10;w0X5KhxyAEaWk9TUMtj6MyG1SyJ/YmpxuRhC/mKxv0g8JY0aVCo3Cc5Pz/eFMzsxPl6Sqv+XDFNc&#10;k4jyQdIjtVZNqUplFW1lJ6peilSl+P+BMPW9969nplanWrWNVNXwn6pOyU59wRo1FlW5pqkQHTNO&#10;A1RHxFAdXvFiNTB15dsu2cPn+gsUTDLl2siaxPsjMTsEhKyoTB227vqeVJ0Oam1/XkmaH9AOe10L&#10;zd2uzG+WqRCpoyBqYbRQCG+GVUrDkRSvMFb9bhmmukT8+eycrf+jVYFVlqqD8ulJxmpALNFOpWpe&#10;tX2AqhqqUzQnbGXI1KrMpSW52qMF0FbAav9T1qrvcHoKUlW4Os9jrDj01/BfmBoHALRt+udcVXlS&#10;51JcYa0qZVXSAxBkTOys0hoA0ap/dDORNP6nWkntVV1QqXrIDoBq1bQFQEZVf3coTA3xf+P7vSqy&#10;/1X2VAmpgahSSSVeKrX71wimNTD1Oc9P0VKq1da9Kb4JdfN+W5TuOpa6p/TBno89V7vazLrZrhvg&#10;9f3WwVXSUxXeJd3/2vovUBWiIknVJKiGu0obbNBGxbe4qft7ruSCmLpQD69l4ZtlWAVTwwM5ruEp&#10;iv/JAaizVv3cCgCYqdCqzgBgQ/UOvSetSkgFT7laFc4q1auuxRmATFG8LZtexUM4rFA3ioGnckDT&#10;d4ioHdzLMj0tTB2fGJ8o0V/eQFXo1ahVJ8kDIBegfJ7lqeWtjtBZ9c3PJlwAACAASURBVJIbVr2v&#10;WoBUPf1AiZrZWoV0VVKvOscdAJYl6h4Z8rX+pE0pV/U73YDpi2RqagXBP3ULgI+CnW91MEusoR9O&#10;NleTpTkiyXXdryqFUjORpa6uKddmW0AqUQfdmGnTqvSfuW5XyfkPcQkuAn9I1EJyCVZ/O65IHZI2&#10;hlQiD7rm0dbpfbBGM3q1X5xVDu3VViWuZl4a6A9GrbTYb0VQDTDV5a9qrA6TSBVbdWAwn2m3Ssav&#10;ypIAH/1jigqYmuy3Qu6/VaZOqpvqo39u+7vi6lXZVrVy1bpg1WtVrgLgKSuyqAqm6rbvAEAFADkA&#10;6qu+ctWqlKgSS/WQ4384qnxxpoosVY79zVOtafyvDkBA6mOX+Oeyf5tGbXNTfomzUkiqxvSUj+8j&#10;UA2vAtPdzaxWjU0CqVZNM1YmWDlT9Tousk6aVFOlWqs1A1WbNRT9Ny36J5F6q3FTiNowNzWWBocv&#10;eJ1fye4u0Ef4dtE3bPt6RquSBVDnoSrsqxJWuQRgh7XqTlICcMe06h2K/fkKNzM1nKuLpFUP/nog&#10;vmoO4/+JrzkFrDsbRtNiR7EjnukT03zGpintH844nYDFEoCqd3QBnHZlvJ53N28F4GUApdk+7QK4&#10;9pe//QlzAAmmfh+gW1x17drF2xWZrkLV9yJVc7xhJSbEpZ9/hjNUCUi/CRj9pjL0G8ZUy7Dq7grN&#10;DAhSlR5IsK4M/zPapjaxRadik1ika2qoe2jKrffOtPCLPMy53iZfhjqQaNUefusRC1V79n23vjFV&#10;XjVGoVELjqhRqiL+p+DfV926BQGxJ78/Tj7ttLaoY/Gi+aeOquyXAvy9AZ5yyZ8AtbQ8N4vnsxBU&#10;R8QHdksEaFhDV47/fD3WqheFqh9pzVRNkSqLWOcl9D87a6tYsS3wnMT/k5rzlw1V3E9lhSrQqXT9&#10;4Qc/BfCJtqvW6/VWX/WGFgE4pcppaAv/qQNA51U9i1rVhOohwn9J/pNS3ROqmlCtNlmqNmPOH0SV&#10;G0x9LKugpTPVV6imkb9PRLVlarhwe662alWfwEpyVvfSwauA6mvLVPmGqtXHfqAqIdUpVQ3+b+Kq&#10;3qw2bn5M4f/HUvN/Y7+xD6EakSrhwV267jJYNW0FuUofUbqRko5IVrm6qq8TrUozqr50maotCFaa&#10;sLK1CJx+6LUq7wE8ULH6lCpXW08I+NvyVE9fH0lURurZvvFZwWo4E6XkTJaOSLYelQ2s9ESZVGsZ&#10;+f+Xk/SLyJGdUAfgtuyufgCentHbkZWx+jZRVVdXd8oIAO6DD/9y44bVF8dJl77ITPSnSiMeWFXR&#10;mqNKLJun2k46K1N6ulPbNHZE8UQBW98aoZqOCsR0KjgIfg70wECb0J9SPph/0pMlqut4lVcN7Q+T&#10;qL9Fph6Po2Fs3pWWhc7NZTat5K0FKjP9tFWsYkkMZl3LHALcg729JE5teAuJVJmENdLd7V5mhrv9&#10;iAIV7amra+sIjatooxKujvFm6z9Dqp61fYHWp6pKdVJLovV9Wbupyi6Lyg4AtlZra9UXn3+BbBXF&#10;i6lWBVaRs4KnSn3nmoYO/8Tl3zjF/18pVjn8f2VKVTxVCFWC6r/VUsVpVg2pUkxFXH38E7L+IlNX&#10;V32WKib90TbVCtU3Bf507+4aVhWuqbmaVLEmLQEZsZrdC7CapP/RTOVWqkaoMlMDT5uiVClBFaAa&#10;gv8GXFWkqVKZekgzbBY0NKCzsE5crW9zMdy2ilWGbNSqd4WrcAC+FqxmteqvStbA1sVFk6vMVKoB&#10;oCKAq8WrBwrPpxL5P40/IKRGiboWULpG9weK01On+tIzDqnKVJ0wstLiFE5bSfaKPiiX6K1cOsIT&#10;bA6QSn1J9gFf85femqP5qtcA1QeA6hm7jaqYW32tAKpuCFU3IlV9B8BMhqczNmJFh/8PsaMqilUu&#10;9Huu0CPvup6Spk5i5lTm9664satWTUVDShLrINN1KgGypYe8Vh0QiScw1U2rycxA6NTR46JScVKo&#10;WvvtDPrDVKbifx6gak39+Z+zWtVtXD2m9VG6tE9L+0WrqgEAoipLZSJWFyehVqz5K5d6IDJeW+ez&#10;ZFL/nuYnzAFwG1hxqDh1LG5gndWZqhCqk+VzkaksWm2GunNUTavqetWHrgSgjVaFBcDW6g3N/y95&#10;qkKpHqJb1VoAXn0a0/8sVQmph8TTIFThqjYajWoDTVWK1VrMU9We6wWZylJ1VYJ/MFXy/yjF13p/&#10;wC/D1ZiJ8hR1XE21a2oDJC0B99M6AI/UZGiVFVQlmf+ahP9W809atSmWahXVVMxVvuhrvUd2avg6&#10;7wWkRreFaSpX+GihXuc6KybqtjcAPuMagDqYyjUAaAHY+Rdp1Z1Pdg6ouGorcy6zUKU3Ox9iddUB&#10;QfVA1wH81x4cUcPjGq6ONQIqIzU8XDjVl2VqjP9LEKt4PJeVrDhlfTTgEoR5bfVseOjDfNXRgpOq&#10;hFOchKtcsuqXAXRy2z0PLs0N8wDVzJ5pVWyVBKp+rwpPsYpWgL3jaiSbLkWeaSVdHY1ZAeGZqey6&#10;UYUpWJaUoEa4JlQdAFAdUiNNLQ/Gn6x23hJXC6PvFt4dpavgkv/a2mAjWnNdvbk4u9F2uyb7qvol&#10;UyQj+/P9KeBsUyoD2SZmudMjLQza6o+2VL+Lhb4wxl7rOuCy/wFH1WMnffwvQjXG/mOI/c/OpzyV&#10;HNWPVvQv/FS9KnXU58ttxv1Cqz6UMQBP3MCqRy2+qmKVBq3qqKT9JQdVTVc5W1WKVTX8/06hunco&#10;UN0L8T9MVWhVkaq1poT+Na36V6CuMlKZqfcySjXZLLV5//6bgWpYbc/UdlmsbEuAMdWPsM6ANdkD&#10;4OzU6KcCrE0L/qt6UejfEKaG0D98nUim7rFMlaBgHa9f6+tP5CYjgLDKMT/E6jZjdVuKqx5hXtVd&#10;lKuKr8pNAAfIV+0kk1W2ttRTxcEqQPFWFastwT8p2LXiQfGAaLoYrg86LhNPL09fmL5w4VS4Fakf&#10;EUn7xj8ad0dwCqU6zlF9aYJ/ZoJ+jJ8fd5RFNdU5Cv0DVMfDpVS9CKryctWA0qX3zywpVwWrnLGK&#10;VN2Ye0uoyljN8ZimqTctnta6p6BDhac8FfC4mbCYEeg92AoGVuswQdR82oipCg9r5YSVbcWO856c&#10;OAXLfA1qzFLFrSZgTXYxNGq09EUAtakzMh+mgDeX9HcqFa8lqEyVxacgeeecXwqgbaGRpnmdh8of&#10;duatKoB/2WAek10GBlpmWPf0rgCqvXGBVu+K6/zPyXMS90u2K9+apuo/GdDa75TqSeepjmGb9ZiP&#10;+l3oL5n/Se3xF6aei+0puFyuiiurHv4g7aoYWG1a9bR2ARhUl9QCYK2KUR7Xr2/7UlXRqlSt+iwu&#10;VvnUSqpSrUqeKkG12kiY2iSh2jRH1WOV/NTnq+Kqej81XZT6SztHVWG6C7h6iia3MwK8D+CbsBIP&#10;4F46vjoi9Z7fqhpVasTqPzhJxUhtxjxVldpTq4TV/zF2br1RXVccz8QG28DQDBhBHKMKDI1FZFvD&#10;FGNZMxOPGgm7KPIF4xRsK1ZezEUEg1XLohU1MpeO5LzglzyM5sUvVlCfgvJJ+hXKaz9CutZ/rbX3&#10;2udMq+59zhlfiBUM/Pzf/3Ujlbozv9NG0H9HVOqBjFowojZXXzWbr3ivgqr3JGKlUF0L6apiAbyQ&#10;adVeqwpXN4Wrm7FmFYuIujHb2pjdaDFOja2zX4lWRbiK7t8LTBmyPM56eXm5RTcjdVnO+8NgabVa&#10;1aN+8QbWJTxmLvFbl/gJqOKJF9CUMFmkawJv0gvsV/gF0oudh6oQefnTxFPel4pT40RVTK7mrCpI&#10;1XQFsUpUvX790xPRWNW+JtYFQDJJEZfvD/X3HLEfC3NUVaDWlmpceMRx9CU3BSDbZzX2rTahWnFT&#10;VseYqGKhpud975u6uSZ+CXZ1fpV1MOy2ML8q1DGnnmtIpKoYVE9nslNjlxj7n5YWA6wY/TgpguNk&#10;rg3Vb4yj8ZntHmU85R9huZkAfXd67qCTa7fvS3UnNMjOTA+wetxSgnYJUw2FbVAdilr1AkJUdZ/x&#10;L6f+iUwL1QjQq3EIpcNpVqsSU98iWCXNVR+nKQCdtGosqZozqRry/0VDcbnqqu8B4F1VhqpI1R92&#10;dtrgajtI1W3LqlKoBgfgpeRTvQxFVHctH9Qd/jORqixS11MdGrias1aTjACTqc+z3ayzmVW5VNVO&#10;UvVZRqo+6qBVUUxlMhVMpeN/CFEdODO1ucpMZai+erX6ChYAR6z4j0zAyqlVobrqBWpW0Vr1cWgD&#10;wId/7gQAriZqlaC6Aa7mtGrrK+SsftOCXP0gSGWotgaW8VheLvOuskIlfUpILTJSiaIzDFXsmyxW&#10;izPEyJmiQBYk/R3T1K4JQLhIrOSL3iRyClT5FS6qEBVM1VUfHz+HYJVIVWPqMVwOrYLV49c/CeGq&#10;czpl1TdXkc6qY2ODsvnRD5OUH+ybAqvMVD+lKt+6ujNYY/M++eKai9WdxKMSlvZ2pGrsyW/FrpzJ&#10;6kNjgnF+mIaGTF3CPm3OqjH1Sy4TW5K6hpo2rJI+rUeQDCrxIE4pnXQ993p7B/j6VodJRbwGbyLT&#10;oroUx7LkW++qA+DV6yk3FasUKwZ6s8X+7+LcVbgNwKr0QxdXNYSpTkpyqoSoWKp+Llc6ldoYmjEA&#10;Rq51wuofrkGrmlTdCnMAElvVfNW5TN/5uT2fACCTVfRf+1ODamhXRed/tlUPgFUzVdlVJa26rWKV&#10;oepM1cRTlRxVBKmMrD7y71tRp339HwZzVCWqhaiS19yySJb5AM+dWM3UVj3Im6q5oarx7O/yqThK&#10;ZUiVQBUs1W1NqUqwyjL14MlBSLIAU8MSrN77GlqVsQqZymiNalXTALRjlUF1ga/NzQXRqq0N2hL4&#10;Z6YyUm0rXSUZAB1WBlrfJHtgYECQOlsgndooN8aZqHLsrxJEZ4Sssm/eiIL1En8kOAEqUYFTwmix&#10;rrgcxaYPjIKwkKUTSByg/0J+TR17alxTAD45/v33BtVjYc87wXr58pXjn7kZK2FuVY82VtUkfUwk&#10;HTtq8wB0KgCr1aD7TqdiTztZZQUgw6zfMzVW0w8e9Z1X0yop7omC9tVRF1o2vzGVJ5aGudWh2DV2&#10;D5DmBDr8NbRM4ce/Kh1/ACxZrVhNy1P5Cwr4Sn3iXyJPPzagzmQCqOM6mcbQYnVCzEvQqVYZrsq8&#10;1z6d8WofkSbVbqyVdpIsOZEcmAqM8o09ZMOsz1opFbJTmat166Ey4Sr+YwsVf9wf8WJV3r+WpetH&#10;sFR/NK36XcysWtsNAeW9LFal2/xeh1gVHADSquDqU5WqqlYlq4pN1YMdLBarEqsipt4Spv7Mnuqh&#10;ckccgOCpigMQtKoL/vvzf+fTf5pDZSf9mASQ9QE6m6t5AyCNVPkRq3fNqbBAVSxPVT/1GU7+9Ajp&#10;VLxvb3OSakSqCFVF6mo4/StQV5orW4JVEqtfQ6xKq3HJWvW+6toL81WlYpUnAAKrLFUX1F7lXIDW&#10;fbo27nO7FX5nQ0/+Ulk1i2aAkrNKFBWg4gZTZ5cbhfFxEqnso5aFqLSrVVKkBNaZqFOJp/rmDX4U&#10;6c2bokRpwXwdruvFGVjlfIQLZGWwMmAnFKr1qd+ee/MGg6uFql8IVOcgVuejYv1CqXo9mbEyCara&#10;YCgDK4h6p58lK/KlWKfaWpKSpPP5lRkLcB4Yqzie1pLCU69R0zN/V9ek8SkSVev4dcyU+adxRkBi&#10;CFcqMdz2Gq39cNszt5YqWiemWlUSvKRjrtiqNkSAwEqKFcAv6f62N0vSOC9Qk8F6+lSiyniW7m7t&#10;vRs7CPJcqx5faWtTAnRqlhvBYjspkbWwmCcrTwmEqxoqVEe1kYoVpoaJf1d9CxXP0Ks+EUAa/7qR&#10;an8RqkqwaovTVdGxWrSqNFe1FADNrJpLZiJxpGp6L6aqhjQfjlU9TQYBhFRVmKr/2DkQpMJTlcP/&#10;rZ9vwVNVqRo81Zd0AakvPU+9TFVbM8jUfz5c96383Hk/Z552Fq0h5SpJYI1MzYtVXB0P/0mQav+Z&#10;itVgqB4eBqQKUduS9d/m153bO4JU8VNJqqJqDT+1ms1FJuri+5X3K1sr75tbrFUlXnUPUnV6TWsA&#10;phN/FWpVm1bxD9K3f1ZvlcjaIsm6Abl6X7kqj41WkKtuoWpVnroLrYHZwmyj0BhHYKrRqDaqQOpM&#10;VV6LM+CrbkZsUUhbzdJyeLjMu1weHi/nF/GVG1uNQrMiQAX3dVS1an2cqPr32pdmAECp6po/Jno1&#10;cJWxCmPVTa46d06p2qPjVRSr0Ke1qE9RNb/ES/LnT2hmkteqpzNepfQIhFCFiTp2NGmh1+PS6kM8&#10;HUjt4pM24NXrpwFC6HUfOeLajfTno2uVyNTXp5mYOniVfwvRZRWGLukd1qBQlTMTMI2cLQBAL67U&#10;WLWoWUrSZGSrxJm6pWi2z7gaJKkrEsPZXpXxqVKv62OAjizvclgNeVwfu74DQw6qdvyXVv+yRuvR&#10;VE2FanLoN22a1arwV73Jag4AqgC+CwWrolV3dx1URavOOak6vZe6qhxGUa3quWrBKgSq7PzPMlV1&#10;apt4QlC9lTAVa5975O8jed7iVBlD9WEm9p9NUX1uXDU96jKqIl3Xc0CNSQLZGqsEqrnxKg6p6qYa&#10;WfdTRxU6FUyNKpUV6i3YzPNtJ1T3jKlIBG7iFqY2aa+sEFkhV1msBgcARP1VkgCUqqFtFfcBMKzS&#10;+rDwdvPD5ubb1oJGrcDVsBGs2rAEqwaugFaWrHIX6BO0CnSTUG3wyb86DJEqWL1RBT5nBKbMWAC0&#10;Clk6LKtIKC1i+3UWZVgnaZcvaDVWEVyFVp1AIsFEUbVqsVyXGoATjqoEUn8pWGEBXIlUDf1VmKpS&#10;79mTeqtHx0KoB0QNffK0JuniCcfVvwlLpR8rbk1QqtmklbFkZAn3tBKmTkrCEk+xmoRM5aM/W5jK&#10;rFIklAvxs5bMjK5Smvbb47UU1capVhXLCKtYVoLWMcjvcxAXR+Wgqo9qI9NunQh4yqYI5stLI0kd&#10;T4mgSOZHYoNOEOSvdqTbZgtGkS5FrDkrOQSkSrHNVW/qAPhOLlmwukgVQxU4lTaq9dGJepj3h2yq&#10;X+I06qsepVdHRrJq1dkDuJiqlq8q1arOV13bRXHOtDoAQavOaf4/Ks3plxhW9XRK/+r9YBXNrDrQ&#10;+D/SqXY4TtWWOFX7MGjVRz/xNqJa4F9j//t3OzT780zNDPXLstVn/v/vte7f9GSN539vqz4wrZrt&#10;p5KUUvHvKBCVfnIcwlJlpjJU6UY5FX1D/ohvy14b3yVWqjsmVJ/KbkqCxfsmgPqeLqLrFnsAmgOw&#10;BpjGtUZ4DWI1GKvM1L9+gAVgNkBrwbxV3nKRWCXFOgtflRutcK8VoLXhpWuB7wa4Wm5Ao4Y1Y69M&#10;VHEDmKVVomm1zD7BcAc9WigX0nWWP1JmuApYGavssk6I20o3HeXq9XK9zAbAmdoSGwDHLytV08U2&#10;wLzXqhczHVa7uk6h+yl6rEoDFFaWyhzmaWVJG6vo0R8wvXj+ouR7ZvzV88mAAKjUQWs25YZId8uw&#10;FZF+8CpxM18nUfI1Ger7u89Ez1dbjURVGtfriuXZCjZrfjwsR90G+TlYw8tYTMyNibZBmMeSL6ut&#10;6snE0wJSM7r0jOEz5N6GEYEx2VR2yQ1/OeWzBkp5sr6TuTwl/0nXxMXR9GNrpToUm6kSU6fqJ02r&#10;0t+c0ZhQNfF5tpfKiBarjoxYS9WR0AogIa5iduQjqatCaRWk6j0rWF3TaNWTRKtaTdVcqlWfWLBK&#10;LIDFMAgg2qohVxVcbZtS3W5DqOE0/NOjQ7NUCUFy/Efc/2XaP9X8VMfUdRuc8rBzVer/hdPnGRsg&#10;yNV856r1XPj/7oN85H/fn/9TnfpM/Y7oqLbpSrSqMHWPo1R08meqWh5wc3FlcUWgKrsJrbrKRav0&#10;pwam/hqYGi2AXR1bLeGqx2YBfOBrk54EVXCVzVQ87svxn8Uq51k17sv+E5O1oXDVLUQNJ/8Zvmbk&#10;JSwQlTMDGkrPceLncnm58F/WQGHg48LAUGFI3j15llQri9YpgLVeHB0dZaCCqxdYxE7RJqpyE4BP&#10;Pzt+xRkAt7NoVWf1itSsjrEBYHOrulSsvlF8kUgd7Lfo+ZJLmToviZ7CVF78olqVn/9GOkDFpSf1&#10;o9WSi0tFNL3RQauTXSJSJ3ulQp6O/QxUm6Xd4yZYJf0CtQuMpcj2awlYLFewuJjIboWyfSHp78J9&#10;VkyuirEaHAGWuXHwdpr9Zd0NQ4fDI1YWe0bmWfdFqrpBr8xUNzPAXI+OQwNLDqnvelWgwh3oDeNV&#10;g0T1VbGEVYXqUDryj5e0/BfNOlGPeapg6i+4AkcjTMPuAFUUC4hW/VFLq1SrahdA7oGk/Y+DVp2L&#10;8f9pTVbdVa3KckrVahwDuOgaACD9X7XqDyZVWadui2Y7fPYf0s7vJ8ozi+PCgqBpYEEmuLMQIo1x&#10;E0smOGvTKLAzNxtqlmi1OkRKNL2xYLQrJBtijNpAURJuhJu9IKYJN+i4F8amN173qrf+A71w/gma&#10;0Od8z4/nPO87rKk+7zsziBVU7Ifv833O+R6FKiHIPFXRqZvOUr2q1VTZQ6qbmUj/+zduZH3VPwbX&#10;5MAqm63iR1ZlGv/D71nawOhJhepzFqrMVFOqS3STFcKLjqmClF8npXrn4TYf/gemBpm6sMa5tcxU&#10;wipTlc+rqMMKBsDkpMsCdJoVw6uCWP1Gjqu+JQdArNWLG4sXNxrsrIpaxRP8VW4HEKZOy3NujcVr&#10;bHrscxrQMj2WrtExELXaEu4q+ljDVZyhLix+FIHSZHXTE3M1ALV/tMKLhOkxObIKXD12bJSUalcl&#10;fACl6u3jTZTqYeetgqp//bOj6pA3Vtt4wCop1b5yOrbKiVFq8IRGHc5LVT6fijNWial+xGoq9c7I&#10;NECIVano1Mr+3vC7edThx6wOJEkClgIrXO0bXw3vX+1LJhHCH8avLhx0Gdmcs8KydVy5iu8hZBwf&#10;4UJcxHGHt+RjWbwhzzfIzLL28dsHCzqggJ7ECo5dDR1xNmG2mqA3YamitSf2xvYkOf/d9VavVPtj&#10;P5UNpuZ/Ol1d4Z9PhcHaNSFegEL1MzEB9on9S66mSvV0Tqt+nwZWiUWXqQGAVp1c55key7GvSs+n&#10;FywH8GebrLItrqoZALL9B1GA1ECZKOdWlKlsTNrYp9zuf37/ZirfmPpey0nV+7neKm+q3mxyUIVa&#10;MP4T3GWluhn3/+Ko7uy8YgOA/hYuL51busx/LcTUp6RTw3chlqoYWrNmULX1o3CVtCr1AUyxA5AZ&#10;B+CpqsdVX0Or3mMPoBGui0GsohLg33pgtTW3OCcOwBZ8VZWqjNXp6YjTafwwQjUwdfpzXJ6ro6Rm&#10;Pw0P6hAQns4wTKkqCw++ZdWKucCrSrg+DQ/oVVKsvEb/Ju9oGZq5Vihd0cMqYuduAOmTw+fClZOr&#10;LFb30aoEMVZ0HqqZc370yw9Tq6d2ewpYxUc9ohoPIX+AWiJSBad8hwcJ1U7cZzqdRyljV5ioJZ7F&#10;J/Wu432qUWXAVLhXZRAK+hYsgJSNXNG6bew+qK9LlB6XTEA5+y9fKeeqra6UJZSbyUyZpgfbCwmh&#10;LS8WZrTPLXSdDT09fj4BPGRXo5Xd+NfjG7brr4O1dT2n6q43tVOpQxXh/8LVCqInK8JT6FSKACQv&#10;4DNcmfOqOEZlZL8rj1bRqmyrWgrgd7z5v8MW3STGdZJKvRBfY6+qVABwIeUUn1CLWF0QrbrNparc&#10;q5pC1cpUaVMsJ1WophKouqr/tEJ1PnNKlZ2Qkq/1/8NIzTgAUgGQatUEqXHmn0lVBMKK/H7ORDWm&#10;oueftCopVRWrl/mgCpYqeEoPUap8BviVg+rrZz8CqwRVYHV5WYOrMc1674IbYDXJWhXHVU6s6rq4&#10;uBjEqhmrhFThqoQC0D3N+3+5ZRFZiav0FJhK7xrD9S9mKoOWeHq+pUpNVwbPGq4thFvVJDyA34dc&#10;1hqiWcP7KOmaIlmHmKwVvgmkOKE6NkpKNehY2Aa1gvYAkAEAgD7hxxNHVmcBKFUVq+hb5UaAgwUQ&#10;TPrlm1RPDcruH1J1MEpVq/fXLfiAFlClESm9Hb02VZW5GlYnXNRYidAmkwQLJcyWwhmSurzjok6l&#10;x+DIy3IMaZHdOufkS+ZVKi0xlUU6sKhjzCoCTJnHMIAr+BT6mUs0BtCHcKUL5JciXC5CbfP9UE37&#10;GlzLgIC1p9l/FSHbmVqq2fTWSFYaVDU0FPXqxESlMjGhbJU6gInYq4rZVD+JDRA3/ArZ3ESADFoP&#10;3PuvZlazrypYvY7CKtpMAqvrBlTc6+hVxSQ6NgDu+PgkVwGwYGVVJFYfklg1qHKV6ivyVC/p6b8o&#10;1bss8nj7vyJ1n/OJqZqXql6s3s9Uqb6nVM1UAfj5rBYAkDv935TZ1BGqm+lJlR79v6ISXRRVMVMv&#10;Pc1J1YfM1O1tlFUsuL0/r2evn0Gwrn2/NitaNRoA9GWDXOVRqyf3ThJV0V3lfFW+GhtbMFepDCBs&#10;/RfnFommelgVLmEq45SfBKnTClRcgamgKJNVaDpTnTmPi4uxmKlEzmbhgTX5CZ7KIgmt3cXiUZaq&#10;uINaHSWsBq5ayUCFT7hmjipVb9/msyrSqrsBp+dyTsAn+1G1V8YBgA4kCI94qn70QJ64bX54UBUq&#10;IXVYyqjiIdGAELWQ1KQ+6nA5qD5pSkZaWyOC3/FLytR4WczPct84Z12tWilqSvHE/0x9XMmuxmES&#10;FPAAUZWzDPI+x+A/pPZWxshIJtdANBdiH5dYDfBuC3YuxYEs+xLVMVX1aE/c/XcnbVp1/o/qmfTB&#10;1swQF9AU4f+tNKJ6qEIXUTVs//GEVYG7CqzG5P9TJ9zMP4/VESde3U+l64AwFTmAClWKAaTdf06r&#10;fqEvJFVRq3rdBauQrTql2//ZLxfMV4VSZQMAZ1VPUQGAnS+deLeyiQAAIABJREFU/UOm3lWoch2S&#10;HFO5KtX5XDPV/M13bP9vuBKqG+/F1Zyt6rKqMMglMtWQyjmFm4lS5eBtNDjsaJnqkgCVmapIJU91&#10;nU//6buQMZUO/dZEqX4ZDYBn4SKpCgNgVvb/4Qu2R1IVts0evxHAenJSjdWvFausUhtStbq4yFoV&#10;UjXo1C0pXMWjOsejAYmhc6JTA1nnFKdVsVrHquoCjDFSQdQiXVuyuW/KU6y6PhFOD9U6aoeu0bwr&#10;8gFaLaS1v0W8gJZ+2fb7uoEi2arcA3A80aqHYQJAse6Ku0pi1VNVJ1edEaJZqLMh5sGgHUXp07Ci&#10;NRam6khAdzpVijMBZUY145RmVWNqteZSydHPI2nlz3io42keIUnhVT6Z6ls1oPbxjr8g01fiaf0h&#10;CVvtSOpdxQcNJIROTaxjOYmL6dVvRbWW3bcN/ax6fEafHhkK4aMewvTDCNTe3s78nIBuS2RNY1rq&#10;mXTBznp3U6FqH48TW2M8Ng1UaaU5Va1D0KoVHlnFctWYOuGYmpxXnfjJ69H/q1Xd/n/k7IF7bmSV&#10;YPU7GVm1zKFy65MX9LhKscpS1WlVra3iGMDZaAGEa1u7qrgCQGqqLkGpLi2xThWhuilCdWXFG6pZ&#10;pN7MJFTlCqrum1aNiSrvq1T9REBMvm7CVMSpUoC2MlXqwVSphvv5XXdQdYsM1SXG6o4wdcmE6jo7&#10;zyip4pUcU3mx+lq06n9AVSoBmKKijcjTPbz1yd6Fk5PhnjwJB8C06sa3G5Griw3Wqlu4sPVXZ5U9&#10;AGz/f61OG1RZrVbnolB1R1Z0hxV06gzjlBqwitLd+ncXzdpANmujPQtYGs7aXmsLZCW5Gp1V1FhR&#10;DWtLeKN/lHb+XSRURysM26PFRxyuqrYqM9R81d3UWD1+21N1iJurejkGIJOU33wNDzbNzWOokpVa&#10;yuhFGrUaOHrGT0KJZUi+JiklKovSmMRalsrUcp/PE4jxrDAbULDV0eO67nNV+e1oc6W5BCV2FOzP&#10;+hFrcC5uSCatqGUcQw20OGDADy2IyjwJZInbdc0EzGhRZ6H2uEx/y2upR53qe1Rb5bZ47KE4/+9j&#10;0qqBqaRWabpqRT2ACuzVY9wS4LTqKe+uxjIAT9lYGTDiwlZNqwapSmLVSVWLAMCRR9CmUq0Kpn4h&#10;UhWz6KZcWlVMrFpgpHJnFWvVbZiq/1OsUjjzkhxT3bLdPxf9a95/1KrzvkE1X/nfpEb1A/b+uXJV&#10;4arNbRGs0i1M/eWqjdHiF4IqkPqcmxoQwb1jFVVBoi/xt5Ww4vk/63heglQEKGDZ4b9VAHwFrUqH&#10;VZJZRXE4/BXTajjiaSAq+wDQqt9ErWoydQONAMrUuXid16RVu6BXp+W5yrcJVVcZcD5s+2d0vy/x&#10;KzWLY30crkKp0T5Qag8QaAS51GiLYwRpQGt7jRoY6aXWQXOv/oQCAZp59XGmhnUUjqoq1eI1UPUv&#10;QlXm55Pdc+qrgq3ndk2silbVelWC6hnd/suG+4jkOr8cfMeKMU+0N45w0fojFY4yuC/WdhYKubnV&#10;BT8xwHVHRbaW+xKpKHvxgXg8dMgdtWu2Exqj5LMiD0qmA1BXljiqFrZC3WJsFmuWtX3jeFs2udqn&#10;mVsDXKelRke7tFGlSO12Tfo2y0rVardJVVGputXnX6TD/erxze4480/jVJKhrsxVxurHVgrQjzoA&#10;ImoF+aoTPAhAgwBPpCujTWn9IA9eZ0+djSUAlBh4QEKrZbyqYfX6dZ2EvD5p/4v6vqpJnuCBGgBJ&#10;UhKtihQAtgGIrdCqSQDAU9aqdP6/Yy1VlDXC/Zwr79aqmTDVm36mVJKm+iFovZGcVtFHf0MNsW+A&#10;VmPqLwz8wNXNq7r7572/JcPw9n+HmYrG3CXRqgxW/F2YpWpLDIDtWRgAUar+bEo1EPU1DICoVann&#10;f5Jlquz89SUeV2lllUlVFKsu0tWIYpV0qsNrldD6Kx7TckGkEmnxUp1zRVZovCoyUiXSqtgATx+H&#10;u/1xqf1xe4k6IBuBqI0BIisPabVBrVj0FvkA16QWwAa1DLEBQF1XFXQG9I92hR8G3rYWr9VKjqpa&#10;WMW+6hNDqhUBpFTl3CquCuVRAHpuE9n5IDoByXop6m1c5GIS4U8fEg1EVFqQOptaMqp+pDsB8m2n&#10;fZ6pKU3jLyiAqMYz7R01WdzToVQNyG3Hbwi+Kn8ui7HW6oZhLsOl+gabEaDZBm9lPkA5/ibSoQVR&#10;pDbZ9rdqPr8oTK9FE3O1HttQbWZLZwJV++lWL1fp6ajVAUCr9rsSK1RXccUqilY5ttrPVLVaAHB1&#10;JEWqrB8IqakHcHrkNGoAYKuKr2olAE6sxmpVPNEIAG+rLk+52SrbGAQwa1p1wbSqtVXJUdUl3f/f&#10;AlDZUbXdv0dqzlLNBlRntOr97BCVD5Kqvvz/DSW3InIAkS40fhDDXdlWVaG6clUitpxW5TncXE3F&#10;XGWiXoJSjdv/h8rVOw9NqsJT9fv/aAL8xi9ra2s4q1rmA8YLbu2xYKV7j4xVyljlhNXwZVedSp5q&#10;RKrHaXjrt2qsAbA2gAhWfk+1+s9qEhNQNI3aoLvBLyRRS49LtUDTUsONtn8BrBJZX+DlBVP1d9au&#10;3jfqK4sGf429QqAZj2WIBlnLFBSxMsIDEmJkwNIWFhLCLATLLGhQGhZbKAKkCFHssuLTWm+RuB0h&#10;S24c4i0i0qXdzq2raRDFTssfAJL33XM/3n3vN6SAnTcfDnHihOJw3rnnnlODH4e5ahQBwFUHYg2W&#10;Cq28NqCoKsYqWlJ9f16pqiGskwCAqrNAVckCpE1VTKpUVG3Glf5flK/5DqtxSapm2xEyAzH7nhgj&#10;EH1eElTVC7nH1NTPzyWr1TwbpWqb+800NtvCWSCNDsc1e6Q9qY5p2/OlcimWQen9X9ixYOrVeP8/&#10;ul8xle0NVroSow7lv8gmY+k8zI+mchV1ICoABa5aNmOqcFVOvKaGAX/57+cDCG+D0j84ePCQ4GoA&#10;1DrBqvetElflBSveBOBqVe6qPtaXrCZ66oaH19aMN6u2JAeAqwCJq2Kz6h88rbK2TrKrXrItABxe&#10;AZi/mUgAYgJgrso4ALIqCsAjsVWJrmo+VZv+P8lp6pPoVVr2i//pTpXLqFrJzaqfaKtSpmo1VvhX&#10;g6pCBhBMXVayugOqyld/BlSd/WtFLGuqSI6VQZVe/y/b9f9lxNTIVek3b9VMFVFX/Y0cAHiBqz4V&#10;CwB24dygamGaddXwJGE14aoaW014KgoA71axBYDA9T5Y6hy9z30Arr6lv37rwFVI6u05nw+gYVaL&#10;DlR7jRcvGjVip7Wu1Ix0a/Hg0aOU0WGpbsZX6NFYbHNTq4HngLDW48RWJ8FVzzHS5qg6rTSVP34w&#10;aDUTQERVDVhti6raEK7KAgCdpiyfjluTtfju+TbMpqOGxKZQcR8NoipDEVZldDTk7v2u86T/o5lm&#10;W0t6tlMwuSRQ+OGYebaEJVZiHutYzNxnnipcGQIyeGrTNsbY2ZDA6lHhqgqqGMqhH1BZqqBpMWK7&#10;AKnm1vcKgMLqzyYCMKoezHtbDmpi9uioV16laUB/WsBV6KpTkwBVbVcRrkoSAHYASAGg9KozX399&#10;qiABzPCJ9/8NRdMNQVS/YcUKwMkvzFf1ne6rPta8KslWIRtV5KprKKvmHQC3WMW6KiKVVh1PNQVg&#10;09aqGD8uy57q5a07fvr/UHpIs9v/cjb+TwwAZldNZlWfuKr6EarKhHjXngFU0ZK9I91ZhKc7PPun&#10;8b88bFDF1YbAVerlfrD1mjbKHghPVa76yHHVuyYA8PzfIPXK9cxcdV3sqrICcNdR1UspXeVcQENV&#10;K64CUb0PB8B9HVTh/UOHmGqH6SohJ/D17Rx8VsxQAa4XLXLlTx2UBHAzACEpYeqL3khDMLMbgLRJ&#10;YBq+aHabzRRWe4SjveHAXANZ7dETiuvi0GK5rVT1S5VV61/6lAB6Ox4wtV7gqphPpVz1D/25qj5k&#10;VjXR4Bu4ZDz/Mj5uPvtxtxnqM594LYlRVZlb4KpD/HyejaIEU2sJfqZwmvQGzOpVWyf8ssU0xO6l&#10;oZLmkZbQUlq2bCde60QztGVb6wYUXPu1atUUVe2vptu/cNXDuo0r+w0ugruKmq0YupWkGOaQqvhZ&#10;dJSyBSCbV7mtqsHBJMf1Z7G0VrIIFjYDgKeGbz44qEurU3BWQQCYsjAA4qtnsLv6R05ZtXbVYyld&#10;dQsB+WODcbXlQlgtswpU9XtbAmCqatmq8zKsUlmVMHYNe1XhGy4EYI1cVfOqVoWmegVgkxMAwVQf&#10;fENbVfCpPvROVcdVEwHAlamsFGXVW32zqnxI9SejqpNVcftnUTXc/3dw/SdIvbajVNU9nhCmSp8h&#10;Lv/CU19vAVT54s+jf3f77yOqElclpqq4moIqWQACYQ1cNXGrGpLaxArjKwir1LT612+/jV0Ahqk2&#10;rWKKGt7mOoDR2/RFR0UAIOxtg9OLBqmdzkXG1HBOLJ7gO/9Er1eTE4C0GpC0CkCtdglTs1MVLaC3&#10;bbLANgI9DVX5+h8AtW4uq8l9BwJlPUA6a6KrOgXAtgASYJ3Ouao82qfL4v8XCtms6gXfrfQ/C08u&#10;AzTnvGSSVHH/D1CzhJJ6TPaXcIaXsqnUSIKpykYpJrBPnp8ZQye8fOnKqTW6lO7+nEHqU0iFpSap&#10;gRBzFcC1xUAGVV5VjZgaZVX+I0X1Y1uZYn7cxskapGRHvwiq5gMowqqR0QRVuYkACQlJuorlAA6S&#10;DnBoQKkqg+pAnFYhDeCcgOoBAdUzZ7Rn5ZjTVmdc1mouAZgAwGXWlFrVOmlc1QQA46pKVhlTLbBq&#10;DQcCwNpN4arOBLApuuq9iKlXBFQfyVbVo0hVIapu3XGpf7xOlUep/h5PveX3/x2g+sK/z9wBiKuq&#10;iqm7oKl8/d9Rn6q4VI2mvlJRNXBURVYCVYo9ePD6gQz/o1GVQfVlAVZXBVcjWc1XAdiuCrcq21UX&#10;9i4pT2V4xbzxq71kWiU5gAKrPWWqdPm/D6r6oSP2KhZWO2xaJX5KSwGd8BZglA7gtBNbAcg3RUOp&#10;cOcPp9arCkclitrs4sVPenvX7Y7j2QTWBhwDm93ubjeBq6StDhFZ9QqASKimrE6q16qvAuC2q85n&#10;wCpcdT+h6vNDBa5qF3Nf6TfbtF5VeqOylUbsA4Q7H41+IzwPD0i6lKzFMzDKLlOD+0syctqAJStZ&#10;/JTlz2GLuWIpoazeLFodGKuMVVQ3BV+VQxy1bAxVUq6y9uqmi4vRDC55AlSjsYp3rLDURcTZiamW&#10;OdWOq/t9JQCnAOiwKvWrOkSt9Aka5F887SJY/c+hV8DTKZ7/T4moWgdPNVw9cM4SASGsClc91acU&#10;wNmrWu45s4FfaLEHYCbmrDJXzYZVsADwuIp75RfAVc0CoHXVKJt/HIH1hloA2FlloGq66r+Vqn6D&#10;WZXs/m89TEXVhKcuJ/f/4vD/lm1UFWuq/vZ5XDUrAlCiKvd/MFUG1R2c9R3G1GuMqYDVVzL/f2VE&#10;VQQAllRf5pMqD6kpV+U/pCKgXrFhFc2rfo0pAHdvZtMqBtXpvYV50VUDV2VZ9bsfvy9y1agAyOj/&#10;A7mrOvQRg6yFxBI/BZ525NIPSA0X/j8HnvriBRCVbv3dWb7tAziBpkfkKecdvQNjA/wGxtrdrgVo&#10;3Ra1lXwApbIXVhHBEu1Vk2QIoHeiqgFWHaqqter8e/FU/ZCGrIgHgFE1AOoh4apYAgCq1nx63qyF&#10;j1JlVRUD+/DJgXm8Pl8Vm6qGQUWr1MjIkvk5KQWLdj6tTEp4atPCpWQ5qaFuen1NDPuNV1nMKsWd&#10;rJK0AyikugdAlXgqZlyWY6WxLP/N2qv2H5G5v02pWFS+2mRANS/VkGVtf6RvxYNpkatiXjV68GB/&#10;oloxBxpLC0iwrhiqjnpcTWA7oCn5quijXgdT9brq5AEyrQqsUs/qGasFPJVJAP2YqgiqSlVbJKee&#10;VFB1uupTFQAiVeVieV5WtXDVNV5XRQ3AvJdVL2i66hUZrdzzVFW5qjMAMFVlA8C6cFXJeb7mfar9&#10;FwCWvQNgpZCokib+fy6uEqDuwlS1u7LMoiodAVSy/wNNvQhAmPoqPEQDYLL6GqAKrips1QNrogGY&#10;rLq5alyVYTVbW/1VuapFqywUURW/xtYqzazyXFXMqj0eV7FnVfD1ouDoHNureHuVqKoCqtLU3gnG&#10;UtJRw2mAogZIrXV7AVYZNAGoR4503+AVnjjdNwKvzFYDT212AanhjSWAxYCqiwFT/yIjqn3OAMDD&#10;qslJSQGg3aqJ2atnnbPq/XksrCYrq5xkLQrA4YCqtAZwGm7VtrVWZV0ljJgMtAGXqiPVYmoUywA1&#10;NhrVxI9fqy2Fb16y5XxM7xvVCNkCpoVd0+wh2c/YqOdr/lgZC1PlsTFbnpLpPsurY2NW7zwk0VTS&#10;ZxV/sA+OGS9Gx8RdMk1YmTX3GNcDWlrKaB45lQRJF+C0HkXVwQxRueCvXMk3F2LfisBpxSpezbTK&#10;/9KpOntV6+RTHZisK6TGOEDrrkZ7NX1of7XGVydJqy2OU3VwCqLaYuN/WlxFu1WyrxoXVm1WBUv5&#10;/FrkqhpYvbAmXDXg6uNk/k8KwGofqpoJALj/33FBVesP158kuKqKat+cquVk/T+d/2f5/58VAyBk&#10;dVeE1V25/TNXBVXlGdVOOCmk4ghTfQU4pRfB6ZYBqh9V/R5XZWvVPciqVzIN4CeuAqDf9wuPyQMw&#10;n8MqWwLmp/cyXZW56o9CVP0aAKEpD6vuGz8Vq5U800ePzuILoqmA1EZvFkja7AFNx/kF5DwaIBRA&#10;Kh/dN+/wabAKSAVP3Q5fCFcdLrUXI1V1mdZwVYkLAHFWJKwuSmaV5gDEXVXdr5q2NEBwVUNV1lXb&#10;bSGrPiwkPJesCJDGUY0lrM7XGgy4Zs53N/rZXBgNyOr8U5S8l7YCVmtxLyrb34+bpxZJWirHAqcx&#10;/htDzjPFEDyE9D0E9k1MjKS7WuoLe6adBn32x87iBEg9y82r41wRU+OSbU6iiqjKU3mByPZou13g&#10;qumevqqq8o9wkUolVsf6/xdngC2DqY5WEEHjmarmAEyp9R+HUBUvwdQDemLPqsCqTquOWXy1n//T&#10;ac3YgGpGZ1StvML6C/VVPU06q4WqxsTqyFU5W5VMAJIDeCETAMxUxZh6Q0IAUkxlUL3DTaMIUzVI&#10;zYhqYlRd1lCTlY90//2fINUXAgJWd28pUWWuKpgKPL3GiPofj6jroKl4I5r6Glf/14SpDxym+vn/&#10;vx4lsyrD1dV7NzbduMrbAD5c/+m3qKvSahV2jPNZ1cLetEYB3NwrctX7MFaZCUC2AMhgJdCanBRT&#10;e1xc3QOgMkkNiBowNTBUvfITpgpDfaP0lM8bvN4wYcW3qE7QbG7DYB64KlwAQFUGVN74B7Ie32cJ&#10;AMJVJzWz6uzRw5JZNR13VM8XIla/ShQATQGotCttYasW6mz1qiP8hks8cVJmmcUHRNLZHFbZZFod&#10;wWlYzwk3BLheQB2oV+RlsYHMQUt6wy+V5ZpfIkj1ofv84Cm/23ydXZpNleJnNIIDrv79LMuqH2nd&#10;HkdLF5HxhnjHKASQqWq8/8v+VB/XvyOp9XRSpUzV9XCbfOEsuCDoJfxhwjwViHoaSG4DMflJtPmv&#10;oAqyCroaqaoSVcVVPISpulHVBptVN3zBSqCmpKO2+N5PkFoosI7TqqfZEsDjuLG6sIY9Vd4AoHVV&#10;8auSrPrY9avc2JRwVXWssgPgn6wAKKxy+r+//2Ohal38VE8cUc1yqlb6Zarm838d3KftVJ9nrRJM&#10;3f0fadf3E9WZhit0GMmCwBkIIjMhSjYxFZzg2Gh0p7ZpTEgTEwc3Y4qlNHtDV0MIEBqym7gmbGVN&#10;mIt1u1xNSBMvEMONmb3rLV5x6xU3c+W57R+wZt3v/fm93zlHN6vnzBxR2qTY8PB8z/u8z4OX4amz&#10;hw5Q6UXXrtDUBKY+Q6baoqN/az2tqr7VA8Bkldi/Q9OVbwIF4DWQ1UeyWrWR4Ko1XrByMDstzqqN&#10;jUBXfbyqZFW46uumDKxWJWWVZVbEWXjiizhqcwbg9DaT1MG4fIRH/qoc+R1Y9giY9vS0zwiUuusM&#10;Yyriagn5KkuvRXzDwMrhKqLqPKEq4ekXjKmkAJwAuyr4VoGsdhzDzKprPdcvMapO0DbVV2JatbnV&#10;CVRlw+rAfLQZzW+aBD5M4RsqlykkpayYWi4aSBX/qnEKOB7ISVIPqQmAQp6AqwJb1VoTVGLtAr1o&#10;lZv6gvKVAcXYbmKqNIzqpm5noKVdOTPfZw0D5eHq176rSiMKxWfL5tvCK+uaqlMvFzHUQr2uRdaD&#10;9NMlVwaN9m2oCkB5yt19bzNTBZYqX87Snbg856ZtMeGqKKpStWunYaomWHWsYzzgqqa42nBVgFW5&#10;zkPZqrt+vox4+rNuAExSfxX7UuWDC5PJ0/+3X4oCwOGqEAP4faJfdZkTq7d8ESCnAN4kULVVgGgB&#10;4BYQhdS5lZVwAwB3VckBsLio7n9Z/w+m//9rp8oz1Wxj1Ye5VYMEwJeEq/doR1UHVQCmjKkHCKlI&#10;Uj2w8gWYCgIAAaqc/xty/m+4G9oRGxZTja668uiJ8VbBwup/Ei4A6AaUYVW4W1VjK8AEAisqAMRV&#10;l/xqlQPUx/Eq3YirRFT58UeJBUAcZUhtriKcNh2QXoyRpq7FDlCP4MQvKiojqqOoPe3Sdvto24Eo&#10;fNyDcNrDkCoXSAKMqhUkqsV9AAAWAG5338bzv4+ngscxU3QFASufD5MLYP5j6AK43q9lgIqmfzeY&#10;Crfkq3queorZaiTZpl7V/FpqAZG6DnYVsb+aMErynUOeZ9BVKqt4bQpoKRNeeBQpJzDn7fx5ZmSR&#10;JK3iTGoAXgPA5PKoqpqdfhpFsWraZbe1BE2rDwEU4RGUWCvqv6pYNy7edbhl479e0cgY9FMVc6qq&#10;5nGFKjJ5fn3JaVU2qAoOR1RymJea1cTFjdYiq0bsYU2OwzymDncELYDarnIi5Kmnw0s2Vn3V6oXg&#10;nD8ZfHB1MiSq337qMPVL1VWxXWVpacnKqtwDwDmA7syPNFUNq1upcFWzWcUQsGJjAA1X3Vk3THUx&#10;lVL113CnKoxUTYVVZaUAJjZWF973/G9kVZ5UvSRl9XBWp/8EqglMtYD67GkLx1RwGaraILraWMf6&#10;LsNVd96hrP4eqapxADie+pqqAOaUq+oaQO1Nze8ATN+UIADUVaFjdSlGrroX70HD6h5LAE2RVpsk&#10;rOKRX9iqImvcbMJwqklKKrzcqb8SVysBpl472j4CfgqAakD0TMZHpA2IBADWVnYAxDysQlAFHD32&#10;xU9T5vw/zJAKqVXD6APAeBXsWNXeqn+He6paXu1ANVQA7rAIAFnSYN3HMjvhq2VQVqndybgCfPFK&#10;2FEN5O+56ZDSNVNlpWVJIuFnzjhQB3zrSqS4igunDlY98hCJs0WryV1XtheoJQwjWWUuxouwYl8g&#10;Ilsd1DYAk2BdqdO/D58oFtmSm5NZlRzETYyU9ZAKXT0Jr5NKU8kxMD/PmPpx97svHyiAQNrZZ9Ks&#10;OLEqwFRcpuJq1fHhcQVV6a7Wk7/DU1EALgtXTdQB+Jy/C0pSr05yr6q/Aq6K5/8fmauSsApFAMsk&#10;AGyhAuBgVUIAaFr1XRCuOodcdYUiq0hbXaEEe4+psquK8/9bEgAAkSoSUpUyqwaTqrtSahI6q4Su&#10;Irje/6AWwCRbXQgEAADUl56rHsweAKAeMK7u4g2gakUAh6std6uuqmR1p7FOTHUdixEbNq/qSSAB&#10;PMKV1ZWM9SrKAeR4VdJVWQB4U9PVKgJWiK4Cx+rGBnNVd0LRWFUYVSG4+q1VFlZRDnhNFHVVflmN&#10;L87EM00ZTq05igrjqfgouLZhFrUNLNQ9EUJHPIj2u/cIv9viBWAFAMkqzcrhRAtMdUAEgKnfnZ4K&#10;GGvvlPwBRK2CsAomAJAARi5BHaA4Vr/KKq7CktVRnwMgzdWdEdUBcjqfVwCqZYVT6CKtKKaWcIBe&#10;+NWnARZ0+0oKAcqDykvtYD/l6Y8IPYiLkYP2CqgA+Yhd/vlu0xFlWk2CjYJE26rGsFarD1P7BVW+&#10;+QcF/4GvsK4jU62zc0xBFd2zlL+F0/h3XejNDy4caMFokI7+Kp5mXPB1J/ZfaeE/kdYSzsHGhKsO&#10;U2X1OJ39s7iqbFU5QA0aVjg35arMpABLr+ILf0tOquSsykyrrAXAp6tMC1etbdV0ZxVLq6alstpr&#10;AHNhaRVz1RUNARRZFb2qi6AAeFTNWP9XTE3n/98NjVUL6cjqD05XYap6XyUAIKqIqQCpdP6X+wDx&#10;FCF199mu5aotxNQWc9VAASBgZUwFrtoItgAQWTMDVl5oZJVjq79QECCQVVYAjK7KbDWDq3IQIOBq&#10;jGRVV1Zjo60qNUXuKsi6imf/i/EMAiod/49SiArD/p5twlN/jTg47W+P4t2PtyWrv5Z0z2qQNlhz&#10;5X13/nffdvN9p8YJRs9S9P9PAqnYBcB1ALBldeykI6soAVwKSlY9sBqu+tsQVe8wWe0EkigBKL7d&#10;BE/8vJNvglUIVivelkSgKhFWUhtN9aYKqYTXmLeaN5EksuyJLavYs8p9KxFyVTola+tel0m7CqxS&#10;2ddD6lytFmncVEbnKi5ylYug8cILkhjcb9wXq4Ur0LQqhBZgmSu4KNSFUw0tWeVrPmJ7FZLXzuOm&#10;7Q/Q1DcdioaRCajdpHZITIuEp+gHGqzakeUxSHFVO6RSoqpjquTp36dRIYjKpr8yVW9SddefjbOK&#10;zv+aAvi9xdRlaQKs1bQJkDqrRADgFYAnN25QCsAK9avwsArIqvdV7QS2qltPNarKUNVk+l/aVZWU&#10;Vv3MKltbfY9dgIWwWeUlX8JSkai6s//hwSFS1QOEVeKqwFE9rhKoIrCmFQBgqesNBtUHQbSqNQFg&#10;joLoqgSpgbFKIqvcaeGGO2BMZ8mqYAPQJEDVVeMfIF1eReWCAAAgAElEQVR1jzMA9wheLVfFW0gr&#10;QWoMiupMjJAKb4eodYLUOOCocLcVVP+pdz++R9uIq0RaR4itOqLq3gXYY92vDO677/T9Ih4xMbda&#10;ZdVefp+FJkB48X3a3dBdfUIcqz3XjQRg16kYUYWqfnLJJwGOqQvgin630xHdQRD4/qsGT3F8/qpi&#10;VpKEqTqE1ZFVmNY3lEgHpFxAk9ZPsSiGl2F7tfo2MfWK/qNyyVSWSgpOSYYwroRK1eddYRNKqhyF&#10;Zd8yzLeqWJBVJBWgXlGjqi8YZK5Ks6ossuq/DtlglWxC37DqA7RTiBpkw0aJzVTvUO1k3pqFrOMd&#10;aqciRDXH/8+Yo56/LHpqGKg6GSipiJ2KrkZn1fV/+QwqAEm3qoQAiAMA6Klgak2o6hYKAKgAcGmV&#10;clVUANAH4Llq6FZ9emt9EY1Vi7L+/4/0VpVmVYe4ei+ZWX0vsbJqUgDev2R1IRQAXrJZFTAVIRUw&#10;FVjqAb4AVneRp7p3oKp6SOVpVYs11XWGVXYBALqGHoAHXld9JB6AgKuiroq7VYiq2ASAXPVmaALw&#10;qwDnvpsWv+of3P/zH8gEwGSVMZVKVgJgVTVAJ/8X2US1BnJqvOYQdU0wtc0vPPtvC6R6hko3PQKu&#10;qh4AIKqsQOKoqhsUAD+s6mVghRLA3l7sWAVEJWgFOeDY2J3Nv1Xr1wBVYV4V4KrnqRPniKr+5tKI&#10;71i9MwZs9UqnzKu4EYDQiydTGq1C8imd+EsiAlQQUgsBoIaufiGmm0xO89iwAoGBPluaIESXNM1E&#10;aoh6Tbusk9/AZjZRlcwr24RCR3hpStVd2qKQ1cEyCwAFTugqoAxAX1ZRll5zQwqrBvYk92R+YN4u&#10;mkbqRYUTvUzzvdOfZm8Bkvq/By2y9umqlKYiIVWmBsCwVaCqXkwdDs7+58+LQ5W3VAlXQzGVOKns&#10;TjFXpXBqxlr8vLzx8RH1AHhQZQFAPQA3p31etbdWLRNXNcf/G0pV53wIwJyGAISy6q2nlqqiADCb&#10;0lXvZnoAQsfqQmYUQGJkdf/DuCqAKs6pDhFT7yKkHgKoMqYCpO4irAJXtbjKAsAzA6sN5KoNeu80&#10;yAKAIYAPUstV4liV5apvTMHqLyFX/ZFAdWM5sQNQAzh9M0Gx1RAE8Ea4qiwB8IIVI6rVVgPKinIq&#10;UNX4sSOpMw5Q13DiX4/Dkz/6+9v8QEylZ39bwHS0HXJVIKslHFWVSFLdZ0Dl2GrosIJ1VT7/n50S&#10;epq+pgBhHaxe2UTHKkkAtLU6UZuQfSoFVXAAWFR1XJXZKm3XOxSj4uqiYJeO95+XCiaNhBDVQapx&#10;VVF/VLFLUgE1rM8f83kaFYkhNfLlThHPxU0DC7ek2tYVOpcH8im+CwnrgcdTr4dy52pgbs0ZYIWd&#10;3CrXINatsaFqflSAY9V+RcePGx6KemnQRQBYqsu1cKNcGoX/jPnLIbYbMU6jpbXPwmqfgurxDpuE&#10;beqrhy1XHVZIxTzV0+dN9t9ln6ViaarJ+PvU/+LnVxe83Yo8V4DHH1m3qsqqyxs+snracNWactUt&#10;3Ky64bmqWgDAWDXnC1bnDFfdCS0Ai39SYZWcVbNBoypT1XS6SoqrSr9qyrjqNYCF/3etyjLVBVEA&#10;iKs6RA0x1XNVvJ8JsLZCrtpqNUhX1XmVUFWaVhlMffMg6QFAqvoCmeoLq6v+i2B1TnTV6YyNVUmt&#10;Omd1VeWqqAA8XvVcNc5AVHnAkAoNqmvAT5GjCk3dpmP/kYFUxNRR5anpR7+ZVzlQLVBfB42pigSr&#10;jqnexs0qQFUEzt63wyqw188+Hzu5yY7VT9hcBVeNDv9JAQAsANeqgqp3tA8QUJUH6zT9KdAS0vNC&#10;6TlQU4erf3Eflkz0qp1QMaMrD3UlKGo+7FRFGxeS1SifhJUw25qmUjDukk3Xqp7yBfAq1UoaUCWu&#10;Vl2suYzFLZ+84lAV1VUKNygUEj8+aHusiJM3+WFhvijpx0rumiIPxYFbd97CqkfQK7KoSgD6X8rO&#10;JjTqM4/jdnfyRpzVRMN2NSK+TmmioQ5o0MyYPSybFmSTNq00Ggy5KEojk+IgRYqyWd0hGQ9xzUkl&#10;4mGMSw4dgxcPBYmXupdA2EMuw17mKj0K4vT5vT6/5/+fxPX5TyZpoDYl9NPv83v5ftuN5hWl2tZs&#10;gWr6/34JIJpevW+f1aqy+A9WKnuyver+7/f+manrYJWhekSRytOr/Calg03XdKoqLKvmZALAllWx&#10;VYWbVYG7ak5tACZ5AkAKAPERgK9or+rxd99hqsqUWFXdGamnVdlaZSQqVsP5KpuvUperHwRVcaoW&#10;rgJQz8MAgIMqH6dVAahQASh5rapgfRKtq9oCgJ9XpaHVop+r8kJ10UI1nAA4G+hVU1elEYCcjAB4&#10;2yqUq9KsuuG16rXZat6hdKkKRQAuBHBhtRpqVbr5k1b9kqVq5oq/989hMVWhamUqaVRi6IT7YgJf&#10;rfQVzQLsraBvZwXMAdNiV01EZaZKWfUTFqT/6mOKus/zffCpLynvyWS2/+Nb/8R21bFWLQEMdgcH&#10;laqlakeQsYqoa3KU6VSo+m4/oEWnqRg4PwXTqUzUoIzKl34aPaVhKaEqj/bf0rIA93BuJYK0gE7T&#10;5Mf5J+Q87EW5z+4HuZmmRGnQ1WimJZHZICmdxoVFKP6BoOEF660JmQZt0PQqjOvCXpXTqmkfDXhS&#10;zKp5vYo2zKyvqt7lW9osTamJTzaF7bQb1eL/19Fc31KFUNreLDgln1gyVrVlVZ2M3SK1VYPVfcHe&#10;P8tUtPzLHs4GHSoxqYLO/zOg6rND7znWbdV/hV4sqRTVVUOsSrrKmE2tHvL3f0ytmkG/qlNcBMjR&#10;CMDkKE0AUBzgaJADwFiFnaLHj/1clZlXHYkPAVy0MYDru1Zzv2r1UjQRwIjVD9Kr50OpeglqqiJU&#10;HVCBqa+Wiaml5VLJS9WS52qZb//lp76wSmKVa6s4VOVLAMXr4WDVdTVXeQRSddIp1WHB6kupATz3&#10;VDWOVbQKZ/wAuyBudaCrBgkrvLF6OZ+fLTik0iO9qgUVqrHy6ve4R3UPoeqAWl2Dy3+Vr/2mRxUB&#10;K/K0lSE6UeGLP33aWsFJ1r0oVde2OaqSxWpDJ4dYwUzV6R0E1Y9IpvKZp7f5/e7lnuT85/Pwl8nD&#10;ycPZfiyseqqyWjVKtaubqPopNquUqrsFq3hNRanaaaGaxs7+Nqkz+j2qEKlhapUqVPWXCrRqe1NT&#10;mBNwS3tSiQ6bv2IGoSi/ymGUlOpNiSDM+JEoH38lxtbobY0zsWgaAMFVlF+FbG1gquKiQ6e0/x1D&#10;reMKghW3VnH/AbU4zoZ5nwLq2yc0wbWFjAtYqYa3+/UOmqa287VfklYBrbGyqikCNGtpNaiq6i4V&#10;IpUcqrGY6sDa25vVkioK1WfuhWBFFfpsI7geEbDCBwZcY/WABG9Uq964oFpVm1WeqmIEKFr1lF0C&#10;gBIAlP8K6K4CY1XDrFVlrOo6bVYFBQBC6h1pV9kdgIsj693/6/hWX+IMlPru1edNEvX/lwLokcr3&#10;f2LqMjT+iavLIFexmrpckoNILbuHdGoZmLpOt4pKq8UHNFtVDPZVF4PdqklTVjXNKrtahUylog38&#10;wma4DG48qyQOELTqXawAXJvNV5dmZxGpHLKKWrX6thpFapVqqveqrFWvUAEAXnNB23+uMsfzqXNA&#10;1LvKz4mK52qrkJWmWHdt3ou2gAgG3OZkmUo69ZxC9TOWo33zffuTScdSOAfdg5/49CZ7k9mjWAL4&#10;y5+Qqge6AKIRsUpVVaDqTqGqhKyCv4q4q0D5Mq3hVdTvT7/mIf+b23xqlRmhQhe/QMOZQ+un9pg7&#10;vo2upjnWHuOGwmP7pj8lfTPNdUVn/h5qJCGPGxokG1D2PhF9XlU2mQQrpmojRVhvR6hui9hYnRSx&#10;mgFvWNCrusTQof+U0BOFbv9tvuIRXQ/QfJXA7aq9rY5WbdMtg2AOQDOrzNwqjFXRPJW2qCiqGoRq&#10;Lz3mWEtV1J/PuEZ66JDPrg6OY/CRVOxgz0u06ngwApAbEx/AkKqD3ggwZ7VqzmxWDcuLTABCpapl&#10;VfFWmaLJKt+tmoqvrI7UE6txuQr7T+fj5VVP1g+oBcS1qtz/madYUS3Jc0eIWiq7B7RqWcSq1aqR&#10;IgCNAJBUvf6gWLxepK1Vx9TFR4vgSIOpVeivKhurwzRXNfzu7Nl35LM6zBMANfit5fhqIff/IYNV&#10;lKqYBsjzqlJXFbDC0OqCRAICW+PdKrr+A1UdUa9U9fqP938urIbnBry1GqaGB+f/19QCoJOHqSxU&#10;dwhUP8ECQPJz90E4pXNEPh05mEKu9maPnuESwM5PD5BYHYwQtbtroKtroB5VEavU/W9oVE9n0app&#10;rJ96lXozE9QwO9kDsNEUUvmaz09Eqra1h2uxwYFbthi0pLdLK5/ebqbDrVMuO3T2aHussaOBqWru&#10;45QbQH0wWH9dn6qZbXz937yLcwBPbgYLK6Aqb145hmMVQCYcfBohz4D5cTGomx5nT387ub9Fgqua&#10;Q6pS40vlqteqW/jaH5RXm+tpVZxW9RXVfoLqHgtVS9aUtf9H8UkStF6wSoqUqUFpKmX/nE1eqo6L&#10;C8BY3XhV5iqNq4JUHcNwlZyNVwGtapxVRoP7v9ZVMa5KRwBYq05F5lWBpb/GiwBEVLGvumiQClZ9&#10;+Ip7WJtagNJ145GqH6NK9eKqKFXFaomxak4ZXk/gJXXV8pMQqUVGavFq0burOLAWHyyiWl2kh2y+&#10;ph9N884vrFcND78bnsTX8Du4DxTOvivQGR2tnXJPrpYDqs7UZmYGvValjuOAuKuKVs1DGGCe7/+z&#10;WlWtfm+bVfjCb9/TD6AqTP1z7/8yTlNV/Izqmk7+39WSKp0Jf/W3TIW/7/XartdgVLUdg6uQqe5F&#10;c6o7zjioHj0KVdU+h1T37P/rfkHqwRP40jOfUqo6sXoMrKupstqlV39TVYWy6k6YAUCq4l4VpQHK&#10;TJXe/4GgP+l1333N0lRtqbSGiS2cBvWWlgoiIlXoartRwT3f+6KgITanrmQ8UWMrU3bigMekqLmf&#10;YBNATbQiI1Z8h61XWAFt8hP4tO1AtQakqiSuiLsqvlPACjlXZb51ghVVcSPnAapUbUnYsFVowKEn&#10;IBKVsbdFP3zKqicrB2218xsr1eZ/W7HqV7WkvirbVp6rhNV+Olk5vQarAVQNWj0/7XvK0rSXSBpI&#10;XjqbTFl13FirDLBU5Srd0KBpV+EKwABNAHiu8rQqylTYWC1M1i+rfqXWqsFq1Uh8t8r6q46EYtV0&#10;ri4asGK2VGzZ6scPXQ3wjSryACSlumqVKnMVoSpoLevL11XDIYCrT6GuWvT9Kp6sQnuV4uKiMNU9&#10;i9PTDqrTBNZp99fwjUX4Fr2m8SIwOW2mgWdm4Ob/5uuvv3gD5wv+leHvED/Gxmq4sEozAFhXLVTz&#10;QWX1bdWPVQla6R2qAF/iWJUUAJir43bwP6ZVWa7GRCqZV4kD4C50uEqnWaoKUwmqTqie+YxaVYBU&#10;S1Rm6omDh9zjRKtTsA6rSaHq1mOtE+CyClzlVzd9AQ4AXULVvV6rKlYdZaiq2lkPZ2n2mc50ktmI&#10;tUW1bv3S0j8eXPnbsSvF1dMYUbEv1dO4Xfe4pLyQCVJYvLmgugt0SDRgi+JNK5rw+MwVwCu8zPpr&#10;B1WROyUZMM3WBqRTN/MbTed+k/6GYhFg/Er+xRvUyEC7U35MDOkHvPv4dzZg1eRXm4xVSFCBQVYU&#10;qb4A0Ba6C/jdV78R0KzU3s2RVbsZq1mF6mHAKrSrstkNqJpimAapgIamWVgdgD8I8KxnTxbDr2Na&#10;9e/ralXSP4NsrjrA0So5a686OVrgBIBRiQGYlBhAE6762EN16od6WnVKRgCUq3G0hmUAQipxdXXd&#10;6dX3L7PaXJVVO1b1Krz/E1KXS1G1ilpVxwAArOVArBafFj1Qrz5QEwAkq0pVR1h44Ny/f/+XX16+&#10;fP4Qzs/0rDxcees+Hq6svH24Qs/CysLCwwU9S0uFwqmcgyzgdehN99BQrbs2WBtwWK1dqMEvO0+r&#10;VSRVSa7igJVqVcEqS1SsrmJZ1b1opOoyV1U9UedYq675jtTOSt0zB31/RGplDbKr0KkKmv+J04nT&#10;fPTy/7eP/kxMDYn6Qh78xiF8d1B1VO23VCWxOgBERZ4iUxGruFm189jWvbhbdes4M/X4OVx4crTj&#10;hBXe448wLfMtNvp7OjrCzX6r09RhmXCKHf4E/OlNmrQaqZza5Xx/8YcXbehvD8ZPGyXPirhmdpR8&#10;QiCYP9OQKGVaqXsge17Rz5HAJC11EPBCFfKqOWeFuIqNOlKrmZ6M7Dg0mH9xOx5G+dK/38ALUKWq&#10;1artzbQhgGwVqSpc3RKhajDCClpV0E1Y7e//43u1ajbFD33PyNGU7WgBUA/D8gAMvP4h+uDUFpz6&#10;k1VUVc2ZuupgkK9CAasYWuXtVUZ9YVW1aqwCcPWBjwHQCsAPJq46mq5q2GoDrC9Fq6tUAljliOnY&#10;LEBYY92wb2Xn/wWqr7SsWkerCldFqz4pYb+qLINVZdGpBFaTriI+AMXIWbw/7UgqKIXzH3z/+TY8&#10;7uCb/7xy+78rt1fwPH9+ltLChwtLS0tQNc2PX3B3jxptcjiy1k5dGP9HfjxfyINULVR1EUBKAPfe&#10;Vv39n4sA7mP23iwvq16xm//jjNU55KrK1buVDc5cxf3nWQGfwF1rr2n6H3b/3eW/Q3XqDuv+j1A1&#10;tVQnUF+458T/TuCnFycOElpTpFWZqrAH4LTqAcYoi1Xi6gH0q0Kt6qlKWD3XJN0q6wBlbPvJWZUq&#10;mLEElIhnPfPlOG1QNUWTq3Ectg5S8Z+YSUshNZ2R7FV1vvIFh8Yg0UoirRCdbRBt5X6ElrYm613q&#10;Xa/EuhR/FB8oix0wpqpI1c2YEcjmMaxW8Ucipic6tOShqYAsJU3qCVmeBFA1KauK1Xa5/aNERaya&#10;0SoiaFyriosLWmORWnWnfzdrVY9VQau+MTjD7tVvpJ1daJRnFsfNTD7Z1DCjQ2bTyLAaY6mlQQKu&#10;ROPOuhSVJVS7VdlI0AgmNY7t6rBh8aJ0iRIHxswSwStXqF7ELLs3Se6F4E1ILiqEhMyNDYQBe92b&#10;QME+5/M5zzujCPu+85FEjSns/vw//3PO/xwwX/nUf+SgqhjN7mzP6r0T3467v2wHjVYhVK+IrQq9&#10;qpfdTTurNFv1jIXqTbsHQA2AQuGWqFWwVe0IgENqERYBymTVMz8CUMtXjZSsVKqGLQGywmrVy1Vy&#10;AVZr9FiJBn2rDaCe6rfVHQCrzNTlAKkvZiJSFbj6H5gDAKTaflWC6pxTqyBX8aaE1e37YAo8AUm6&#10;sbG09P3S9yvP8YYLaMpA9Vh1r4hTQSvidW1qjbkKZL31v8f/uPHDDz/DtX321MSVcdqkMr0wXhhy&#10;/wy+GXgzdBc8AKDptDv+Q8bq9DTvAqj4DoAKSVR6VKhWVano5P8rmlF9qF1VPqLqrRdurJJNVeVd&#10;u+Do/1/a+9d5wfqpdPh3Z/8/HrJC9SjA1OEUn4v07qAKHgA1BBBVabrqw49FrApO5dq/n3zV34MD&#10;cB5bq2RzNfmq2BOva6a4EtWPQ/KN3sKMAtUe/tU7TU5qQ/+kZmC5b9Ej0LbOQq/dztJrZ00bO83N&#10;QXw6I+UD84WnvL0aO0RptxVvB0xIu5NnfAP+G9JvUrjEU23dAyurW3l1dasEHZ5HB+CvaIHgj4Jd&#10;VBimzV1TcQCfTa3O2B0A0c3VsTb2R31rFdbUZKYqmoAVf8cFrauxdDoN+wCdWM1mM9nAWv2Uzv+C&#10;1eibuKV4tJfjPQUGQFOWO+f/bmcW0nzb2zP72u3loIp/4Y5Iu6p3AEKligkAKHaK7KuiAzChOYDI&#10;1QLOq8LpfyjYrvr05nffFaUHQPYASrvqbb9dpQZZx0KH1S4GwJoVvK6OeQfANlhVxa76clWN7NXR&#10;b6ODqqOqVcUBiNiqoa/KTAW1ClpVXFWSqs/IVeW2VUCqoyvOW92HI/7SStX1XG7L1OcRplqyrrnH&#10;yJpe6+s/zi7cHSie294mvP68vV28OTS+MJu/di2fn10YH8da1/jC9AJvrvolXwkKVczVPDEVoqry&#10;FVGqFTn+Wwug/FA7VmujtdyqRJW6P879A1MrDdZOdUy9WHfYEdUJVahSOaaeRqo6hB7Fc/9RZipI&#10;VRSrXaRVDwhVIWAFylX7WamKVhUDALVqlKqXoLEqkeAY6E7I/MdKt66Q1twpVGe1FkxR+VtcAN8r&#10;5Yv9HLCqo7BAM82cMnkp9kv9naYYxjStrzcNTfU+kaQlwUzFlVZJ7aFqUrL65SWSRwjiuN8f/rlO&#10;tTdycyIXRgru7umnkBaCelOLyZRubovH3rZhpSZWHQqrFlaTr5qMMrW5OaRoX3OzPAxaHVZjOIRM&#10;VzZ7OJv9yBoBEenq0Wo8Av7VnWybujM+aNF2/p7q4PKqrBjudc1kdoQGAGlVnNG5DJK0GAZWFYu+&#10;WoVQNZNVVquyXh0KDQDAKqcARKSqDqyqA3AnWrOSx3JosOp6PneLVL3OWlUUa00bIBq/OmqwOlrV&#10;rbqsWvXF27XqHPuqM9xXxW2rXK0ippJMhTmI+fm5uSf/3gB9urKE1wp8sLIUYjVUq1OIVDYCLFEJ&#10;qyNrUyMGrOtwXcMbrdahgeLZc+fOOrTeXZj9cX1z0/3y7Cz0u74pFKY1BeBv0lqFEHUPkqt56Vat&#10;VHSs6kqEq6+MFfCQD/t073nogEq5VLRqtbwLk1Qh8283hP7R6V9O/hedTj0MJ/9DxxxTT57sYqXq&#10;IGqkKlCVj//oAFDb6pGQqopVuU4hU0+9Q6tecuJOw/VTlEHSyBuoU40R99R2mdZzn70PpaqfpE18&#10;vnuqR7v6pcMApWq/6XilnSudPp2lUyOuowBvkQpRk8410ZaABFqoLU2iS1vIQ8WVgdQgYH6mFFqq&#10;KFWtUFWsEk99JDeuBGyUZMMGWl6QFKByPF/6valKWjVsruLGMyArvOj8KiM7DqnVcdo/GMdFKzDz&#10;muwzzE23QUQ2czWb8YqVVevO4+9x4Ymer3am6T4S3fhfSDHcaYzkdn9VDJvzIr4q9gCoVi2GrmoR&#10;UwCKvAiQqlW6B0B6ALC3ikdWIy0ARe5XhZnVG8+e3fa9VaGxqmCNNq9qkNXgMnF1mZ/EVa1XEVq5&#10;z/T6KtMx0hTAy60idSpf1lo1tmpNraqdVTW06ox0VkFv1dy8T1idl7SV+0/wwO+vlaWoVI0qVZCq&#10;U95btUp1BGg6BUx1L8LVl46rL9dfzrrnOl0lvNZL9Bl+dau0tbUF0EXdupB/9Ev+Gu+v4oM/JKrm&#10;eQrgEbUA0FBVRWOqXglXfZcV7FSRz9wHrfBxKydawcZVROru3jKeqHtgmJJVKtmpF+tApB7jDtWu&#10;rpPM1G447SNIF4/yA1QrV6sOdB9grdo32QPTVb/98DdUrzp10OpUKlXV1KpxnAJIIFbBBGCKQq+T&#10;Pe1P1k9OiiDFt2qswm802NINAN6rhRI67WUVqWqYCrI41dMYrLMynQWYXEIdqAnJsmaBShsCsXsK&#10;zvrQDIDbV7FGhlClKJUG+ncCVDiHtXCwACD1DwzRvfriqcqLq/XHgjWrJr2QOZr+P7QqUxV91ST2&#10;ASRRsSbFDGCNGsdY1744gRWzBFSwpuMUl5OJZVSuZrNQUcLCkrxCH6upOLlP5bcczwYXf5O6GGpU&#10;9iBC1ZzmN6bqXalV/ZN8VWhupKXVRqoiU8+c4XTVywNVvqqTqk6nOpFa4K1VdrtKUVoAQKpSZNWN&#10;cGL1TuABEFEjLusY7jUBsC4PLgtYRasqV0mnXr+uVXxBZHUHq81fsdP/TFTGao3jP2O1Vg/ADOtU&#10;dVUlXhV2A8zM/fTT6w2QqCFUHVYjXK3hADBUiadRqQpkdS8gWNeMDwCP9XV4WSutuQfepZHS1VLu&#10;au6qe4Mrl8ttOdbOLoBwXZjmtOp8ZbrySFoAAKrTUq2SSVVkZMQIEMCyJyA32ah76LeTRi27w3UF&#10;ZWrlQsWf/R1SP8fY/2NOpXahn3pSjv7di6hUxVYla7V7kXtWabqq63g2Y6j6MRmrCFbrq4K1+jVW&#10;qz7TzdVp9/8LoGryEmdW0Ukbn/WItZTdI12vs6VhDSolfyrFAlfQiBufTXmKU/p6/Sk/bNLy38eb&#10;CzYRClkqUpRWkCYSolSDLSxBjIphPFG+s5+yVGhQyyN0b7jGGgpVJjum08erJJJh/ikoyffUqbwU&#10;MDIJYLQqVK6oakWYpbYCMG3jSZSnyWbatgp/AvKwDeba3J2Gw7l7hhYoha2+48rIOV8vDopIK1Ed&#10;z30jQhzTuPGfZtWqXwW+6k2TWG2mAIJqFWrVCZ6r4hYArP8XvtTIKuOrPualVY9NZJXkq8Lqalar&#10;XrS+jay+dLU8FnEC1F31YnX0OvujAssqxaoOa+gA2FqVTlYt17AAPFjnaMAqmAJAns7N48YVPvLT&#10;teSgyi+eq4asXquuWFt1ympVA1R3G8Uqt15bSNO1En7ZXVfpytE97J653PDwsIOr060wWFCA+haS&#10;FU/+fg6AhgD+7ucAXmnRiuasOGhF3+DBQCWm4hBVmcpAFaeTLvSIn8qzqXWHqOX/z6eBqWyndlPN&#10;v1srVPg8yl/sJl+VuPoBUxXWV4NYVQfgE5qp8nI1SlXAKlLVYZX1KrR64U0XiFRJmZbpfYWV5pd4&#10;fZrijn54YHYU+LR+t+pubpqCztfOzkbTJpWqr1EC41Rrn7MX7s4jwDaZHH1T5A9cXdry6n4MmOjv&#10;l3CBSEJVSFSe2cXDv7K/gaIOsEIVt9tUlKkdbR0xzeirfnipGmLV+6r4Imo1yWwFadrX1ywbrH1L&#10;MFAVtiiIWgVzNcNdVpi2whdSEz8L+Z6W07z7meBP4/fRzTu8aYuZTvsN2gipcdlv4K4dkUWAbABQ&#10;CwDPAJwNIqukXXXCZKsOPB0QqBZuKVO/fOrUaglmy20AACAASURBVLBdRXzVv5jIamlZjVwyFWBC&#10;VwYfDC4/4C18g2QCLOs9Biul8KYdU2wGyBI/xmMoWu3GwGj+v8VqDaSacdVQraqvOk+tVfh8MDP3&#10;2l0bTqS+xg+ErEseqkjUpWoDYKWWBVDtqY4IW1GrMlFHkKfuMYKflEZGSiMoU/nOAVcdUofxOZwD&#10;rJ5wV65Ucrq1MAR7A8lW9ef/L9ABCFJVX3kjgD556ONWddtqWYla7qwwUR1TK6kL90CnwvNRR8fn&#10;dXWHoejvZOoHJx1Uu+F2j00++S9q6R/Z+icka3e30apHYAqAqfoZU1WI+slBOwWw/+DX1Vo1rVpV&#10;1aC96jlIql4i/LnZU7ZHwdYALHE18i5qrnGldKMJaFWN8ousCPR9BQRwHtsPJKpJIxWKSk3M/Jhe&#10;mKZwm6HusSZ5CjDFUCpKSeFC1Xk+/5trT69ui+UhXV5dLbsA2VINqSod+ZccU6uXSnXsi7Xt64jF&#10;6kKtSsdppSp3vCaC0QWbwdrXZ1IEk9HgFm3qgj6rGjsCIg2zcKdpNyFo3UtyEbCb3J3sm+TtuwBw&#10;sIrc/1Lw52XN7LMbm3Z8Y0erxFdFqcpi1cyrFs+e8Vp1wvYAaLUKHICCBAHKxOpNMADEV+WtVVCv&#10;0nxVQuvtB7cf3PH3IFaxBjEl0N/8ELaOsRGwGoB1bJXAqlBdFaiuro5WcTWIXjFctVq1tgmgruoL&#10;w9SZOeWqe4LD6iTqa8IpkXXjtcrVKms1olUtVKdCpfo8ZCpDFW8Ure7ymhWQylC96rAqWhWlKjPV&#10;XSf49QSiNVfazE/f/Wrizfg0BKsAU/NSrCqXK98YoqpUba3iKL7tKpfPc7m/dzec/N2xv6fh3r0L&#10;zFOQqY+olerwoWPQnQpTVKcRqcBU97rZvagVqs1FpSt3VmG1irTqka7jtahq5qvEX63lAARaNeHj&#10;+Tiuf7Kp5V9NFqt2OqqH4lhAiWIXFmOTJCjCzP3qr4ydTWiU2xnHEzMzSaCDzTQBG4erizSYcuHN&#10;JbdicjP3olB0WkQLmiEGq1ESQXr1RvAiLgJFyowgCnfQVXIJ04UiduOqO8GdjtBNEMxGshlINt25&#10;7vk/H+c8530n9p7zzkdiiBODv/mf//NV4OalNCmK806JUWTb5m2jK2rw3K//U0Mj0hRTpc+e9qBi&#10;ouKjvNb266xAlqf8N5bRKDBBahR6Uw/zdCrpITMV2nLpBG6d01JB9j9D1Zfl5vAiB9jT1PP//kiu&#10;eqxCBo5GiO3d77EaZgRaqg5GHa0Hs52tZ+LKNWaqeqtUw9pnXYjYlQivsM+glBdlLXM2HP/q61TB&#10;IZ0dANU+5ippVsLqEPdvdFQFU2/+I9iq0rA6tFaxYhVc1ekq93D+17oqouq5+3r6jw0AI1YxtCot&#10;VsVZ5Zvo1qa7mo6i6LvqHvjyYhULSMUEKRWsNP8E8/qkbl95KjWnQkh+urnqrYBVq1RjrboZ0qpC&#10;Z5V2XFuVTVl96X1Vd4ePd1utHb8+AK/BBQgOwLuMr5oxALJg7YLUZT3/PySuElqX3y/RHbi65LAK&#10;rgpRlxbd+V+YCpw6oDJT3ZrANX310fYPP1658nELipXaAHztLYAnW79ozW1tVfwkapKonbzhKatU&#10;d/Y/s9DrZKoTqsXZk4DqWHWj6tY4MfWb8W2OTMFVdRQFYNlk9X0ApG1VUbWqj1Y5gp5lofqlj1mF&#10;itVf/1apKic+/l8lShW5pj7flHcdW0Wrh6qtkEpoA630SI4qa9KkXBjW6VCmMoooRZf2uvK9rXgi&#10;SWpRFhOiVLmui7Vzpo8gqeTEFxmkig6mmKzxJAHp1OWErLTE5imrBU2nkmyuqLefstG3PjW5R6xW&#10;Caj7DvSaOoD9EVP15460qpYGxEtsAJktaL+DTcWynbHslFedTcizXlPnk3qYsEurzr95cBViFWwt&#10;cf7BTEleM2tVGlrVpWCVigBOxb1VzhqtelkTq2wKgDcAJFp1658XVatCqnInQMGqHbNKq3mX9Spr&#10;Vkq2ItHKd4JVUqo02PQC45WjVnJry3BpRqto1W7L5wSEVlZRzMrPALhGTO1uAjyN0quee63K7QBJ&#10;te7u7tBu7eyu72C/ZRugi1TlrCpvArxKR6sCUDOn/3D8X5bLAHV5mUUqcAqg0tHfLbpbhFRVqHqw&#10;Bq4CrBM909NfbP/05PHjm7cdUWsdGgTY6dgJgHusitsJRlonWwnBtJPvJDVCakRUXL3Hv0JhqlOq&#10;s3T233B7HGqVHxxYv8Fte/x1OrVqm+qsxsdPAqtFo1WFqiZf9Uu5vFhlrfrdnAwDyFA1F/xTn3Y6&#10;n9PzeW5Ew+gmU4qgyqd8Jwlp7p5W91OKVCHJ1P1rXMqOr7aNrTKLk05JkubMhBT6JgWZZC3lAsx6&#10;HqAq6hmKdbhQYfhH86tpZIs8TMXzW6iQCgO7IXITzfvPCVTjSX19qQao+1SoeqT64/9+Pf+TAzDj&#10;eTpU0pkCPvXWUZWG0KR6tM4McO5VejbWUGaWoPyZfa+qye7Pvj95nsIZTxrJSCOaPMYdc2YwBNG9&#10;cuG6ZGP0pGzVv3PPakkBOPUg3bDqrNWqKypWg1Y9F2lV76uuxCNW70gvwLvPTOdqwBRQJaLCC2h6&#10;pNJiCwA4Va0KovLFapUvRur1zb3WtRiqIafKJgFEWVUprdrugtWnglUpAXjKRN3ZpbUOsuLCClzd&#10;eROB9d2bbBJAqrIqJKq+ioWqR6pA9b3clK5LFKECWpfC6d/xFEhdIj/VIHXRC9UJXu7p5OT0X7d/&#10;enzQHfRfOCRSKcBtt+ZuU+aqwSs+0djCnMBKZ6rjnnYqSaPTaCS1pDMCC7Xjkbo2ir2w5lRqL2dS&#10;oXvq7J+rolTHquPGWWWu+rYqHKPa5v4q1aBVi8XikaMLMzxjxVH19zd822ozXUXsVcaqatVA1ZKf&#10;F9Wfiu3Pm/sRE93XCixJMa3QGZ/LBkYKJrHKD9+LV+h/qqd90+Q5xgPrqTAVJZ/tzpJ6NcPZmlh4&#10;AWwGlCUNIOEv464pclX86OqKkJY6Y7s3ipGYqkMyXmq/6dVv/ACWqoeietUDlKB0CBJ1lHQje5ZG&#10;LZbENab3EEkT6y9FVJ0h30G0qp+ZRb+5Wi7tiOf61aPm4GM9V+N/91reXRQeHFGW5nElefRiLEsn&#10;WZ5/wAl2cAXY2+2ToBkhdUg62SBadSWTAiBTqzNDqym1ivOq4KuevidYtVrVZACwr7oi4Spo1fN3&#10;zt/5+U9oBYBEeOLqs7vRavKtSaq1aXxWBquQtdmGG6BkbV8gocppVm0eL0XN+zY/txisqxmt+gtz&#10;AJ5mofqcCwEcUR1Sdz+BqU6mupvjqts7rZ31D+sfdt6qVt2x8f9YqnYLVz38nAHwcA+tyjr1PUtV&#10;MVQf0bVIoaolx9OltFJdFAdgQsB6YqKn58Tk9PThPxx5gn4pW41aowMNWr69xdkAlG0lT7HLlNA6&#10;1RnuJLJrnQYBtRGYujDau+ZwCqLSwX8WR/+xanGsykj1QrUqbGWxSoAdJ+VquwASUseKx4rFby1V&#10;0bOKiUqb56yGIaspqvYpVS/pFL5+7uckM518FQAS5xNfb1VIhumML1JVP5mB50hUEBCF+OOxVhoY&#10;6UJVdfv2JCpMhi6tWnwjg/KwBz5F0IBV1rWJ4JbGqwhRAlkZq8OMVQ1W+XouUY4A6mhfqOhnqlKi&#10;/CHTsOqQFiVRlIokJ+zRIelXkOPhiIAqMh0GoVZLg0yurFYlog4EHnd3RfJxG9uG42Mi8j6fM6kb&#10;FODDZwFVdEUc5undFeEqJKs7qNSlvyMM1gF5GxyS315PNAhAoCpC9Wx6EIBKVU5XtbaqNFe9H3Tq&#10;uUxzFc0CgAVALsD3nF/1zKcCNClwBaZy4MoL1iY9XGCuttkKaPugFcSqbOIp4bTt77ouNlY3V0Pa&#10;qu9rtZrtVxViVVaq2twqmwTggLprVwt0dUQlE0C0KqnVyAJISdUuRQCvXnU//xNamalCVOXqkurV&#10;peVlC1SVquBpGqkM1YlFsDRIVqLrtFuTV1//8OTgjf98/O+LFzVhqKPpnDviY4o1FGriHt1Dg2CK&#10;+0bDadSGStQ17NG1hdEza+hGddxd7tivUK1Wq+78L57qGDsAuNwB/+Q4tOvG+DhfTqRW01CVUatH&#10;Fy7JPMCDOg9QkBpjFTNWlKqoAvDnf81X1ZOggdY84vqg0XwiQSj3bHjeEWl+2F3SZ1Vm5ZGqyWlM&#10;y9Zcmf/9atdKNF+Nw4DVrOMXuqHaTFh2IEwbGJu/lZmk7edVS52DV7kJx7Xwo1T4OxJUqVEV+apl&#10;E60KUO0+NIX6/0mVk27+zIED+/r2c14SHeNDDH2QSsBMo+0SmQClOEzl3vnIE7UKV3oa1FDClk9M&#10;/28p4oDUTLJLmynk1EjJg6mojpD8CLe4m4x8scNqvVQvzfjCERnL614gxGrPzSxWT9loVTxdxXSs&#10;uidq1USrLtIkwPu32F3FeBVur/IvJ1cfwAKgLADIVe8BfB+KV627elfMAPgCRqsauUqRK8kEaKsH&#10;QA/krLY3490NryRWV6N5AaYVa/BVN/f2VdVUNWWrn3Y/QaV+UqLSbuF+3XurqlY/mGDVm5RY9TkA&#10;/89YXY4sAKGrStUlQiq7qnQL628Aq+WqHP5xA1QXmai8J7wd0DM5ffiLY42PB2/ccKKVy6xoO6g2&#10;3B2RlJnagEDt6JF/zRN19Aw2IfU469RZrGJ1tspdqUmoVkmoFqsE1w16GEdJAGcGhDRWOv8TU48x&#10;VL8Vqv7qjzS7+ncqVf/CTGW26pTVblSlKfZDoT9+OFVTSuk8U1P0qINrBT30EN6nPy+HDH5JcJW+&#10;APRAuQThNJrzITBQVcCqAKGASSk6xtrM00K6i2Alo06nAmLlq8qF0MYAlQ22Q4tOAxTWKFKo5qoy&#10;R1CdI7EKrI54rRqoeikLVqp+ItP0gOncZwqR6GNB0pAc1QdzgzL/xRGVSsUyMSrhasnTtOZP7zR4&#10;SzMedLMGp6fERplmUOF+OZSAQXPS3UWZaA6rBdKpaBiGH16wCrLyb7ZOA3MA1IEZ7koOosJrJape&#10;uWmYek9bq0KrPjBYDVCl8SqXV06nXFXVqrdCuMpp1dPQqlJd5cTqebStclD9WSYCPHt2l7dZzwmt&#10;7s49IdWaWe0mS1aKWrU9WTFaiq7rXLcfk7WtnzFQ3YxLrAJYN6+Z1irt0F3VtK2KZgE0+QE0JaQC&#10;qi/d3m29BFTB1Rag6q4Pb20SwJvP2KrvMq5qNlc15asyUt+rQn3E4X8I1eVHyz5IJUilrCqTVOW1&#10;Kog6kSIrcXUaexKadfrw66+fHPw3adYyERRERSSrIzytkT5VeUr6lIzUhTUHVAfSo06jHsdiqAKp&#10;xFCxVIFPUqxjG463Tr/yHAAMWAFauS0gkXVsw538VacWjxS/Yqr+RscBgqkOqalFgpWw6qj6XUqr&#10;snOpp/5CIeVJUh9AQSrpV6dXCyP4wPZaJRVaBxdLSNNhSkqj1VLJ50zVQ5KWDECxJ9k4VhbbubYr&#10;K3e70sLXitTDVrhvIefDlk1oTGrD4kCcjHNNxGkloSp5AHNIuZrDA0BNPz5bAOoAIE2/27BUNjxh&#10;usJ/HBgIXzTTl6qj6i8NmSnX1BCW3eV+7ycHsUo1EELUMPnLa1FkjoGY0Q52hqwtVaBlnRib5/Q2&#10;/j78j4g8XtowQOYEq3hvg1qt++k5mOtIVri79fzIVPXNVS+zVg2DAMx81bPcsUq7q55e8b6qrPum&#10;rop81YtoVr+Siledv8ONq+5wR0CPVmWqRyrvpn+SRmu7yWQlxUpgFSMAGLweBk3zM7UEPFi9Vl0N&#10;La3TtmpXDyDuWRWkqlOpWKJTAdXWy5ct3o6prdZ6C1x1VH3LWas2XPWuq68atOqehVUeqwrV4Ksq&#10;XJfe0/l/OZz+w/kfd1dNXtVE2MLSsKcB1hP/o+xsYuK8rjAMNsNkCG4DMyO5eMZFiKiQLsbTcV2B&#10;mFLIwj9pBZGl8Q+ysBVBu2gsuSvkhZXIUrElYgvhZmVn0wVoQheGTXaRKlbGUjZWJXvDzqq7yc4W&#10;8qb3vOece8/9vg9XvffOAM4o8mDx8N73/I2ecIq1g2zWj39XRpt/d/2nAP8dVqgsTh+KMnVnju77&#10;c3Tfn4E0lQv/CCtUJurEBO7+AKv4qo6doOgERlXxwCqdUE3alNwBjlCdHT4NoNbdGanX6z9nqlIj&#10;QLn/yzqHY/TqLym3ipIAQFXD1HxXTqiaiPRUeHd78/RSt972E34pslzHdR0eD4unrQhEQF6o2aBV&#10;0+agqV+lDoKeqMlJBc2GqlNp1V9ppvIN1MZd9go4dNGGVi2LqKuYid2cs1pEkkDFU5WmXhe0p6pl&#10;pnaf9h1m+61PHP5g/D0T7NFviOm5LZUAfTptxVLVf5Pkll+7w0BN4zNepDtbtJiSLdzs2dYIlgHu&#10;/5IOQVAlqrbQsqFZggfAIatlzYAbZ2sVs3Q7DFS/vM1tAKRf9ZnZZLrqyixPAlzhzCojVdEG0GSr&#10;uk+u/EW1qhqrK9IKEN4qnFUJWX0OrFrB2lbNusZ6dS1AdUfFqoCVjIA1Rioeu6JXd41Y9Wo1dlrj&#10;zgC3Em0C7O3/WYZWDfd/WQxUValbWA6rX/FmtcoeQDAAnh/cXyWjt6rpWpW6/adjVRSpggWAnCpz&#10;+79vsBpcVRup4ss+xKqXqiJWwdYx9xUk6+DYrz85uXf9u73NTZD0pV7z8RU1ExgAVEmfzrEwlft+&#10;tEiogqvD8ABOsw8gKB0WklIeq9/DaGN1+qwP/B8ZAVEdWUmrLpebk0PUscpD9VzPqmzlas9bsQAC&#10;VTl7sQ9T8qRnFVKmwK7HvqNUyJbiNvgyLco0sppfpjRyVOeYq+5hE4LS3MZlmVfdlY+iVkltaqtg&#10;KxWZb8JTAhoyBtZ8Jfld6OViMrdyuVAPlbE0+baMCzPEnS0GKIZ2VTASyqpVC/l0cn6/rTVSQiZe&#10;9l5G9ph9uU+D0FSr/rgHgma2sT6thNhaI+InYbHJarMVr0n3kClcNQhWDmPRUZOAkcovZxug1eTX&#10;AavLfO3I+3eLoFWHuqp/Y616VasA0lOrka6KqXKoV+XSqlBZdddrVfUBtLbqC6dWb3C86tOgVdG7&#10;WrWqJANAtbbBVLYB2lCtdHhHYFUPYDeYAMgGUKbuxlrV8tWnWEXtrK1SjYRqUL0ZZQDaZpWYKkp1&#10;XZi6tSU9VGkTVh85rjqx+uT5k+eJ8qqnCbH6PZ9Ug9W0WF2UTgAeqPeSUlWs1UWTVvVn1aqfLURY&#10;jbRqxzXJrFKyyhOwOkbZVidOQLL+6gIpVslCPXnhoaw5oik2ydQZMJXD/QrWqYBVCFa3CainWaJO&#10;INPqyARyWHEo+8phk9quUKqAjqsGeEmk0oOk6oCjanXog/dZqgKhq/zAWQVTvVj9DSWs0jCAcaVd&#10;gTs7IenTN49253E8+E+bn2jJvuLAsXReJaq25BC2msz+UFhgMiSTXVpMaL+bs6DI18QN/69h8Grc&#10;k5Uy/SFnu2s2HdZ0D8SPf+gmQO/Y1IlBqlKsqtnQoQAGq01NAiizVpUBWYWCbfzSF9fOikHM87P6&#10;rHS1Of/2uxKGs9J/KwhTvffaFSJ2WgMMWUmakh9yGIn6kRhaLE4WJ2lVJ+mzYkuGGzY57aEmtrJg&#10;uRHtFrQqWQDLOGUuvELNBk17kG9qQquaHIAbs2cytOrKGe2uapD6h8T9n00AJ1a5CODvN/7BUlVG&#10;V0GrIhNgKSB1Y0OYCr62ha5ut6FX2ypW1wNYL+9cBlhJrbIFoGI1vZ75DyZ09cdnt7TK6lb8FBdX&#10;ZfuqthfAOt/9KVTlkCpQ9c3/9sFVxuorTQRI+qoHadWnGW0Ao2zVWKveW/TG6gKr1JABsBglqi4A&#10;qQsJV3X0miZVBa1qYlWkVkdZqxJXxWYdHBz858ljx/ZefPtygHA6QzgFUWdm5tytv3NmaoZi/Wyi&#10;EkrrzFT69EjQrkfOfjLBPCWiAqF2wTuoi2wlGTtMTQLZTdXXnDrllKqDKhkAIlV7ejxMeXuuElXJ&#10;WJXZ1Z4E0i1PClAbuh9zyKdiIj6BpQQKoNS34zDrEBpvZlE15MNeIkmaS1ZFaZRMCqN8RKqpcwJi&#10;rFa8kK6lJhWYSlubSx8u3uqs1tAWsCTNVquhz4rtWVXxDbTJK2Fa5zM7EeQCV/vyNg93PKKqzTal&#10;nF1Khsj3xR6qY3fOnRx73n4KLqtKBz0ygFv0l27RaRUDDvmPaQGofnSs+4KGxmp6rgTq4CGAtS2h&#10;aUtsACawpK3i1ynleHgzZdlXAZgmAB8JVYMFYKH6qUL1hpOpt4OrKsGq4AFwGgC06hWZsXLDtAPk&#10;xlVL52UsgCLVrzZx1WOVNwnVm1CrOyZkBckKuu7S2X0nWk0Ay3sAxky17apjCyDYqgLW3WQRgBqq&#10;WwTWLcPUfdlLrFYpD8Bh9YntXJWtVZ96rfo/OlYthmDVonmKtOpCsADuxwUACQtg1D+Ip8pS4wBM&#10;C1OJphK7gmQdGxs7/tuGU6wvLww4rToja4o2HWEqLYdLwunUA2CVdCc+h8UqSD0CpGIOQOcUiq4o&#10;rdXw1QnWEfgCw2wQUIjKvbbeeeoUTWQlqVoc+uDY9eveVAVPV8OHntW3PSxWP3z/2M96YQHktaCe&#10;O5D6maOlxmapZDKTjD1JMOoP3mngqHaOI5oeojafR3+aQVXVXMSHXHdWNn9Gzmkjmk8Ydb6qhXFW&#10;9HeM213lvVtJoi/c0lH5WkhStdRIzAWo8ifi3ZYq3X5Ktm8pG1O1wFmiPCdguV8nveb7klX7mFOV&#10;pCpP3IqoyuVk+m/DXQzd75FGmAn7Iu4NI2hlxvJvCCZqryy8rUnM4YIGJ5rWjC8LlrL4FbY22IaN&#10;8o/ld9Wyv3d0+BSAL6FVqbLqzNUsW3VWpqusYGp1uP5rBcBdk6/KYvWu5KsiXhUSViFVzy19s7FE&#10;vqrnKtH087akBDiuWqy2YQiArG3oVZB15zJtNQHW3qFUE3BVsN4SZ/VZ0lKNY1VGqmbnALwWqK6T&#10;rbq1RVIVLVX32/vuXbhnwipN+XNalZj66vmjA3zVjEEAaa4atboYB6tiW3VhMfJV70v5P2cAKFYX&#10;IlcVmVWjQaqOXlOJOq1ClbQqRa2YqbTHRjkpYPD48am96z/8e/PbgYcg6ZQ8y+oUB4DIOiVEnXiA&#10;Q6R1rKWrfn1kQoVpJ0oEouW56kA6wiF/z1S/js4v15iqlADw1t31V7H8B1WsTNWPlKowxi64n90L&#10;uYKl6iYJQgfW0mYpzIjuYolCzim12ZCOcdzRE62SwdJD0pFTtOq4z3RnNZdWpTYDNZnIz15qqZQ0&#10;UHU6YA3qzZuoPjO2S0NgXE9PyEpUdYasLXIUIdB9mKpqewLyIMCGTd3Mnt0lVC3bRoYa6TeZUfOB&#10;qvbvIb+vwq8DmV9IwTH+l8lR5lOlyQ0MGy8I/sXqC0JmL13tdWqB6FZo1KIF6hBN4uKB3FW4AK2W&#10;hK2avD1ToVWbbCwoWd1bv1PTd132Oce6OuKZVbBVUa46m9KqK5GtejuhVCladddS9YovrtJKgBVL&#10;1m8ouYpiVo6t57fPb8SL+OrQ6pFKHyBN25EHsENnlzcfr1l33y1YjVY9MGJlSlZjrZrosvo6df0H&#10;U90b2L95c5/29v7SkjqrlAOAAqv/U6vey/ZVF21zlVQOwH3JqmKwLiykilWNUr2mGjWhVUNilWy6&#10;/o9Nj41GTBWwfvyL/h+/e7P3sj5Qn5iZuHjx91PJRTCd4rs/PdFXbLXW9Qn6FAOr5+Y6BzqpAIue&#10;HVKxPVqFqHr/B1DRnnVgvlxrVMkA+JANANWoq16qUuyKnVVD1XEinmMqXMKAVR0IWOEhTfQTLZlJ&#10;QOo44XSA2cn09DA9dFTy3sVXHdc6WK02jTXpgdNWmaq1UjOR31/hLgOmzXVXEm4h9EMCFXGlQrpM&#10;3lO1O0CVm1VV5YhYrfqp1Yjt1FK1Y9qToCtXKKcGJIpK76cyC5zgqMJ4yee0Zoz1b46pjEEGzNRc&#10;uEd0c90Tt9pS6vdWRX9WiwTX4mTRi1X6k97q19WvlakYyE1DD4iqCGZxopURqxri8lqVu3bxbxS1&#10;AQDWfIKqAtVMrRrFqoKtejW0AAwVABFTY636hUarNLlKmMprg/fGxrbbdNpysAmo7baAFWK17cC6&#10;rkxVqK4R8Zh6IiplZ2tVk7J6K2O01QFpVV6p7u6sJYSqW46oW6+3qBPAdnt7g3lKe2OfRgEusVb9&#10;zyMuAzggByCDqU+TDavS4SqP1EisLpinDF/VJ1bFpVWjkq06Gtmpsa8qRAVUpwenY7AeH27uvXnz&#10;Y+EndUfViwrTB2yqQqMyTOv8cPsUKDrTyQ/35CCKxoC0HvpnQuac0azWEhClitcenicDoFekKq7/&#10;q+dWw/J47RGqargKyOsDVrusByArV8l1axAdcX5F6tGjnXR466wkvfazVkX8f7zfakJo1Jq95Tez&#10;iqICUy81eRYKB6JCGoK4seVy6hrONVwyhKUfafUYuJrBVKVqrVax86uKid7VrAC1fhNYqcmp6dAE&#10;+R7l1MktdNksKdMBJWTx+87fyWEKeHTx/42DY1g12pUap5MyVCFAh4SXTFanTlvFSYlOFR0/J6u9&#10;VSNVGatO2xY1KSCk+otWbflwl8PpixYl7dJr6K0j8yBbpotWlQwA7a2iZQDJ+SpnZrVjNUlVp1X/&#10;ZF1VDleZXoCwVaVoNbgAVq5y8SqDdfs8bwLsNrbhKtBKRG2vczLAukAVxwlWOk6n7iBMv2ugmmBr&#10;Il6VvZ6Z6qoMX9WEqwJTt0ioOqaiVzXZGF6pklbdp/HUXyFc9eTRqye2b/XzrHTV70PbqkRuVTS0&#10;ejGkANwzKQD/slwNzqpNV/2M2UqL0lXFAvA61aSsTqd9VQ5Xgan/Jex8YqO6rjBeMzNMXjORMh6P&#10;Sl79r0ZVSqF9IpaoQIxGOGpFsyESkV9hayPM5QAAIABJREFUHD2yMKCQRkpWllexQuVE9bggC68c&#10;FmXhyIaNZ8MuG0tVAYksspqNFxUIddMNAlnd9J6/99w3j/S9N4MNxMJC+fHd75zzHWLpDPRYwY3X&#10;+DuH796//7ifdn51GmD6R3wAp3z0pyYAguqJc7hRxQnSDRSl51CbuofRuh3DLqttjAp0n3uwqmQV&#10;qMJ/cCAulWKl6tGjx1CRytlfmGoarBxVP4VyFUxXkQGAFkDEYHXC1NGU94hWDFOHvY86cZgWbuoi&#10;jgkWq6JR5exviUqVFiXqdOFlylCOHxgVnZhEl0qYdRWcm9W3jWi/FU6p806rai4KOtIxWBgBoP1V&#10;DfVUc1sBQPyxA3ChmdxgwZoICJ28JJUpga+RDElZrYpjEXDXaezfE5W6HUYTzaKpiP51vyOSvwMw&#10;oZGqYDADVGHBdm1vbG9qinmJarUxC2Btc9nf/eHX3W90WnV9z72vT8Gn7TF1AACi8FiuklTtt5ir&#10;1LQK3/tXzSRpBno1pCpp1d8tLS19KYFVZykFcOV9EqneV3U/fRbHVdVXNVoVgDrnbulX/ZocgA+D&#10;LABlqmPpbRar51mv0h5S+ICgSpufv6VtJWv0zkp1k+1VJKpjKTzE1JCoAtTdnFrNzVcVSFVbq/Kd&#10;VfSVAeKgVl/YC6QqQBX+yIsgVY1a9Vr1G9aqDwbDAB8FanWQqKBVVwuyVS6bYtVApWrezFVZraot&#10;ADQCYLlKEYChRiWwntTqPzgAcE+CVnU3tq5+MslwdYL13T/sPX757O72L07/KTQA6OSPs1XHzwBO&#10;O+cwCRCYiO9Dce5KVbLiLw7FHbAGcAWrFar4e7PMSdWsnLTatTdf/+XRo1yoCi789D1Wq1iuEqou&#10;k4pLq1Jnwf+BQaTCUzFFGYcGlqk/OzQxNDF0wL1Anh44NFQ6EPZS0ZC476/UOFbdsWpa+LEQxLap&#10;xKBib2oykphtAbzOT8vvUjAKzMhqfvkKE1T3W8kUk2lFOIg9nxqrSkhFINWMVlVjlUKcNMqpAtEk&#10;URN2uEb8wCLCam6fgZfSEB1VSXUxjcyUSpw3rVFokudCarWM37lmSTnwQZFqDOUnStApdkzBBWgD&#10;WqWPaky5ioYqmqrraAG02w3fw+rlKre39vHV116AFvqqCc1f0d8HjP4uc/oVjMgxVW9xZxW1q549&#10;W1CuWuH9qiuXPrO2qjEAHFfnPgh7q+7QTWp1gKwLdKsR4OQqaVZ46UpS0qtK1k14R7buKleRrLtC&#10;1t0Bpbqbt1aJq1d+TKv+UDAGkNeqFqr/foFSFfeqLBJW96+7W7Xqgu+temC2AfyzeLTqUZFYXc1V&#10;qy6v5jqrgmgVlqrcV6WlKpxWleYq66taqTrDvuqMmQLQblVBKmjUI5NHAKoEU5Kr/Iz/Nnr2r/t7&#10;6XEUqWfOyAxA5wwe+jswFxBjFqAc9TcEnxsE01RXWSNYkbeAVSdXO7ZyxVLVXfUYIojTZjIL3arW&#10;VQ2xSvd7LFZ/7bWqO5LyqRSOrpXg0vN1HcssJa70HwaZ6qB6aGhiIh5yPxmX7BzVKelasl38tJYa&#10;m5dG8urUVvdHff7VhSRR67TiZw6sdylHbVGgehNRq7gmMFJ9SoTFXy1XBapaT58eM+ur2t6zxJ5V&#10;YMuFFkGV3iTuSQpVKFUjmukvzI8SzQ4OaWU0kT5+Gl2TFrZR7rll6wWkcJkdABzsB8Q1oAolp/op&#10;PdpzOyqc/NtITuAqGKtTfSdW3Rs4rKRWG5aqRqxyBwAe/enmOITWqK3UlZt8SFD3Baj6e9CqS0s8&#10;rzqgVW28KtuqKFSBqldtscpoVZ1Z9c7qvc/uUd+qNQBUrQJKgabE0/NKVHwzF5z/N907vixXST+S&#10;42mNVRaqu4W+6iu5qrbqNUoU/Nho1TX8umu7oVTdRK26gyurefwWoXqdxep+dyHQqrl0lcF+1Vct&#10;WC2qVvmxqtUCqTrYWPWR1v/nP5oPO6sYrKbnX4/+0gFAmnXmpDoADqufuBseYivKVegJeGP08f1n&#10;d4dOa6Wq42iKd6cTc1y1e2C8NcYnjeWD4GKs4tVhg7UjNgD0UrHA3XZIrVedVIVuVbBVyVUtut4D&#10;uUrO6qc/f4upOsybMoepehIpVyNOp6NmHyhdg1LFY/8hh1M878fgomalDHdfc4iRyZjyTIUs6xZN&#10;m07j7mq/EkrL/DS7r7FYyaBzWraTnbzEOiL1ifTkfxl4LSCHlPot19W632eImQCgFWnPalj7N82d&#10;glXRqjdEqmrhisr+kU3i4hyp4ALVLYFREoDCa14pOJuTv2HeING8Gsg+4TYFHk1ttRreVK2JUHVP&#10;uyYoxQfe4OeQt+tTrGwdU/uiVYWrWJCSjCoequrPNpxgBU811Kr4DS9zM0h1OUP/WqYAWKsuvUKr&#10;igPAfVU+W5W16lWG6l9Qqs7ZmdUPP/cdq5BddcfXrLoOq13Vqz3Aa+823vBRD6yAntGrAVrXtgiq&#10;mGqichW1KsBVikrSXPpwoGblx6uuFDoApFWviVjF0FYGqzI1R1VwVsEB2CKpKkqVsPqtalXIrXqA&#10;ASsP/KLVwh6A/N4q2676XX6uatVUqlbz1ar5gWqVjwKwYvWI3wNABauZgK2+A0C1KrmqDqp6EVtJ&#10;uGLp6p3oH/f76dAbwNQTJzrnKK+KhOlGnG6EAN1IX3GJXGW9imSNxV9lTzWOX0vrGZzfk+mGk6pM&#10;1f/e/GkhVGUWQKgK/aoZZyhlRMRggakgFRPosJHKLDQeoi6AUgmmqrLMdIRXfWwJVaZanH5CZ31O&#10;22/w+R+j+DWjNZfPKu6D1H7kSM3hJJJMguws1yk/hVetRlVroUb5bn2EKmQ0CVS1napNb22WqjWv&#10;VbFedUOPwqjZ8gJ6OZi7PcgRL6jVRzk1CkJQRnxENoYNTlPWVouWzyYYO9DEWa4mARr8X+DwrJOq&#10;Y1qEmqp5rVojmDbawlakKrUAwPvYVB+kKsLXGKsI0nxiADK3r1oVpCqHVy/zTitKd5Alq46qwFTU&#10;qhwCQFDFvKqV/AwAa1VD1au+WCVSVeQqLgO4I2r1nkZXuavLerXrbrYBFKldJ1h34NWTpc87CNUe&#10;nv63aH8Ja1WHVPeGSpWfh8rTfLmq0FnVnavWX/3BxwDCSsGP1QG4iF/lIpJ1bfdFTqrueFcVTFXW&#10;qs8Jqwv73lg1jVWBBTC4tqpYqxbvASxKVtHBqr9dDrJVNFk1nK2yZSpP1CMmYBU/I6VKTGVXVaWq&#10;vchhnfzN8uOXz7bjofR4BytSfNQnCZq7toPPKttOnchWaytXqZQVK1hjVarZtpOqzZHG2Ftvvk7F&#10;KoFoiFS1AgKqDmcl3bDCk6t4pfDo5mgIZ6L2VEIqt06xh4pIpby/YFc0D2r5SJSRXC6KT0BFmTq4&#10;JgCEp7TQQ0WfxzeJqpKcJ0fRoH+yWs6zNJyUFVMTCD+rjf/K1bbVqtiqZG1VWwuXypL9tyDROX1Q&#10;l2hrtHxm6SyOMFEjv87vT7fMDBlOkjYTSfsuB1p1droh5oSj5R54AOvw+A4r+geBHjZTAboOqyBU&#10;1/H7Q694sA1gFluroE21QWUq/sWRJPG5XxBv4M4usrUa/zZ+QpNVt6CxaumScQAG5lU1BvDsJRyt&#10;wgaAwFf94GuPVGpZ/ZwjVgSs7v7iHmrVLrxYsLp7gei6c7vbc1jt9m7vLOzAy0G1B2874FfuqA1A&#10;N0lVgOoWmwDssZLpqXQtYurDH3cAUKpe4T2toFY5WwDGDXZJsYZUdVgFqG720ABYXCSVur///f7i&#10;c9Sq2LL6d7IA0AF4MJCvGlSrvAFQmAPw3SvqVbZixTKVlerlvE5lX3U+KFaJAzATalXTuSpadeYk&#10;GqxYpuLz/vj45DgTFX/kZqt337778uV/trdT8k43UKOGuvTpgDh1NC1T4GUapfU0S7MsHry4P5Wx&#10;6piaZfWofFCoeuwY96fevHkeH8tVRCsZq0zV4VOGqhnPyMvZuVpAVa1K0SAAZlF5fWo0qkZfjfou&#10;fqlIcXd/i0L2KWTvYDBoqjA0ySRVM6sEW/MgiNSsEilLUGnhrsBgLRNtN0gIqr6X6smYhSp9AKoP&#10;xwBkCiDBRP1ES+GSpN08KOP0dOGALdbiUJsjqvjQjX5lCxfwtqjFvtWntYO4enCagreSRJutkNOU&#10;kyojtTUWq2NsAIBcbdeolQrP/uSfrgtT+zUAqiNrm74/cgAowCpoApjlolVLfAEea5XlVbRm5TWf&#10;8JBVhaq3wADgdlUIAiSo5qj6/gp2VlG26pe6s0ryqngGYI5MgLlQqwJU/xpuBUCofoFIRZ7e7nUd&#10;RxdQrmIWCcF0AX/YArYiVomn9KAFsCaSlbhqVeruw7BgZYtWtmM1EKxaqLrG662u0fnfOKuOqxfd&#10;19oMkOpeYACApl7cQpV6/fnic3jtA11BraJW/eb/VKse2c6qIqAOOADBJsDCYJX5on5VKv/PD06s&#10;zpitVUGZ6iQlVhmuTsqNSnVcLwdYMANO+o6At/uOq3e345iJykHWlML6lPRo5aknatPxtJKOVkaB&#10;q1GKG9scWa1epWYr+zmSMK1HFUdVb6sqSP88aAMAcQ1VT3GyVFYSqkZU4KmnNJPEVK2rB3CoJJUp&#10;2XyiydLNcGpKUgRbAVbtTilabSIi1bae2v0qwwVYRVk9HA1H4rNGeTUqcweq9oL0Fj/7Pk2N/zKg&#10;il1HiNMnUPp5YoOrZOGIVKwooVR2vKA01SElnPOkzBME96yfJcVhUspu5d3YfpkLrR+Uf24Iqqx7&#10;YenJCChVslX7qEL3nFh1RMU31arA1Bq7BHj0r/WBp/AjfA4/3+6DVG2IA0CSOdEAVlbQCX3PreSr&#10;UVlcdYpzH2xuTlbN6qpVr4IDcMlq1ZWcVkWm8h4AMACuBtUqr1XnQmNVTQCUqndAq3bdG4hVdAK6&#10;fINsdeABphJX3QM0pRc8yNWeQPV/hJ1PaFzXFcYNlmY0RdSRNAOxeCOMSikqpgMdTKqKYUDC0E3B&#10;3cwQ46CkkFTIEqW7oFWCXexgSyWYaqcu1MWANFrU7T4bQd04AS288UNQDIlws3EXxkZ003u+8+ee&#10;+2bkvPdmYg+2Y8fkp+9+5zvnYFXUg97eYY9Vas+0qjNW5VuqVg8dVGNi9ckQc5VBy1p19ckTHoSF&#10;GQOHeA3WqqhVFVnVv2+YVoUBQB4AO6tWrtp56qJVfmvVV16rnrUN8Iut4V0AW4WJVdYAEDMAf4oT&#10;q7kTQD2AxbQNQFes+HqVpqvAVRWrME/XRKnOzCx9E17gq1oAomSvjD0HV0WZToOpo91+l7h5MnqS&#10;hTe+uihKBJ4iJ5plJFkrDFVi3TTf+9PLStYL4YZS7VKpaqI74qlq9f91eV9P6PoDo+q3LRmw6nes&#10;ov+cq+gV5wAYVeXQH+tS6bypwt5o653yLfy0N1Bvd5B2IanislCDapwLBZJOVpLz/Uhhg9NoIk2J&#10;TlFNyrI71H6mPFOZS1Mok2vSyresNvzKktgvgcyYXyaIwSQurdW2i+rvTGoZhUIcy8VepTyqqniG&#10;9igGnzYwhJqpWqeDvGal6jjbb2u8n+NV/DFSVNIEQOp2WytaqlWlu4q1aua3IZ4QTk/kT3mX/pZG&#10;yndoXvV5/tLKW7dVq6Japa1Vn7pFANfYALif7Fe5jwgAF6skAKDG6mesVW8wU71WDUJVLACIVTIA&#10;DtRbDXD9CxzWANXwhOM/QXWTTv4g6ibNJmWgMlTJB+gBq709CwJw2QrxUXirdvwXsg5LrzoHIPVW&#10;1Ve9SQ+qVYzVVdsxwHNch5SqXqFUtbdHc2IJqEGonr4krL7ccFoVYlXHVj8dsrj6jFqVWwaYSFWL&#10;AAy4qh/GCMCHhXbVSFTrqooRAA7/fzBnctVvAhBPFfeluXDEX0OsKnA1gHRtia6AVVGs5q5Cri4s&#10;v3j96Hngak3ISqf7E9xy0UZrGKkEVYTv+4iJho9GyuwCdCmQiicgdGLaTIExQi3U5b5o1bdEqzqp&#10;uj5MtQY166m6HLnqpuRV/Gx+sTKX041Jtp/PrmTfabLs1OhDi6zT7UnJzOvB9cs2Z6qswzwr5Uq6&#10;SDQ56A9OFqyxNn0XD2/9q/ISURJjJB/rUqua0ilVHLCaassNC1LX47XE4WRViSM+RcNk3pNNJhV9&#10;Kl6CNj9hYhSDNceUvlzGobLTCqbiX4MeiEzq7iUAXDr16fdLV87EnK3P1rVnir8kjMekLTRtPZ+t&#10;c+0/p8/zdnjwR9ITftUGVzXwJU/+mLjp+/h7QiFykjvrLrx9/m1NJctenHO/d1L1p7fcaNWB6Sqy&#10;supXWAMQbq9VxQG4wVy9Ebur3hOogqn3WLF+Eu8AVtGqm4Gy6fUw3gxW4ureQ28FsLV62OP2UaQA&#10;DiWyamZAUrVyWB1SrwJN5f2miFUtV8mSgeuPedDAYcEBkGoV56qCUmWxGpB6dHoErp5+fEpY3YFY&#10;peEqkgE4c3G15are7Kt+tHVGAoCxql0A3llNB6sUXFULq35QbKuaX4yhKsSqFuflkL9GUnVthpAK&#10;qC7NRK7OW91q4Rf9R69fP+9PhBM97QsY7QeOZlClaKdB1J4kKknXLDz0OulnrGBHIFanwxNg2p0g&#10;D3U6MDbwdExNVSJhd6Iy4qka1Oj/BKRHQ8k6TKt6qhIuK4P25JCZdylLhaglnR1g3/Vj+Yfur46j&#10;RYtjoMfG/JRnnjxfKZeTDJNVi0qDmln9XcMEMbXFWJXhd81wzK9Pafs/obRuNGW52uZJe81ms1Wo&#10;2ydXh+Ni/FPyNn4hNyxqXDqg1LCVX7yT6/wSOflXWTWKtwqkof8rI6+2xaW1wjUub+Mxv6CqlNVq&#10;Dr7Sl4z4ZUIO+dVGnAbIXy/uqpJnqAKrDSxZHRGu6ixy92WNfVW3X9Vr1WuFKQCmVaUHYEWDVSJV&#10;NQAQI6tOrN4Lt0hVIeoBMRX/2Axvm7v0xtfu5sPd3fDO20kgWQHUniH1oWYB1FhlW1XNVTcJtdAU&#10;wFxNJlfL2++EqMxUJKukWsVaddX2t6weXi8Wq75DZ9Uen/9Pb2/AVD3VF8JViVbdSRtWv4qlqn+l&#10;E6u+11c9Yw9AIVU1TKsOtVUlAVCMVM1pb9WcaVVuVZVY1QxouvRsZmlJFKup1XktYC39/MKLR8dB&#10;r2Zd2sUSoNnPmJ8n+s/RjEUqXTlPiDoh+AaoqgvQXd5fJq52u+wHsFJl/RqgGk7soxlTNbFV15Wk&#10;64lYhQXgqDqtm6uLc1AG2gGKuXZtpByNI/0yvZmlDdt9LRsERmtJjjMxUrWePDZBt3xjsqhWJ8VE&#10;9Wun1NsUr9NNFSSXgfRXq9SiudZVUZot539ONXlMtXG1rl2r7ahWrWbObVh8vMdSK7JIp5q54DRX&#10;Q6EtL+7V10szUKgZ0ZUzrsVhaErgqtFSZ7WBsFmjZP5Cx7SqXSRDpQalgVUrurXzeo7Pww9pg/X0&#10;e9Tgf6NhnkbNUhE48nu5qnkE6VuedJ1ztr9hRHxViQAUtOr9BKsG1ff/wLYqCdWVglZlqXojDq72&#10;/VWsVWGuHtgDvIZ795Pdg8DRA9CUuRqISmDd1MH64gHQi10AvKBSxVwliiYugF82nVSskk6AJ3zq&#10;v2lkle9ptcq4el31arFb9RVs1ZgA2KDD/xGd/8lWPUq16n9Mqz49a3P1wIbVM33VdGdVkalDw6pR&#10;rDJYFwtaFVi1vtU4tZoTVYtW/0eoiotVM2SmMlAXvlmaSblqWF34Yf/58fHrF/2sn0ONVvssScNh&#10;XyeYiE7Nq80sz/t5E58GsUpFq4BNSNX9IFbZZ51msi7DVg1Q3a90RzxVP3dYPcLLmLo+zAFQpeqo&#10;Onimj2iNfen88BsYRrNYSniTT9yUvoJClScdgE/ktNUigy4Ar0jGXNSKMXW0xusLspKZnNgKwC4E&#10;cvUNbApAY9S7TpOVSKdVNVkFOfotuwFRpjJg0a/UFieUx+s3OwrR3I02zfkntE1BJkidnb06yzEo&#10;G3QafmReRxoWydAWTNVGS/KsqlUxVpX8aHJrOzrhD9ozatW2jq2C1LaGAGUrjv0diOhOG+5D9Inv&#10;1iyA29BVWPHLjiwMkFyVzTmnJJ3b53BO16tgaVVRq4qtSkRFsoqgqlLVxOqvVaqSWE2gKmoVgjVI&#10;1fCE8z+hlN5B1E08B5CqgacHuwdEVLke8huWPxW5KmL1QU+zAOCq1KoexNFSh2lDgHHVi1XjKrPU&#10;tOqTm3JrCoBt1dUBX7X3irtVe7BV2VUlrfqSXsTVl0GsfiwhgJ0d6gL4Mp2tMmwM4LBKlR3/vyhM&#10;rLZK1dZQrIKpyXRVv7La7VcpaNU4A5CHqi6aVJ3XBoB5TVXNPAtEfXZlaWHhLL0a1OrP9vuPvv76&#10;EXE1iNEsa9KT4z7ps2YlxOZZM3zUb+bNPqnVE6IqBwEmNCjAoQB66PgPAwA/ohK0anNAq64f+dp/&#10;dAICdi9f/vE7TNVlaFX6lcrL5W7RLGW9V4poLUWkMkvlRxldI48Lk/JGEr0bjpNkgd6pWUdsZOlk&#10;ZOpkcXeJ38yiG5ykAq97p7IWgqJVXpkajq/Vqp73G1VXvY8WQKcjw0in5ICs4SMMLh3XRis2RG14&#10;ac4z9ikxYHOj+dTfpp+EgCg3lP579uLVi/wKXNXZUduUhBqXAdKdKdloKvYs6mgaAzBflfSqCGuC&#10;McxVesI9nivLDepcfsthpAZRTL/3gFNdGZB33FQDnRXTELHKsjhv5JaramheVf7GBrY2klZdYa3K&#10;YdXUV/3NZWerXuOw6vuSAcDAqhVyAP6IIQCEVb7MWBWi/pWxSlr1ICZX/bXLNz0GVQErTIBNI2tP&#10;sSrGKjVYHQpU97QbwA9AdStR1G4d7ATgLNWAVg1vTNVVNVbDTYq1WK36Dv2qPK1q4zYJVT77E1PD&#10;t0irnp4qVXlmlaQA3qhVz86rDgsAbJ0tVdPhKsl0VZtY5bXqImIAxbwqI9V5AGvz89yrCqkaFOqC&#10;PAuRq5ccV2eu/ORH+/3/Hh8fP+9nVWJpX5CaZ1bECUitNkHUnB76GFiFBbA/3RV6BsEKpC4rU0ms&#10;AquRqr5axVJ1vZiwglZ9J2rV5fPwEsrLplTdWd6NWC0VbYFRx9k4ZHTEBqAMbB6R/x/vKFFrbktJ&#10;QaEmidk4FVpZSg/mWTW4AI+cvVTIiJcZAvisVwlHDVVcOspPijMNpaoc+d3MUimeGwbHxy3Bqpc1&#10;t/pPwvfURyV5ejHglK+rF6+Ga5sE67bzAgTVTdWqzawlB/BqJtCj7AL9YVpCVRbI9TzVqlphi5fa&#10;wqKnIVH5jZXqXfzHlH1U0QPImmhR6IhTrJwfOly2Jquvz/3WfNVPz/RVoVXvU2sVa1XarnprBR4A&#10;nf8Zqv8YZGq43zNn9R5uxqm+dujGG5iK3c47u4XLSVViKjRhePUkCcCdAD01AWIMIOXqYxeyUqQO&#10;hlajVtVglVD18Wp0VxFYLbYASLuq9qq+vA2teooXWQAb3Fy1g8Dqlw6pT9+wtvr7fNWPCq1VW2eu&#10;VvFzAKKr6qerEFYlsDq3qHsAFueSsSqmVfFcsg4ATlXR6T9cjqvcFxD1Kqi6v082wD//FuRojvC3&#10;XATRPvE144+bL5rNF4Gu/WpORS0nViekCYtAykkrSQV09ycq+yOeqp9rscrjdD1+n3xVGlolVP2l&#10;ELpc7pYjUv2lFSdCaC0qVZspSnf3TcWtwaXUfmQ+sFrhVc2TycpRlMwqSTdUSXY3UeaIPVNbwRJ7&#10;QAMr2U2FWEV5qtqwrGmtpuGoqmjVphSp6nFwPjzQWXufHd/2G0rQaj8ubfZ4YrcTX+GYH3Tp1VlG&#10;6lsX/xwewSpd7AewYuWefEpZea1KlSJViCWvVTvmNujvmcUqJ8E6ccOKblnhDVbSgJAjo5B3sDbV&#10;GHmnEV1V3TE4pXuvpK+MjwD2k4p8PSfTVeNsFelY9RbANdGq15ytekuHAKxEA+Azper/Gbua2Civ&#10;Kwp4sJ02kQfPWGWGMVJNfxYhGkWfkMtUIyRblhBSJRaRrTZQ2qIEhOkiLFDUHSKWi6YhQuB2NVEU&#10;JFwxZpHJzhukiKrEsPCCDaOoIxatUm+GhUXEru/ec+97970Zk775bIMLFFvR4bxzzj3XctXTTFgb&#10;9JAC0CC6SkpAg1/NewKsOPc+p0eQdUuftrpWEAHItrobFABpA6BclWarBiKrQdg0XSW5fyWrRlcF&#10;qBKiKlO9QLtc+4JVL9rCVTmsus0zAISpm+61vW2FVZ6temqGqwb2APrZqgG6ajKxmpRVX4+nVW21&#10;yoDJqqiySnasSr3KTFyuGvwqxVU/rUoTABehAMjLkFU/buVg9bdHfvZjB6vra8//9c0/e18wejKq&#10;9jq0JoP5aYXBNROqmmWMswRbLKwyPaUPMK7KXlX1CsBCbqACwBmATfkYcdXDhwOqDtWQVV2Qkrq9&#10;NhkVQSsu/MOv8LB8WTOvYLK7nPshdcKW3ktFh+5ikd4pVD3ZKVgk+B3IDBeHi7LBjzCV/HgZ2hIF&#10;oIKHX0XJU5nKabMCTxUAa9dPaR1UUETnhF0eQyYUcGqP/+nc63MsoTpMdQQ1n1/Ju7MyXaKX+8Qc&#10;CQGEuPQrhK7OY5OrWP8UAvAN2cpV6euhfzcyq+YyoiJnJQAYol06xlXQT7CYSgV/DlM7wEkiq1Xl&#10;qvxdqfgtg4HsZpoXqFQquhKgqh2Nw2jv2kWYSsLqlSuiq2qtio0ACFPVBMAH8KoIUR1XXTp9bUnJ&#10;alQEwNurL3kV4DbBKjPWe/RGoNpsNhhLicERljbxPmasqa66Kn6VulXQAJiwBlx9BaY+sJjKLn/A&#10;1UhXXaTrv+GqfB5REiCpVl3VvmrUVbE9xZoqISqpqtsvX0oIAALAhoBqev3/+vEO5aoxVb0+qFwl&#10;Nau8oGol1VBYdTblqbq0yguroWUV0Cpp1ZCt4uu/clWOVT0jSCW2Ktg6e9AOBLgz+9bb5dZaa32d&#10;6Gqv54BzsuAg1X3ogaCuAVsJV3u+fwE0AAAgAElEQVSEtb1OhbSCYeGqqLY6wzIAVNVyrVxTFYDA&#10;dt+Id6t+au2qzRs3BgZWaWRVUXVZURXQJ3s8PFeVDaaMqtgLEFaMct+dyp37RmSAYCRYTPt2wtRc&#10;UiePDahBPX1tJJf0Pu0NU7D4y/H4pvgpoZS1SnQOf+VqdIKTDaACrEqyygGI2vVar8enO9X1d3d3&#10;mHtGODoJshkf97sJUd0hbuoYqmOq/qViQAnWFf5AJPLRi40dCHVMSEyEIBprGlJNK8IqoJUl1o6E&#10;tGThlOOaBbTXMA+nTyNr4H6LNlWFVoM/8wAuv/cOFdVV8U4BDeuqDOAdQZ+2UK76B89VgwJw0gMr&#10;6aonoQFQY9Xx30muCgMADlLPewWApwC8BKC4eumdwFZFBBBgdafJr0aj6Y/HVW532gJhFXU1aAAM&#10;rFAAfB2ArDuV5//gquJXYdCfE/82tbrIIoAXAAhSH8nH3wwaAlCuSgkAdqooArAtGgCU1cBVm761&#10;+mniVr2iB7C/XTVesJpMAUQlAHh9kgArG1ZnA7LaXNVMXLAyYzOrfhSA4qoXWViliapZkQBmnwms&#10;erYalNWDR97YvdBad3R13cHqt19kkz25tLknMy+QVXoVO4yqOaaqmvo/49/V3tVP8N29lcxW/UDy&#10;qv2jADavGhQAmasibKN6JOWqCCt4qup1Vd8lqmoo4yj+jDNx2JT3NA9EVWob3atOlpSo2M3P6bjW&#10;hJYKQDutawkJX/ql/pp/DIBlnirO1HA1mqkyZpUEqwxNZTAt0QPsy+e7eRwGReBhKeSkvMdvMRXM&#10;llCV/4R8KW+PoLRg6pQjtuCq86CqlUq10jcj4fXOIvcnZJkCqpdPOxSXyqJOf83VUlxh3htsk/xL&#10;hbBiX5X5h0dmEebn9f4vIq2OtNbrFfm2a8V2VdsPdrGsuiKoetXf/1kACGsA/sKTVSdFVoVVdR5Z&#10;1SUUVl+7fOrUtTivakIA8KsuBabauH1PQLUphDXgqiGrwFSrrPLt/25IAUAGCEUrN78fVxlWPVd1&#10;DzB18Zz1rNCuwrjqueqjC6qrPugbrBKu+qe/SwJg03PVzW2QVRZW77mvTFYBbETdKo8f9y2tuj9g&#10;ucr9gUur+hsAogKA9xOmejHdWa1sdWamb7eKmVY9ivmqo9JbTbNV4KAyV/XV7C+fKVdVYVVQ1Tew&#10;HPmJI6v/WW/dabWeP/zmYY94KqFqz5FV9wBIe6wLZPjBWsbRqlyOQbWFKVUdXK0RV90vmIrI1ULc&#10;A2BrADbj6Kp7O4G86g+n5/5dry7XlqlyCjdvmP8RUQVJVVMq1kuZjwqanhk9Mz4qy0NHdYfoTvd/&#10;jkNNIH6Vagl9naSYtGdptIJpV4+rMoEk0coie/w8G8S/KphTkekf8NQUq5pYqQNEYCpA8IB75SNk&#10;nWKmKeDqg1MlRWO6908pI00QNcBqyQsLJB1w5AmwJaA6ocsO4fspYeVSRe3Y7piHmwWiOpQMYwXg&#10;qmbHAV7RbJVPQ9BkQx2hMeTH5nlRiygJcNMyA9n4rgOXd/0Vwaqr580UwMnjbwaqGtpVj3uyClBF&#10;XtXB6lJfBMBmq65dSuJVtxtymkxXN9xDH/q4qrGrkAMQCaDdNhqAn6/Ccj7F1NVXIWvgqgyqwa2C&#10;SeU1VctVHaI+4efRIK6KRQBfYq7qI5qmAqLq4fGqD186VP2cklVwq/7x1E5WfW37qgaXVquqGptV&#10;TFcHp6p2qlb9fTJc5VsAJAFAl38zWxXQlWjqjFRWkbAKqkpzVcGtkiNkNZYADs6+9cbuVsuB6p07&#10;ZFo5WCWu2u10CVhJX+V7P70v9ISvUvKKdmsu2NIqgOr+snv2C23VdFUuN4Cr/vHGDke4KlC1FqMq&#10;euqNW7VX06rBg5IEKa9gHopPLbwUV6NZLHkhZWpPUqUXtQnAKCHHqQIjHLEp/kxVC/eqphG6AgHQ&#10;tvJNMALENC4z6//Q/QSHKYDqAQeqfGK6yqcr9/guADUcgOqcv/nTmZY3RtU8GK/8JthVBSaOSrGj&#10;Tdycm1hGdXWF+wDwd5+3QVnYUJajeqpaYOcpzjdooCv5hkCBLYi1RcFWnX7IeH9VJn0w6HCsax0s&#10;QStx1ZXzK1doa1UYWNX7f4ircgBA46ofXEUBAGJVpzVXxSkAgdRovAoCABtWgFTF1Q2C1EZEVlVX&#10;3XLIyhrAVjthq7wdikIA7SABsLRKhYBctiqQuvoqBcByVcbOc08WPVelRJXIqvQemipAlZTVdGNV&#10;mzDVRwA+gv+/GXCVIqt0Piauqsmq1Kp63CcAWFC9bsyqAcGqfqZqr/7R7d/oqmffS1ZWBVHV21Xm&#10;9q87q4OsKnXVByWuSmD6jB9+swrAUT8I8IvdZYeqhxyuEqx+97der9vpdXusAQQVoAANAEyVQJWc&#10;qv4mwHf3M6yOlctDZbaxWgsOVicqWdQE6BnqpoHXEyqrgqsec6i6zKhKaVU//WkjAObi79es6lp7&#10;PgmqgqYOjY/KlHgt5apangfYLFbSiVadHQAtYwe/CA3V/aAoPytWqsJVhX+G8Xz4UkXGp4mIqgqz&#10;lRbCuu9mLnA+VXv1YTERFE4fmFZQde+nIyEgX5IfAIXngKXsQs35IJXy1BVLVGOqCu1AVw1U0VWt&#10;bdUc+s35Gi5ZG8hSN/93kqllRfd5cFVblYoWLM43uC8UA1evS7UVV7AUVF+VTSqypCo9gqzU2jWf&#10;6b9EUjbD30p8X3fpIgAVALS02gHpYQeqh5NNgMJV1axiWF1aIky9PICrWljVIAB7Vo1AV4mnElHd&#10;iHAVdDVhq23jWnFktb1qLKu7wlcjrvqCnwFklZdXXUB06lwQVq1phbSqcFUxq55AV+2jqltYriqy&#10;KrwqS1VJA/jw5aesq/IUwAao6tMd91bf79cA+vyq0K2SIut7qV8lbPViCADEwaoYWmdmoh6AoK8e&#10;9XurmKpit4pDzk84rcpgSucz4atGWIWtNXvk5287VG3dIlxlWP2WIXWy050ETQ2pKsLUDiarcrnX&#10;9i34RlWDqWVq4d8jfNXBKlIA1XphKj9QWI0WrJzQzqoEVWFXTVB9lh1ErSRX/3Hao8KFxQmg8s9G&#10;a6OgqbUB938bbwzz+Qa+/ZGtVRUGVW58HuZkaUUu+BXLTesckMI0qnyCGW3V+lXirguJQwgzm/ch&#10;JbGqWBMtqRw67e7+0wyqDl/z0+6U6MkHpdRHUDkrxSmqucBl8/b+3+U3wtQuPQ5/RXHgqBZYY1Xn&#10;U0FTh6UMQpdhc0iXvi3u+8JckYCV6voRm9LlfcJT5fo/n/mvUKw4jipMyvSBpAYKnBQQwyvss6L/&#10;8Rj0AynfotlcfWW+c5u/sbs4rbpCoHrFd1aftGYVYyrLquhWuapc9Vexruq4qsXUUzGm3naAettz&#10;VaWqjQ25/jNb3fBUlbmqulXtrWTAalVjq23LVen+v/oAUQARAhRPXwwUVomtXoBdtcgBK66pJnhd&#10;9GSV+apxqxACSLjqloYA7t7lsKpkVaODbNWn4KobySYAAOrXqa76/YsAbMPq+32dVWmzqlkH6Cer&#10;zpoMQNpZFXoAhK+iBFDv/9xXhRgqqaoHv8L9/9lngqmzFlTP6nQVo2r5zq0f3Tp0Z6219vzhdw8d&#10;rk52e8RVyfMnTHVoiro8YCrVAIwIVXWoegi4up9/Snui9+xxwDpGsNoSssqoim2AWludNlbTc+KE&#10;X7IqqCpu1fi+ET+11FcBIBd/2605NDa2Z2xsaCyiqUOj4+4lzRvjy3YCNu5eNZ1WRc1HhShXlXeN&#10;opuV8PTXBJnDZIJ7vCyiFgR+S9Fz1brXVhl8/dAl+lDCHlVFEJ3+VOOfRVURVJmtAlXdYWDVI9d6&#10;RdA5RVeGWcByKaKoKyVKAwSaGmIEk3z910knHbeg0gRqMbdcdS9Suu6r43+FMUFLTJX9J4zTeq7K&#10;zFJ2cR+zFS9cEDiJWayo/kBKD9Wh0qFd0zKD/8PoIGdQz+ahAHANgCgAIgG8adwq4arHI656Gm+k&#10;qi5de+fyKc9VrV8V6aqiAzhwNcDadNAac9VgVzUTpvpxZFnxLEBbSwFXLaZ6yuq56otBXPWCwOqi&#10;AOqTiKfKMoDFOFnlzs2bfZNVW8RVv6RqFS5W2SSuumm5Kuwq5ar/VWH1f4xdXWiUZxo10cS/sTEm&#10;AfMzbneyLhqFQYY6RDsMWIYVYcELmeCuy5gLf2i82VzI4l3pj0h3XaQmdwtpF2qp9ka98kZYIkuz&#10;he2FN83NICyyehOKEJDe7Puc5+d93u/7Yvebz2kmSpsEe+a85znPOcZV85HV2RSAm1m/6sW0CjCf&#10;V71BuspsLrEqImtBZpVh67QmV0cNQEoA90m2yjvEUt9b+o9XVklxdR6Afe/8mrjq5O3brAEAVtcC&#10;rK6Wy2sy+ydrFbJVVhEPQEmAAcU6WlzVExsAfkEvwwe9YwFWWQIg/9XWkWq7NIrmatQBBr56KlLU&#10;U7fsUYiqHFgFBJyhLmIK0caOad92a62m7ipuAwhw2tu7l+7wMFQlhhqO/NuYqQ66NGufaiWbUNZe&#10;rc0rLsqajvqMnv0N1lWBoxOYgVMjKeuoEzp5qooUMKxJS9ANeFeVOSqMRlk80KS+ITsa2/l/lEA1&#10;QGdAUweruSvgKp/o65BRgazKVs1LFe6ujqjU/g8x1eKroKnyuwKVVpM40jeSvKVZ5gH1JIKrNmCc&#10;WjWQa+u5XApcarrbsFqW76/sTLXIXZUqFgQHxC2tpha1Kpryo+zWcoe8/cDA1jwApgAUctXT7AA4&#10;aSkAwNXf/sHcqgSptl2VhgHOC2P9NHf8p9M/m6tMWv3CO1aZrdraqjOt3olc9b5yVfatLkcVYP3n&#10;TACEq7o/NcckFQbVS8xTnypXnQOkigpAs6osVyUPwP07Dx5c02TV73NcVRQAcFWOAXjyQ7azyuFq&#10;vrIaUPp4o/n/zQ3tqrkxlcmq6llVrup11SRWxU2r+OQPVfWK2FW5BODZvvf+IYf/JWGrBdOqtwOq&#10;7gpMc/L2LwOskgZw9x7FWXfZXLUmZzlOeEZ4FdJWt2wdRMNKj11aWUWF0XT19mBkhYXWzsxMtdEM&#10;ZHVqvyyt7lAUvQVQxa8ddKNg5dCUUwCOiQowuJX7SfvEms/V9qgEZESVihUC07He8FX07u3ZjBgB&#10;FVQ726TNKDn3x2UtbhdlTOW75nOasJUpf0zs+8P2PCHPbqAvZqAqJ4Q24mwfjXu+NaTtZztlAwkS&#10;HCUtTz1RblJVL0RT5qwA20BW66OtesDSulFVgtjdXgOQl+HkX+nyiIo3qsS8T19IjTtVcPzvj5tr&#10;M31b/G5Zn+xYhXeNmpbU8vfFblSsUrXb1ugnRDPLVDndmturyq7+0IK2hppWfI0k2DLHs+jPrOx+&#10;gg5sRVelYZXLrMolAbJb9WTGA4DNKt1XvXHDq6p5c5XaAOYJWOdFAWBddSXxVglZffm3hKved1kA&#10;bFtlrvq1I6vLYgeIrtV1IavrBSYA4api9SdMnbuUIasCq+F3harOEax+Fv5jOVn1JXHVr66xrSoj&#10;q3quCg+AxaukftUoqeao6k3jqmllVcJVb240rrrotwCu/BxXlY7VEwe9AMDWKtZUCVZJAbAegCts&#10;AZBp1fEiCWDauGpA1S8DqkJYvfsIKsB/KfZiCGf/1YlaXGKixFUYVQc7TFV7ctfvBWR7eyZBZWdo&#10;z2pmhKqr64KqtApwig/9p2ClCi/x6xQXV+/3qEpS6BjMprwmOrMdAQTbZ7ZijRQT/9ha1cuwGh7U&#10;SDAgkipz1M4e3Y5KWwF5xkLvGiCSAqjiM60NNz6xtajEvW8BVPYiA6suWEkrl3hA3tb61lpN9oQM&#10;VyWTWliYNDwLVx2ttHgUtRsTKgLVneHhLkbTcbgDdgeEZVAVitrS8/9o4hVopUbXEqupmlmFpoHG&#10;8LCUzUzwWrC8tfYJVZWfZxU5q8S+V4l7x61SGly5vVQMnUAxm24Ll9B8kYoDgKnlkvVzSRViOeYa&#10;iP8qfoajBl1qS/YSXTXlqkZVdWEVoipj6ocfagwgpVVdDsd/pqo3HFUFrN6IoHpm3pHVT1NhVeZV&#10;K6oAfJHdrnqZn1UlmwDGVQVXxWCVVVXXN+Cqjq4qUZ1jT5VdQlNtYrWcKgAvmazSEgAcAK/9+N9z&#10;VdNVSQDwvqrvTFl9Qw6AgmnBBkABV71QzFZnJbBqdqPA6lzDqtzTcWVVJlUn3nYCQEBPtgAsCVVd&#10;Uq7qp1XTkau+BapKuHrv3qO1f67VygBVQhjz25NbtA+dgNsHaTuVT/s91ld9NDySq5c7V4Cq7War&#10;vnMqSgAMojTzP7XDXacDVfWo6hpW9uyJ4SZpDN+2yFUHBFT3jg3w+Z8EhG3b0tTr6DZVBRUH/UZ6&#10;9idArdHdQFDfcLWa2YmKsX0Cs5mFqYaVldZswpI55LPg6I1IAFWBEezzE3ljU75RVciqUVcdN0T9&#10;N7/C79a91yogamVUzKqErS22Bfh5/2LFKqbl7M9cryaoSjEHAVSr4Y2VJIAtRFa38x6wmgASrioC&#10;AFoM0vM4f7bpELWSWwKT7TCWB9AhULI7k7SdIbqlgj8guupldlYFWP2j7Fad9IZVzqvCrOq8rFYF&#10;XGVjVQDVq4Grnrt67pwbV8Wm1dQF8PdEV4VbdUV2AdSvGj94mTUBpGT16/tRWJXNVearbly17mXV&#10;9YxjlRf8nypTfQquqrBqXJWE1ZSrLkeu+kJ1Veor+EqSVRlIf8TzK8PVcKmuan7VAqpqVtVkXuW4&#10;apECUOCscg6Ai7m8qhxZPcFPXgKIp/4Yr2KSKuiqHOqvSLIqH/+dBOB11UQBIF2VhdWAqo++vLfW&#10;LcOeWptgnvq8iv+beFJFZBE7/2MeUo8cOXo0wGq4joQXThigIquZkWqjXWoJWf3plgDrLYbVWxFZ&#10;Dx8Gqo6PVprwqzIF5XlTZ4/iakdB1Vz9hL57WQEglgqaGvHYI2o891cVUf3VEESt1T7hVwFTz5I/&#10;p3q236FofzVTWlqtetBllsqb8Vq3V8thC5CnrZkjLKPKk/CwwFUJJxYjrPKcaVxYqaLquLuZrJL0&#10;SrkpEFUr6dYVrbu22HZF/9pFxlTeb+UggSH9QspYAJBELYJUaACkRo9Erio/VOQBAFaHahlJQ0Ri&#10;eZR9s4viYCuzX1vWpit+X0FUTDkRYC1bpsIhW7z2UNKPvUs3cNXLC+wB4FnVRn5VYqrgqjGyOtwf&#10;87BKzap5VfUMZFUjqyCs4KvzEAD4ti2AFcdWX+i0Ko+oTleV/ConrTJZJURlb9UdlQHW82sACqtR&#10;RQVLvTSXXO/TTYiKf7z/u4iqL5SqsrHqwbXXWKlSqvoKmPrKQPVP4lfNYOrn2QzA77JNgP70/7ig&#10;BqD4+F8QqzIr4moarRo7ADWwGnTV46r8Up6qFgCOAdxnTPX40rOlpWdKVr1jNUHVycnbk+StggYQ&#10;7rVwwZx6D5HVANQq9LQJNFcj9E9AlQA1PPN19Ei8FFZ7xzZ3rlcbQ4SqRFYDW/2J4TR3HT58Wqgq&#10;d6we4xqiqI5SZyYVDNBTx6gq6araWj2weWBgADjckR0qn0wVp/0Txk0NVq2dBHVP0BNZA6X8vv5G&#10;RFNNUIrIKr7TieGMmX/I09B2MrBOxtuSfurOsRzIr7EoWN63hahxMawKWR23j/XCHzGmSoDaxS2Q&#10;mlwBVBe7nP3HCNa0cdCqxqrw/L/az38PqrR9ZokLWJ+Q6Cri/rJdVbM+GM2FZUCNzdslI55YjW2V&#10;Sobti9whSM3WaF9tFjBZ+WYWw92l70B2HPDJFnJjK6NdeS/ZtMCZ1XRRazU9IlfV3SrOqzovVFXs&#10;qnBWsQLwkEDVRQHeOLeBsJoTAVZkWpWTVkFXE7L6F92vSrYBtGtFHVbLTglYz5DViKyEqpSZyk5U&#10;lk7t4J8jqwyrAqykqy7nLADCVT/iEEC9XjmuClwVVFVd9dsnRZHVj9+4WPX/ZKsWkNVEBACoZiKr&#10;jKs6TDUNYJpVAGxWQQXgyqorjqoCVQOm8uUcq0l0dcJVmazStbpGgyrpBSBA5bkvBvASVRVBVSH1&#10;XdwHdoXryC4D1sme3r2d6yNA1Z1T+w+JtJpHVCaqh/bv30kCAKMqC6XcmUmoqjS1k2bxd0h+ZV1V&#10;nVSulYX2ssSRxS5+NIIgpW9YmakZHHXhFAF+jKmU0t/vij7Evt/vFqb4YVF5tUbNz/VB/nTuouuc&#10;rjTVg6kPRxEWVylpIoqtmdoSQH18vJ4FVd1khW6qYqm39jPBKy1qrwqeRNRslso+BLWtqFo1UH3O&#10;fxuArCOcBm6rGZTQ5UiqvUOkzQCWuyVfWwsP5s70lXRL1HYtYqtyWPp6F/EeILu7uicGvbi1QM+w&#10;iOkD10KXPtxEAsAHkq6a1VVdvCrcqkxVdQcAoEpc9SpgNV0COHcmr6tKHOC8x1RIqysZZ1X0rGJv&#10;tYisRmBNPKtOYV1fviOW1XV5TnVVMkuZAKBDqTm1ql7KsFXGVHBVasm+I0z1hWAqhlUPKK5KBlU/&#10;hscrRtXIVWlj9RsGVeKqT35IVqvetK3qFqseZ7eqbl4sdFZdSEIA/3rhgi+tjqlVJ2aTs79mAGhz&#10;tY+sjvMq4apoAoSt6jhPqgCnS8RWE2U17wG4Hbkq2Ord1VUZUtGxP/wPRL2q7GriWNV4/FdI3XXg&#10;wIF3Aam4jhwwvhpQ9dj1artZqY9P7ScNgK6IpO4iUJ2a2jm+u9JskwAgAyic5zvGVTvIoLIUqUGg&#10;KrFVxdM4l9KEfi6kMv9UQ2L6xDoVqSqHodY0EZUE1eGzDS5BHalmFqJETXX8VDv40Bk1ZIv8Q1KR&#10;OtTUifZQM+GkXD5aKquOmMT28Wm9lXDVet1hKMOoEFS30t8aTeuowt3NyJKCUQHEurFaxaqwNGdP&#10;S6pG+omo9ldlJWAivKLPoLiKk03kzSTpAlR8LCckM3PxMm6FvAgVYdZMryF+iFrBWnAF7xYL3d0E&#10;mN0F2g+jB91d2RZbiGtj9BvjmyAAAFU/OO8zqyRd5bQZq/58XnxVkld9mTH1Y0LVh4DVhwUSAGPq&#10;mRxXFR1AhlXYBYgTK851ArJmdVVA64P7urIKDUC1VVFWmabecSd/9QGkXPVfqE1xXJXtVRFTLzkJ&#10;wCkAn+WWAMLjPqPqte9ffxSJani8MlgVYfUb1lVXnkQHwOffprMqtaumbtWiHYCLmXqVYmuVzwGY&#10;VQtAzgCQyKquWvWg5aweFLeqWqsQAiA7AMfNVaV8NctVpxOu+hZx1Umlqnfv3mNUfY4o1ZEZGk0w&#10;T90OUO2MiZVKMHUX4PRXu36DhyErYPV/fF1PbJP3GW4Au5Ns2qxO1CS2F2pmKTiVIhQpVthc01RW&#10;i3bpJJQIQuXQiQ6Zzoccepi0g8UQitbk0iQ3JMqhoLBeqt44VJrKJXDgwIlLxBEu0xRUrYdK+73/&#10;39/3fd73OY6bAC0VPH5+z/u8z3NyZHoioGqrbWQ185olpgqgOllsA1UNmDo9NfHmxBGEVURVwNRf&#10;UzQ/YaZuABwFFZbail1u37F43o9ZKObubxGotsRERSd+9f3z0qMloWjynWmqrQhVwY653CrN27qP&#10;HPTp5JuaT7ej4XY0bUGKylmoZOTndVRy+TdxZgVSAK4E8Cq/+VTRfkpcj37t2rOi/Vso1JoVAJJV&#10;izVdbCK/PYrB9GZDEVB4+ifhQ7ch6JUp1J6lFov2NlHV5gLqdWHknKxl3AfwwP8qmLGxTbdDngW8&#10;yWfLHjN+U+H3lXDvyOsdnuuVhavKatVHMVdVWEUHgBz/r4up6pNPSVYNx3/DVDet2ljfWBdt1Xas&#10;TAPA5So0AriJVZQFcItMAHdeqq9qM4OsataqMwMIVf0pY2+VILUnCsDTHkOqQmlEVnuIqQSp14yr&#10;vsD7Jc2q2Fj18xMSVf/DoCp8lU0AxFVFVwWu+iA5q1JXVWJUNaRZRYjqVnYJQNqxSmT18zha5bLF&#10;qlCw6pLPAKSgaq5XWdIewKUT4lYlVH3uIBW0VecC8B0rqKtub79BO6vfOFjl3j/0Jq6sjENZtRRU&#10;MVUVTEVQ/QMh6m8ZUmeOC1udBlQdx3FVAcjqbBac4lWvA1VtjnYUVQOuToCwOkUn+7c8C7X8UyzX&#10;hH7N5HcNTU35o3xlvydqWUewws9Uls3/cwQoOusf98YqtU4hQ/XGoWU3nEo7farF6B/aeO5mRK0S&#10;uTQKh0FVsgIw6baimnCjhYrIKaysgiW1w7uqfHZGr9JuVT7ja3EyuX5VpqrFNssUhKnL87RNn+l9&#10;oK2J1phTUeAn8ZuHwml1lxGVulsOiirwaoCWRbvGzi/9OhzoNbNgh/O6JF5mYOrHjvB3ehqlL0Rc&#10;dS2Zr4qoKtEqa7pXpW5V4apf4L7q95figNUNdQAkwwBMXkVIBXC9tR9x1Tu34uxqblxNCasUCfid&#10;qAAeWAMzvZumqj8lYZUcqzqrMkj9sxNVTQPo9e4iqL6IqOpLVgDQr6qj/0PhqyoBGFdFZ5VqAI8f&#10;x4lV2QJApAB4YM1SVbNKAC77xaorUQsAF1djGODSUrxXtWQbq3L818Aq0lX/9YFS1du3z5GwKjaA&#10;JFedGQkQuZ3gqiv3nz2ryLp3OPZj8B/VVYP9f+qIgerxd36PMPohPz5EkJ1BZXWBQBVRtVTsjJYL&#10;/ToBqDv0e1TtI1WtVZfBAqCoKlunDJrSTe3ypV8/luhLSTDUSl4NUK2KxZ+ScVTaT6g5RLv7xtRN&#10;lbeHMtUKJdNTuDTsDC3L7ZxS1VKGfTLeJaJPbZVSq7WIq3J2PxmjOqm8KQNYAtVmE3B1B7nqbkek&#10;SUDxXS288nxYhcqiNGDRThO3AM5bp8oYQqh4ezn1kKP/5v2+rXu3wHqXXZ1J1dBDJZgKCHogDq/I&#10;Q3sQ7X+lrrLGdRXCTZ/xAx+DGGbLhKpQA8B2Vc9VRQH4mKnql9gDCGbVq4ypkK1yg2MAv9+Ijv+X&#10;xK66sR5z1X9QzOr6vtdVxVpEuJQAACAASURBVFy17xNWNLjKJQECW70TmVb3WFj18ypvXU2iqZLV&#10;i6ys9tQE4LlqrKsKqApXDbDKDgAmqy/JAwCBVeqpOjyE0/+h8tVXvziuKvuqZgFIlKtEXHVIDcD/&#10;EVY9U00g6+dXUhrAUjSnQrNqwldFkip7VU+JAnCClgCoBhBU1eeKqbcVU1FX/Y3VrCKqfnOSuKqh&#10;6v3cs39XCFARVMMn2Pzv8vI/blExT2Vm6q4ZPv1Ph3thGgQAUABK7Q6QVYJVRtN3DVLriKkBVAPZ&#10;KtKwCiE1PICqdo/+qvsWQ6rHS+ublkA/36FKDio1QuU1z6QFu6RjGvYBfIx3SysS6kf7ZHNjsnWV&#10;YGkti/unhSFtD0mRVCvvq4kjKGW2rKnSmapPIVERx9k0nLH+PsLSJjFVZKuwSkVctcaDHhqhVzNA&#10;FWdElhFIGmxVyCom9oc3i7HW8IvhVEdUVc2DjX9vuwmvExplHZxmYqioGoKiow4nA24WCoNCoY83&#10;PJXxUyEA7SB8q4Cv4BqEG7gq7wA0rmdxVcoAIK7KPQAaAnADyWqsqz5wuupGgFVGVsdUPVel8/9+&#10;cmB1Z/9lzFU3h5kASACwytU9HlXJI9IAVFd99CM2UGMNlSirdiWMVd5bhcaqaLUKiSoqAHv37v31&#10;yZO/v0pw1UNhq8hVv/1W/KoPEVcfOq7qFquyC1a2trL9qpmy6jCuqpB6xQ//tQ0Aj/+eq8oSwJKq&#10;qouyWSVcVWVVEQDOsb1KhNUUV2UPwElD1fv/fDZGM//cShT7NzEycgQWqBYYVeFOAOvp9+Tsvzo9&#10;Anyze3McrFW1ThPIan3WrncVUet0/C8HwlUrlloeVYmsasRKjlL6NUQKg5RyDKzSTJ3nFCVKlg5P&#10;F8KNsAprUq2IrbqgY+aqtGfVYt5KqJp3jn8OU9VQJMysWyaWSptDJT3qFy11ulb1JX4CmtGlzakJ&#10;y6X8WImhYqUVj/wIp9w8NUnFKfDdYsdaq9o8fHd+JvQy1XgfwOkAVIlawomb/O+RMRwYeCmwJJkH&#10;U03ZGGrSPFiMZlKdSdvxGmVNY0dP9jtsHBstu32xCEwBTwE3BwyoAT37DK79/oC+1JcHX6+ZrCpF&#10;AJFfFctVP5Zs1TWbVTGugqz6BSyrGlcltnrJYqvOr6+fzxhYIWPd3xdQddnVUcSKcFUxAWzyvApb&#10;AffwvpsAVaOrjqgyoJKJ9eIjglXambrWexoDaiSq9tzpH8NV7v5osuoL9VWBsQr7ql7R+N9x1UPZ&#10;rtokVLUlAOaqXzu/qgZWPY79qglc9ZtVW0PLVbOSABIagLWrntIogKizShUAFVepBXBRdFWxVdH1&#10;/u0kWfUJq6yrvr39BlmrVABYQVTVy2Wp0lbqAhHV0wKoM/T59HvHCVHPIpxCxEr3zJnXEVWrxUCk&#10;wh/9AKv12ejkD6Da74fTfwF2gpCqziV11S51V+eO5SytD4/2lPk5jgUscnE9H/RHX8jn0Rllw3uN&#10;6edx1BjncCJCVuxGdZVekYLoLnIRUOVHK6KosmlK8NI2ashTmoxLUE3HOUOuGnNLi6AimVUxlSZa&#10;hFlgyGp3pGgVtNt2vJsUUHe3oyxVcZU0X1lV4PVaie4zlUMytUpJjQNWwfQ3gUYpnDrB8GlSELXj&#10;uwggvKDcZEXUTu8Fehn+SAyIcAKOFgoNpaiDvrsLCKiDPv0g+B7jLvyExmsoq16NqOqsxqv80ZRV&#10;1FWvR3lVsFr16Sc32FjF9wMGVjev2kh6VhVZ1/fXhaymMNVgdRMemyyrJlJWDVKzZlZqCEDaKm4r&#10;KAx0XBUP90OuXmysosSqr/wSwAvkqiKrPnni9FTmqfD0X+8BQAngIUyrHuK46rEPVx3irNrK7Ff5&#10;LNpY3RoWr5JerPpTchFAZIAlpwAsJXdWF0kDOMXbVYvUWEUWgOdgVj2XBlY/rVp0qEpcNZIAKoqp&#10;kp/Kq/6rsJzKRHUGoBR8VEhaUUtdOHs2HP1Xp6bOnOnexHBUmJsDqkIcIMKq4KpAKhz+++GvQJmo&#10;qrhV/yYKwNGjU10or4ZOqTxn9WPbCqMq9aI4VM0hpiLa5rm3bk6rOufmOB2aQVXX9eckQ8Vm2rIp&#10;MNaK7jEZzpSimDqyTiU3J+MjvR24fT50TfeJmN3Kgmb0a7WZYnak0Q8QCnwBzYiukgkAiGdnCEDz&#10;HpM6mjxZZvOXeBjmSy1u7rMQU+ao7eQorqhZMMWEbyoaQHWcSNokKB0U8GlA5/YB4Sg9AwmFq9Bo&#10;9BvhCm+/AT/lKtCHEFVC20JBqCqAqnHVcDUAUiWzatZA9UuOAaAdAMdUAVNxYRV3ABLK6vmNSzyv&#10;Ir7qVABzV/Hxn3E12ly1MECCVFUANlNcNaUA8LiKR1Yisdoma+CqX0FTCtPVpxFfTTtVrxlR7V1k&#10;BeAF2VUBVNFXhVz1L7ZUdWhklbjqLwSqnquKrhoxVcLVH9L5qkkR4LO0ChAf/n3AagZbTSYBnGIJ&#10;wDIAXVDVKR+teoLdqidOUBHgB35S9f42v3gecdV4t+rt7XeIq74pXPV+bj6garc7ZSx1FR6r4RqB&#10;zVTeo5oJl+1TBURdmJ4eCTx1agI6VgMSgmN0PF8hrjraLIOyarBKZ//w94RBdXR0Mqaqq8B4IV8F&#10;QJW7q5GhRqXV+XFp78t5XRVUgPELOGBiRB23hD6ZVc23/MiKz/5jVDgtfR38Ot5unS9Jxz1FhcRh&#10;IU4ljY79kzVZFo1O/UXzBWB1U9qCBQyYdzUdV92ZxBEV5Kk2yRVgFVQYWI0Et6jKgnWtcqB1bVIc&#10;TWR2YtNqKeNK5BVWHabWqAcmfE4YUnWsf8DmfCzKxrM9b4UN3A0wiuSz0NDLUVKAVQDW8Fxv1Om7&#10;jcaggR/h2wTFiMYFfQ0KAO6rXr1OIQBr9TixSqnqR75f9arGVYEF4AZaAISpMld1SQAb64Ksfm11&#10;H4F1f11kVZQAYq5qVPU7ANY7EaYSVcVbuOpeClYBUdkGQGsBd5WrAqQyVyW++rSXTVUTx//exUd7&#10;jquyAIBc9V5A1Z+TXFUuFlZNV31IuuoDNFZ9bd6qH1xoVRZVTU6sDFTTftVsaZVh9fIVr6kqV2VR&#10;1aiqz1dZ1HAVTAKgWRXbVUFTJa66zWT1d7czdVXPVe87E0Alt9L1JSqrUyPwGOF9/0BPFxLX6sL0&#10;6ur0KgVYd2HGBSnTgG6VAFmkAABZrctFoEqUI3wdttdHO4SqN2/enCBchXbBgNCycipO/nwc1J9A&#10;1ZzUKl8grhrg9ALXQrdQW52T2Cgs56BODqxdUp4qTG1+Po2ljrjRObitdiKHKt69Ti86bJXqeH5o&#10;mNrmgLsSNuLFyIrxVQir9AtoGhU6VJujEaRaX0pauK25HXo0balR1GpVlK0Ovaq6X1uDB93CytnF&#10;T/P9A7WE4aF/h8ZQshA2KDNHxRueGnDjRVAZEJRYaQDS+lqjvhae6/+j63xC4zyPMN6CbBO0pHK2&#10;C/q3Jl2zAa8CogQqrGAWywhy9EFoqeVg2cbGqNuF5mB8tAhhZYS8B8m9Gbw52K1j9aD1zQdBcQ91&#10;Dakue8hF5BhfSgmI+taZeWbed953V9/37bfSYpQ/JD893zMzz9RW+btAVtGwo/LCDwFSjay/iKNV&#10;tdVVm1i9HBtW9RBfNU6rymEtABGqrm1V9SoDdSlVq5vx3FSwvtl04VXG1VCrYq1qBoBWq3p0QqMK&#10;V8UAeIa1q3vIBTgK7VWvQ/tq0KrbbKteWeNLq1XaQOWP/2blf0YqF6ueB60KtWq2au8v0QCINIW1&#10;agOrRFUVq/z4D6h2LV71bdoEMJBZnQ1XpTOrg4urYxJAJGsTr6S3Kq5XWfBDAAs+A0DE6vlztrYK&#10;xqpI1abaqlqk2rlIUH2yE6g6tF/17NPfmlZ1DgBTdbKhQF2JSvV3xlW+y/sKsZZoKssAJudZozba&#10;DUkynmacnZzGpnjCAVF1intWQdQWn1V5guOigyhVfv5nA8C0Kh0SsHrqVAOLq06cnD7pHU5bLXXM&#10;NlTZDJ1NRMV0vqIZorLxHhOr7tneJvX1A9t2XyynQckS2FdPNkyHraaWDSVbpAqZTj0MSlWm/utJ&#10;SoAmhlq8HaBaqC8WXLlqwroAJubA1TlsX3H7Uicq2UbAOF/ASVZOq054M6Kcp0Hrd2W3DbWMVKmy&#10;tbvmSwfzXS5Tj/xwbSCfkHSdgLjeUnW62lJeVsHO1Raf1aqRlG4tvOufq4HFo7jJc7/81FCtujMX&#10;JlaB1S9mLs8EX/Wym1cN46q6seqGhADcvfvg5d2rL/mAWmWmPkAYQMgCSKWqQfUNM9W0qkYC+LlV&#10;iFWC6paSlZm61eM3sQDo6glQ90SrDjRXHfn51SO31eq1MwBUrGKAyhM1lP4Tqbq2/fzZ63c2r5po&#10;VStWDSrV2ASwZZ1V3K76KvZWhYSV/WENqw+Pba86vmlVYlWDteq2qxhUb2X5KlK0inMArllVV1af&#10;c41VglW0VXWYqp8gA2CHTVUiq6nVJAggaNWzPFqV9wCwVm1wPmojPP1LNvUK+6psA8idj3G+hLvz&#10;DcIpnyUCG7rExaQUKJWZqmwBKFZboKowtTXVmkIgyCKBY3l5tiThquMiVyeFqadkuutETO2X7kmT&#10;qnGF1eBMlSD197NmqrqtndkD7nLYe6RKMUtAscnTeOBPpal2hRSqrhAEQwBjqNoTYJ33dYSaFOtW&#10;BCoX80IQDAAC62KooS/aQ/+cfeFnV3OsprlVi/IxEq3simIVWI35pkWfXhoXonJ1C50Nh/Zrgkef&#10;DsfC7JNOPGlTqaOpMK+WHGAn8VJ0aW2VTnqjz+hDOpmp/DnOmilVqNRR3Grr8lPn6ARkjaoCVa1W&#10;fVG1FoBPDaqqVG0NAKQqXd/ceXAHj/+uVnU1G7Fa8oGAS+m2VcRWqQkAprJQ3Uw7AOTZf2trL55M&#10;1J46q7AAcAhU0b2657iqBsCzUKziNayAquhVeKrDK1aJo0pEhVbln/tTaAJ4F1oASKtKB8DPgwdB&#10;VnzV3fu7u5umVbmvqmvtqv/sRq3aVamadgE8HDoIcGwSQAArR1bfFq6mYQDaXXUzYlXcVSNr3AYY&#10;uWoVq/MwAD62FoC/m1ZlpbojF89XRaieSXoAzj79JbSqjla9kB4AdQAa0QBgqTpJAB2nLyblJfp1&#10;fHJ+pT053yac8mtjZGOktMGbjKenxZGUDXdFNtwCVWuKVb7o/yYVqmMSRk9QvTDbLmERAHN1nres&#10;nlJX1WPVGQDK1DD7j/n/kqYphxF+lapJP1CReVWOgac+EiUkozjd+J9k3lQHpeo6GzWwJLqS7YLK&#10;w+7suV/X3MdugnrAmfx165ZeFduSlKdIsJ6aCpnVLhIg9tZnU6GLQz6vJLkBQybCEPtaTIYZ8Evk&#10;UDTv4Vg6/BWGn9CmH2pQOU2rrENBVLWGRKzad/pWC1pVToFqK/k5zFV91WrKVaXq+qNcq152PQD8&#10;4v5VNVW/lqf/L3He+EbF6t2XuVaVMYCrSw9ictXSUty04qOrwtBqGrQKrbpLJ6TqlpG1h5MuFqoB&#10;qSJWde3qnhH1yC8KDPsCxQHYDlA1Y1V7AdbypqpIVDrpYKq+yzur3iFbxcKqh2BVtep9dQDeaAuA&#10;KFVBK5GVwMrXvrwGmgCGRAFkWrWfPv8zUCFWOwRU2QfQVAOgKVpVmHrrejQAFhYSteqyq8/DAFhA&#10;A4BZALEF4PNP4KqSBuV6lZasngwEASRa1bcAEFZPaEdVY6WxYuWq+ZXJNn0xT1/M01d0XpNXGxqV&#10;eNoQopZmdVeJbbYvc/YyF6u5XqViVQ79L58n2dkF5Od/7gDAehXWqrq9usEJybphNcBV6/+2aFWm&#10;Vdt8tU2uwlPVUVPVquqZDjAj8QyZdOViptTgI1bKNodk81C6ByWrSqVmZcF3j3oJyiP3y/WYlc9Y&#10;Lcdk59AEyjK1UEGkvzUluZAVEapBrQZv1UtWi1qVuGqHVbuCqC4n5TP/a8TsVO3CDf+0gaeHCU5V&#10;ndrB4GsZCvG7Ff8pRKKifCmfiCJtVfVr/QO1qFlbQa2OBq0KF4C0KrsK9PW6+qo6WlWTHgCuVs1c&#10;ToIAhKoSAvAnnayCVCWxegPzqiRWhaiM1LwTYFh4teasfvXGTqdVw/4qYuoWQ1WOPbx6PbrTTbHa&#10;42XRveeJWDWtupeTNQxccbFq+8q/thmSrD5Dd1WcTY1futo/X2tXglZVpjqt+h5a9efhWhVQZa26&#10;6bTqK/MAQFSSp13YAMTVA/pmf/9ATlwH+/39g4d09h/2w0U3HETVvl2d233FakfXq3Tsat7qMFZv&#10;Xr8pDVb0fr1JL2FqROu5ULaS2X+8oQtAJwDQA4AtAD+KUt25uMMXH7BWrQkg61c9+/TD33BolUL1&#10;BdTqCSxS4cVTk40GVqVcu9a+1lCCCkVJmvL3/K7BxTKF5EYZlxVgEj7EWnVqFO0xWoSocS8NpCpr&#10;VXFVL2yIAzCO1KpJ2109YlTlXR+y7PNEsFNtK6DmqapQjVNRF7BMSjbMQ5HaQ7s9uyNzPpnRL7rn&#10;32LZs7OSZtYXCuXBOKYJt10PTfg8xVmX3tEocgWqfh9JMSY8q32JhlM2VCsWXYVckZCxOjcXAwFD&#10;1IiqVeynmjhm0t5lsPquWQ3iLw9Da1CpsvaFI1KCQH009khrUHqOosdJeklRxm+1nAYVXLbS4mU1&#10;KtSWyFY8/gOtYhLAGagmIlXeWjVtpQqkRUcA9wCso7FKegDQWUUk/dQVq+CqQqt+bVr1xpfK1LvC&#10;1JfMVO8CZAsBloZMAnxFz/82X2VgBVa/fby7G5RqOHrM1XsqVelgokaoPseQ1V5k6hCDFXp1+/WV&#10;4AG4PoC1P2RnFKrQqVfYVoVWDc//IlW/RbHqfV6sCsf/0FolWnUTvqpGAb5SF4DlalfIekB3Iepb&#10;QmmXheqBQVXOhwd0o6u/3z8QpIKvga3hRWTtK1gFrh1wVcgqNgDhtEmEpRuJ1WbUqul4FUPVGlXR&#10;WXUu7FexcVUIVXn6vygWwE7EauKrXmKqqgHwKzcF8N13H7BWZXQ25L3Rzk4852+0SxsyHF+a1X0l&#10;1oHklJ/uXZKnVqIqawxxz7TzH0rVDACmqvqqrFXnxzXT//RpGQJIN1dbfeqURVhrpuqIpKlYPV/j&#10;pJaXP0tn1dEJNLC4Iz4B172LWBAjsVBJ5acl2peBokqMDo0WZSGJoq7X637ZXdwaWg878opZhlUF&#10;vaUwQifs6ToIwrBYZQ4rrdJMwLQpYDhTfb2qEOZps38xYfC24CtSccDU8k1G1+2B33VF2VEddsyA&#10;qDMJWVuqWkFUk6rsuXLH6mote/ofDV0AolJD7aomDoCTqplWha+qc1WWV4UOAEBVfVU1AF66YpVW&#10;qxAHkGrVzQDWN3z9Y9NrVXVWdx8zU0mrGlBZqNp5r9cDU+WKXN0za5WPd3QeQaweoRnAsMpSlZhK&#10;V9SqmPEfitTAVHBVqHo0qFW3eu//+O9joWoOwP336qsqVF9ZwqoUrLrK1a6cBFQ+D7oE0K5gdF9x&#10;SjdGK0nWPt8O+kOO2x2++Lzd6TiwClv5dvNWsyl0JcG6IGBl1bqQgxU69TzaViFV0a3ahPY8c4bX&#10;APz4BGWqHTvUAnCtVdCqH1+CVt35MLQAvJCz0fiAJ1XFLB2RwKqS2KYlfsYXngpTEYqvU6AQpz9k&#10;KRsm4pSpU9y2zU92zNWaGABOqZImKwatOg+tOj+py6sxsQqwjsQkehaqpz1V28iqIsh/Jnujil4E&#10;+un8OMw0xPdMw6Tr5YF+fgcbdgXKx8O5XHbVfTNL63VXhwp7QyNtQ9frnyvopdIH+MyyzA84q7LM&#10;Km+2MqsVVfkJ77tWQl3L/bOJnYGKVEGHbbUmxQkoY7rtZWzMgk5GVZyi21R+dzpyksrkrih7yHco&#10;ndEPZ6oeqWy3ovIfuLoqJaua6FX68euRqKyC8fxvNF3Xl/ar6soqTKxquIprrsJyFR2rir6qGAAP&#10;ggHAOP1r0lp1NdOqSXp1rFepWI0LrISpj4mpJFR3Dav3VKv2euElUhVcjWB99tzSAQYP57IyVrdV&#10;qSZcXRtgqheqDFXVqj+ZVrVyFWlVoaqD6t/sAlZNq0asgqsQq1Cs4CmLVQIqvePs0jcE0rcCVTns&#10;ndgKsDJbh9GVFGtHEKtQDZq1c6tJt2ZHyNoUD6CJepXnKm5ipupM1Tl1Vc/DVm2aVmWsAqfqAqgH&#10;cOnzpGEVWlX7VU2r8gwAv/FkPeipN2tWKllBfXp2dtrvfpKyVEZTex4OC5dYadREcYCqjIIxNFVJ&#10;AwApyxJTdRy+KucAYB0ggdXy//T4wKr+H33kqAql+utp/fvKLNQ6iGWya3iK8tDyUiXNIklKTsmP&#10;182o5YKuWy7G3SokRX8Qhmri6oCBmewBCPP/1lLgqWpkDTurLP9uznKsp0JCydjE93T73glXCzRJ&#10;7VXfrUC/KQ65ws+F/bKv8QuXDzXedCz3TrVdXyhYDfozgya+XLVPQNbEAVCaqsWqmvX/lJ1PSNzp&#10;Gcfp1pDKSGuyKWR2YkInTA9K8SBhSCBIlAX3IOxBDIhJbWQhWaaTTYVBdj1EgjRBZGA1xUMpMQHN&#10;JDEH421uS2WJgoOXSHNx9uDCeswuYXMo7fP/fd7fTKR939/8HLNZkyjzme/7ff7xZxikAq2qFgAn&#10;q6ooxpJWAWunZFiJVgWxOj2tU6u6GphKrupYiFWxVL0CUC3BVaIcADIAnANwj3oBjDbJATDFukly&#10;ddO4OsvBKsLqKnJ1btVO/qRSJ0mnilRVsD55bFDVlgDS0HpNdOpbIeo/xVh9osbqFp3pt0YCQpNI&#10;/dyCVITUkXlyANYOiKiWAnDwEKTq5OM/x7bqc//kp5/ZWF1VXxWxuvGv6ku4ULEyU1GuLoXL1o5/&#10;uhOtVztMVMbqzqtd2OEq8002Xp+hcC2XRbAWEKx/ws1sLUR6tY/P/lZfpU0AqV9VQaRqf/85oOon&#10;dP4PWnVhobFkNWjVjxaCVmWp+vRyayu2q1akdh+RCLr4lNSC5ESc3OmCOl7TyTlxT5ma4oxuJCti&#10;NcUlVUJV+CJI1bsSrrJhVL9E4Xpcmla1ClBlGr0MBKD+qnL67z51wrkQIe8p22z8UTrbxG30XPVN&#10;p0Ld/nvi5CGZv1d90Q5JMfjwNdW1qvjtkOl7719ZHgeAJVChfJ5Yls8ctnxGAPVgNUfAczUttkDW&#10;+wDp5GSrPZc2JcWwkVqW1lBFKSwVngaFmusaEKy6HX9wYaquohGVdSr7qjlNWB2j9+Mxq7IypUqx&#10;f62rih6mVdFYnb7jHYAYrGPSsdq0Kp//CavoAPCqjDYLV7kBVpELEFIBNrTR6qaXqrEFMDmnp/+5&#10;wFX1AB6TWqUqqyc6zGpNY1ZvQ46VaVWUqmwCkFYdcZkA8RPPVKdVgajKVbIA1h6uKVVVqz6nB2+x&#10;AMgBEGOVsfoSubpBQStUrKRa6UN1Ca6XhtLqUnIhZ2O87uzu1OGxi0925YL1Cq/yLmOVPQESrLo+&#10;EzegjLGrcRStjFbYfeN9ePX1nY83RqsKOl61vwxUpYbVzNTl5YVl0axOq55uqlUtWvU9atUWntV0&#10;Vxo1hfr4nmRLzSg+viebdY3U1NCrsAavwVoG81OpXKZTCrgzmlZFWpWo2v1b9VXP4NI5q38MPalb&#10;nWBVqv7qwnEKUqGf2uP/Zm1tBsO4jCjblKkm2qJOJx1eP2orUj63y/sJT52WzFNu8t8mjf7JK+1V&#10;p7btMJBaHJ54mv1YP1ApVehIcogDoN4qM5XOAcTVmnK1Zljd4ydwnJcSqD36t/MRH7YXp1HOlP7p&#10;RW0Y5ZeqzwGsSR6AZwNA1oR3as8waRnvmGnndeqYCFOnVekziv0jZDtzXNrK9f/qrU7HbJXaKmYq&#10;mQBuahVDFSNWXVGy6h3TqjPXpV91CWsAYFeqml01GrzVKFyVKFplrUqtVjdljDVtkKl4oVIVtTrJ&#10;t0kGqxerTx77kJW0W/FMPVghyRqlAcyTsypSlZNQP2+2DKhoF8zrUq3q0lVJqz5+965RqxJV37wJ&#10;4SpLAtigTUgFtAJgqxvAU1h0A9ZWbS3pk3p1fUl2tbJUWVqHG1z1Clx424H7Dl62d3fru3692kb5&#10;Wt5luvoF2hXtgPFyAQ3XQqGPH32Fcdh9hfN4Ba1Kx3+ZWcXZqp88MKYuX1qIolUhtUq0Kves4nTV&#10;ZyJXL19uwcaidy+GJk/oUb5G3xT2sKTQO32Kk4+YplynGFXVyKvQXn4htcp81SZUPXmGsGqdq0WM&#10;Hm0JYrXVadXjVB+LPQcwI9XN+XCa2WnRtC9+0jog4ypXC3EhZpN+z3S85yTX4WQ1574UW/Vyk/+Q&#10;60lu7t+0HKDNVQc0H+b0cYj6u+kqmf996QDWZPiqWTTLUJtOJwuj0u0NSag1BGomAVTSqF3xgs/H&#10;CLGepvDJgPwSXFIP4nRqFKvKOf1KbisFO2VjTVYRy7K4EkDbWwWd2sn5qteZq95XNaU6oDOrebgq&#10;d6umtCpapFVZp1YroxVxVk2qOqWadAA28LYp+VWzCtbAVDEAglSdVAeAPdVIrspGrfpiZc2sVcKp&#10;3ELYCi0AEKtESkpZJaW69R6owmNLTv9sAcyvEVWTUnUO01W9rRqYitvEagKrGxsAVHxUN4Cu8Cxs&#10;uWANVaujsOm2zpsWQBaewr0K3/1qfb2yXl8nwhJkYePapYfAdRsv3PiR2BoWMLUMTIUPBFK3UbGO&#10;950vRK1VWav2g1g9x9mqDy4tXAKiLqtYfZBIAqD/Yfx0v+sD8NSiVXi1nEqOuXsN4vR11J9YOr+x&#10;OCWg7mXdUCF69bq8xUxQM/j64mrVSKvCl71oVD3JUvXMB2yuXgC1eiGeSRVpVTFUse9pj7b+sNR8&#10;1xpZK+T9sZcYkq1la/DxW8k0IvB1NMvb5F8Tpg5rXhS/0eyTUN1n+9Y6WLlYljtip8MUlaggKy3D&#10;Q8OEkfAOlZFOT+2Hlq2nPgAAIABJREFUodRal+TFB8ABgu3BbnUOQECmVESFFtLRn5uIkaXISmWq&#10;dmrxk5bMRS3JSKzm5JYzA1U1azHppkZy1W7iB+AzDP/DA56KhYtiFZsGYHRqWknKH1Wr3memcg6A&#10;dqwacLbqp9SwGrGq5f9XBKslhGqJo1WC1KrZqqNirJpiTfYD3EwMsiadihuF6iqJ1aBV6TKuJqxV&#10;dlZfPAmtATRkRVGrtZVE1ipJVbIARKyONKrVkaBV53mjvGWtiolVDqpiq757F6QqRqnePNelYpWg&#10;env1EWMVyYrmKj3iNcQ7WqMz8I2cGcKrhG9a66Mz8G2XAozFdbeErUpXg+t2HWFaV7LCplusWYGs&#10;BFjAaUF0KqMVucqeKo+sPi8jq3C4CpYAsFRdDlj1VLVpAKf7/8A5AL8LWpWk6rNjrad6eoZpcoiV&#10;djYMCTHrDXmaTpwR29vt9RcfE+1llVOt2p4JvmqPUlWhCus3KlaPH3OTVFo9V48e/StnqErUv0O6&#10;0vM0j3S7O/7WJI/TizL4DTXXSTnt80wtBQq+D/sue7+DUkxRq3K3UWRr77C0WCWoonPa29sR+gGa&#10;MG2YLGKtnZIrnw6t8fN5Ga+az9iIkXgfwloXxKI5gnn7uq62tOmiuFeEUySq/Ug1nz+m6XtW6FXW&#10;pVgt5pwYZRuVrHdKUBUNTOHNMbp1FjliRTvFWlVuKSdW7fzP0SqvVXPSXpWx2mXVqq4HIInVmRmX&#10;rbo+WpHNDgA9hpIpq/eisYCiWDdl2KqSdXWWhCrlAKwGtTqpenVSEwEmHVY1H8BsgDW+YGOCFTBV&#10;nxJl50GqUsrqPAnRLXUBRoynZqhuGVUVrIjtgwOB6g+E1YcHD+Fvx1RlrfpcmPqjwyo7AP8hsbqq&#10;0xBBr5JoxQvfZjbD9+YKXrSHYMMaosfMFb5m3Crx7WYJ1xTdF/FaXKzA9XVlojJRn6j7BYCtB7bi&#10;KuPm9RVsYOvV8lXk6lXkK6tWUqqF8wVXV1UAqfoNSdUFlaqw/m5YdQmr1OWaqfqRFKyqVP0eHsda&#10;T3z4ephG14eub20sTSMyJGhaS8gZ6X9pS196GKso0qAqp1U7SKt2d1Owyqj6gTmriNVjDqzeXuUU&#10;1e6LUdDfMbXWXsvAhfYuO4tuUhKF04Kc3aMZn6GVFCGVW1OpsdCrJa44/k9zt4Yp3N/r86KcJ6tI&#10;TTcNj+nEpnb+m2gqaD5oyny7dMjPcIVqymY1GVJTmf9zRXOfQhWBlr26etMMH6opOOTP/VYTJT/Y&#10;pmyVn3jo/xhp1Vxj5J/O+phFpVCVTyhOhbecBauwZTU3uEq5zP+QkkBa9XpSqwZf9VOtqxqg8/+d&#10;0KqKpWqJOqtIpAo9AOJr3LZq1Ier7rnRgBt/2YikqirVRq36DwIq3USrzr2IlnoA1m6VmHrASF1j&#10;e/WtKw1ArKKvyqgUdm5JAlVIpdoynrqFX/6Ajv8UsVJbdfLFO9Oqz5PLtOq/SazeNqraiBkajTD7&#10;aHZw9hGtQbkN8u0WfBy8NTg4eGcwWtcHZwbh3IAXrGu44d3u2s0Z2KVr8ONB0E5NlaYWpxa/hg1r&#10;YnECEDtR/wI283Xbi1eD61eEVdjjZQKrbepVjb2qsLPq6f5vzpFWRVuVcJqwABrKAIiqZ4Gqv+Yu&#10;AKxVnz09cqylh4nq52ZkQzA46yNR3u7Dl3cTz41eHtHrTdRqp9OqHW1G1QsJrRqJ1RZJXJWZKi06&#10;UfriRQ/VNsmtTO+5tHnkqp2BG7kWSve59IkSovYBn/ta+6QNV3pJnfaQwzzMSVP7FK2Kpu0lMrKy&#10;zYucQmQ9uCeqIq1xSmLeCNfWsz5N5Zmu+VQ8JC+lIfp42X/JqP9Y5N/WMLOU/oyi4YnzmOzIMRaS&#10;+JsqUvdJ0f/Qu3K+OrWrmGCqStZOiVYVuT6VI/85uYlcpQKDFHsAfOKXq+jMVXYATKvmBmJf1bSq&#10;JVaBVqUEgGtcAgDnf8BqBX1VhCqSlZFKmVWM1FFfBxBpVWu0imt1lqAKTFVz1SwAZ62+0OyqOYdU&#10;06qBqStrTqDys7ciVudXVpiQI5wHgOzcGhkxpOpjfsSO/ry+VKoeaA4ASNUfWKpOfslaVdzURqz+&#10;9DOPWUWqolx9RE6A/MMfCU2Zp7du3b7l1gBvenejdIyxMeqvM905jZcuLNjLT+fv5+/buobrJq7S&#10;zSnE6+LU1KKuiUUg6xf1G/UbQNYbpFl3v9ve/g42oRW4KmBF1aqGAOzxwmmeV1XAflUYrPo9SVVz&#10;AIisZgFErQBZq549C1p14elTVwXwDKgapcsnMqXSTXiqQWHJtMH4bFRPk3zxyRAASa06RKv+4qSI&#10;1ZBdpVjFiStHtMk/Q1WSEWheKbVTYqOXiFpTQZaIzOxZnXz2W7Y9/8vY2YVGmV5xvOmGtXVSOttY&#10;tsNsDJ0yXswEikR26WKZLXVN/KAY0QihTcXebHrxNiyMpLqFhN1gk2YJmtV6Y25ctGajFyasSWC9&#10;mK3J0oWkLAhSGV6MrKDJUIjWdRiW9nw+H+/MbD3POx+O8SNfv/yf/znPOQJVbkxNW/zIqVLe9dvZ&#10;KlQB4GT4/a7/1BDVkampWlPwQj+TlPTmM9cSmjFn8/9azOOofYzZ0ifZtjsjnWSWXsx92bSVSgb6&#10;B01pKJmoR91DUZ2S7K+DVBGwWbFQ6Urbwn+SqpKUOqpdq9KB6FHpFSGnVdlNFU9Vy1SxoioIYqa7&#10;qh0DYENqAKRpNUnVrGrVTi1W1boqjmF1VbmqirTqFbUBzDmAWVMG8GuZC/j2iJxbPWSzVTppxdGr&#10;wFQbANVB0KqTYgFoGUBUrUrOSnpYobVKHgCr1UcWqOK0CiQ/n2BjVcTq73s+96RqjwfV95ip9C88&#10;eightir5qgrVjWvVgVL18ZOvAav/nZycRLl6kdk6ePXi4MWLgxxjEAdwStjYGE24beuC64DOsIeo&#10;ZGFV6F4fA7rB10GFkprwHIK/MvS7mcafQZw794dzwFe8z7+Tf+fg+fz5gwfhOtjf3w/aFQELYMUb&#10;gfXkMlkBcAlYe3tRtP4OHrbiczJVialsq/4iylQSqzK82pQA9Iqv+uMPXv4J26rTD6ZRrB75qLEd&#10;01BNIPacDsTxRO3chZ3JVl1j4wd+6CxWsb9qxqWq+KoE1R+1vvFGq6mtAqp+R06kMkxJp3ILlVcw&#10;7//TnzvmL/dSZl0dqjMRwr8UGAcgnnDNVSoocnqRmn4rAlOa1iSMVdTS6/w81+zKVNMOsNbB+7hV&#10;p4LUhAXqin5QzWDReDJKVgXpUKyWFvVh6gA1FhgzJsYnMLiePuN/zvCUEp3bJ6uSeUvn96VXlG2K&#10;ojWnWY+rnXTxk8gnH2Vptvq8v4rTIPJfsZl+es67fr7oFuNZKpkhc4gqYzq2euMApF4Vy1Uz4qse&#10;oGMAba4DcNR1ABiqxxCrs6hVGapcBMAHrCL5KuXqITPB6pApA6BqVYXqVbtMZdVVQKqTrxogD2CA&#10;qgAGZvy61RmTsTK+Kj4juXr96fWn7Ai4+SrGJsJ0wu7+e4Sr6qkSUpGpJyamjANgklUPyQAgrWqk&#10;alUsWgegPFmeHBsDhApJB8cmx7rGujg2Y1R4+VGq3C9VSnyjdf9+5X7NmIMF8Ux/XZmrzAUruPBb&#10;KZRvuzfPncvlunP57nw+T2g9f7B/B6z+/r7+vr6+ZRKteCssjxcKJ5WthFa4jW/t3Tq+tYBBtirV&#10;Vcn+/xu0querfmBtVfIAGpv1bCLV8IeegjI0TToV4FGi+t9UbUzUtgqsNh2uKgkrbVgNJGsXqp5C&#10;qYpUhasBywBeeP0F7AWwyU5S1VkqeI6K5qU6TE3xsA8umsUTCGFSCmbtTze/cNXtlo//E+7OR9ap&#10;nYIndVQ5RWs7M5csV9Nl1frOfjlsPGEz697EZvqwMldDQH6YtGen6ohV1KbEVfj4vxaBqDNfVHYM&#10;IlLdIAFKrCSQOkxlglmq8UuZyAF+9zPb6Tx0ei9lFbtm+59N+8erpMJOXFKGPJ6Qwp1f4E5ZCZy8&#10;/1BGhlhJY6qYtr02WX9fr37L7P99A6DT8VVNZ5W3zKkqgOrxYaNVr5CvOktcJa06otVV6APQ9Cqg&#10;6UiNcav/eNvRqlf/ovWqF4y3Oki+qpOx0l4A77v1VYxWHWSlNGWi0t3Ty4BVsVkvY2HVlHoA6q1O&#10;9PgRMVSRqLQ8rSrJKoQq2aq1TFWUqpKtQgtgDLB6uNx1+PDhrnJXuby3vHfv3vLp8unKacVnSWO9&#10;uF5cg9hY21j0Yn5xfgMW3eGCtzCxDhfGXQzm6lfEWLj/eg4jmFuBQMCmuLtILg/aNU/SFfHajwFg&#10;7WOwMluBrIXxk8DWQm9hvID3yFRQqvc4VUXHVS/VpKqnVa2vyskq0qnToFc/OtLYHCYUqWarH/dO&#10;KAax59KnrOzdqKDcR7JifVWgFkAqxTUAW1SrvipSlaZXv06eqjNm5UXur0ptsfFoQrdBathilWoq&#10;LraqGhSUrmJtHJ0YTR2YpY9VjgUq56Lav6RZKt1OV3xvAIlzRrcp0g4/7vcgqRPs9z5fgsltrOe0&#10;2BO6BK42rYLp80XG14rUsqGqF8r/z/fbNwn4plVXfl8qRzdzn0Cq6mduMuGHApWo9rWM00xF33f6&#10;gPB41aHkUICTW2jMtdSrvivZKsRqtpNy/9YDMA6ATFZhT3WYPNUzDFXSqrNsA7BWnbXpKgIrbf/F&#10;A4DrlqhVP2HlyFXmKmrVQUlYab5qgAqsfKZO6aOVqsRVcQCkFuCRdAiYujzFCau/Twg8e+gEqyjX&#10;Ca+aSpF6YuLElHEAnkquirGKVP2b5Kqu1Qw5BvCkXCmXkaZ74YkBKXG0+KRYfAz4xQBxS+vaHVhw&#10;f+eOsNSsUV2jeMOHO6P2RXjjUcXvjbUbhrE3Aa1zc1/RBbFCkdDv8RzxFQPhumPHrv7d/bt39+3u&#10;27+sgdoUpGsv3o//EnTqvW2oU79Hx6pIqS7Q4oSVSVfpidWfeb4qDwKYJlN1GrVqS40z58lkZE/p&#10;F4FXf68RQrMVZSkI1c14iY9Cbhu7I0LV5uaoVkWp2vBt7F39A2yv8kNiqjNlRY97KdxSqlZNJxA6&#10;LRuu4JVcCYOkzHJ5U0/ya30/jrMzg05zVIhK6rTdjqjqrprU7PaWcoGaqgfTZC2/dAW1ND9ZMfl8&#10;zx+NmqGUO+IWeN5eOeOT0fnkRH8dybzb171H86YZu/fP1sxQ1SukSmeVqeSiuumqtM7X1T4pgZQY&#10;ZPRHBb5H5h3NmLP+BNqhQGSqbVAViK8qaThJ55l6VeOrqq3axlDV3qrSBPAtzjJLBQCWqp4hpl7B&#10;jFXkHIC0A9Bs1YidtmrBCveM1Ytsq1JxlYEq+wAoVifNCSvOWJGz6pmrDNQZZ7A1S1VCK1+C1anL&#10;blJ/QrNSUuovNwtV2viLVp2iI7GeVr1AVC2LrVoHqU+eAVIrlScl7mpdwlUqPSsVS0xRjjuy4AKo&#10;Li4SYkGIrteJNXMXeR1iHmNxdB4WBf36NvzG6uoqEPaPN2/e/AQC4bq0Ei6Rl0k74n9RS+PufP7P&#10;zNZduzH271/et9yx3PFx4eOCBiB12zZkqi1VXTBYvRQpWPW0KvesEqY+QKZOv3KkMeXs9vlbmzGa&#10;8fVP7SxwVJ8yVzcjT+G2uSLuNHsARqtaX3UT+aqw/W+Aq5UbrLy0SUdX6ZDVLXbEdPOXTNXUv7kp&#10;iLQF4R71wFV5R1SqIveaol1SW5oky0WFsy3sALR3u/1PsSjAbaTitOuTSXjezKZoAa9lqU4ZFR8F&#10;R8zgLVYjaY8C2+7sZesec1qLqN+ovZzTpu4zqi/1GJNmiiL7cikfDfzuJmmnyD/tNJqiv8mm92tI&#10;Vf7CCNRU1UllaZfZVMnPIluTZGZoNYEyE3izA+jtzXwqrvo34wT5D3LrLOqhRR9frlcFpWp9VeRq&#10;Z6QCwLqqw8jVYXYAjo8cP0Ou6hU0AEitas0qrBH2VpWpkbOrt+wRK7+8yhwHMB7AoJoAA6xYzXEA&#10;3wKYmZmRKYEcCFRmqnJVoYpadcowla6eHkNXs/B6D80CEqmgVrkcVhwAqgB4eAGTVfBfGvgnGwCP&#10;azEVdSpXsj4DkiJNnxXdtBbhs7iGCy96gtt/WOv6CFeJrueIu7jurt5dlVj7Yu02xn/m5381Pypr&#10;fn4NZOxdoOvNuc8+wbW0tBSuhCFsZ0OiDXbIgziFaN31J0Lrvn0fElyXCx33Ojo69uzZuX17A7af&#10;vnTpwcKDBQlWq27BalSrvmzLVaeFrEcaEx5OY476SdfXprSvz1bxFEnqBOK1wmo1bSwA4wBYrfoq&#10;K9VWhOqp37JUfdGdCLiFWrxscbtlpThT1cLbedKOoUkHkVUZ1wlZ3Jlfp9i3SNWAdEptqjG+Oeco&#10;1Sa3yVTKnVcVOlRNeMfM4nFpK8Wt+hir0rY7UgzFMkvLn2JmxH1AnAliOltU9+ruIJL0N2/XbVZe&#10;iWj6SdHUG0Jelh+r+WzEalBzy582iUipSg3oSGogQ8r0q0c6l/OZKBXlQzJ0NZTqLjVJ1SW23Vpj&#10;omtj/ohqJ2c3FJNkHvw9Uq/6rtWqaKtm1VOlc1U0XJWV6rBo1d8cI63KFQCkUw1TvQYrNGdFSlad&#10;fBWp1VvsAHje6lXVqm4vABGrk97RVRWr7+vAFUbqdQepsPTB0arkqyJT+diqq1UNVnucgire/jNS&#10;ucZADgE4WnXAVABUE5UnATxGdQpb/WJxwysS2ChuFIul4jp6APBQhEseeAlR9W6NXiTo0rW2Xkeu&#10;rq/ChXQlwGKswkvE2BurKmUhgK63b3+B8hXUK8F1bumzJeTrX3UKCEAH4boD4IpgxfgQ+bpn386d&#10;O7c3NGCTFCLqpwufwqVUvWSp6nRX6ZVsFWjV7wtTRat+tzFhnNOoMk3XAGlUnTI5gaBdFQPTinPb&#10;3Gap6jgAkRoAhGprq04DkFkABqlbXK3KDgDiNJRsFU2pl2qwMHKACPf/qVxVp78m7oDHc/q0XNUb&#10;gFdd3d+kR1ATiZoqFY8x2dFSXleppJbxx5xqewVp0t/vy0+2WNX2vh5E01X5pLrup2IySIuWzAoI&#10;+UmWsZqJNEV1ZGpgieoc9xf+8t+kQM1ILgq38ypO5adKiFeYPJs8G4+fTZ51PCfOSwVyCEEdVVP0&#10;75yjEpUqP5ZoMHbS1KtaX9Vo1U5HqjJUj6kBYC2A2TO89xcHgDusOHUAkq0aibYE1KTVLRarXvyP&#10;sbMLjTI743iFqJDxYiDaJiYSiORmJuBFaEIDwYtuIKRLcNG2bCNssL3ojXMhpTVeOdt2VyNeZO0o&#10;g8SLKe6qVaFRkHSzIixmpbA4pASCIQnkwmiiJJpkjQmlPc/nec77vtGc886Mk0SjI/nN//yfr0HN&#10;A0Cwnj5/ywesNL3qpKZXnfdKdSiwAOZlk1QF7TpE81i/Uq2qLoDGroKsf2aqW3h3B//458YB4GzV&#10;tzGtaqYArK2svQx1LB7vp5anpgCpsDdbC0bCLlBUanjhHcud/mcXXsAFXH1Bd/g4ieoV+To5N+mu&#10;YtEhdmzMaViiqxOv9+Dz9+9/88jRleB6CVVrFY2vd7L1gx60BBxZf/Hhhy0t27bt3evgSET9dv1b&#10;WEatchKAqQKIaFWI/yNXn9ys+LwmlQl+gN2PSG82HoiKhaIqmz4SjHYBQrsquzYqI2ujktwA4HFO&#10;LADMZzJU7QGq1rdsq/6kzW0Ys7p9j9s7HFfrjFQlrFZ9Fp9ERQ6pNlexXUQ6oCkUDYNSqO5rEEqK&#10;XN21T9uq+C7XDbsawvJTshkg69XmSqQTwveplC9nSsjLT1ryvqb2i3E78QS+VYczyMVIMD+lhp+n&#10;iTNOmYiNuaT+/XL+bxRxquVVkX6q/+NE1Jyf2ucTS/MyQwAvQCpu985TkLedjLisGd9L1bdPzfPA&#10;1pQfhq1MxVc7zFcVpmYPwaZ+VTZbFVoAggFw7CxqVekA6JQqVgHA9bVOWxXJqimrtoHVQ9aqJyIB&#10;Ky4FsFmryNPTJhXgpJkL4KTqSTn63/FMnfdi9YeheVqcYvUVGwA3AqKKEXAhiFOdEpUKt2uQvYV/&#10;+HODVRit7W3VZe+kIlDX/ru24s/6y5gN4NTpa5Cor0GKmvViKiAo8nN0AUJOGH2aGJ3wqx8uiFDh&#10;XT+vYfRPyUIdXhhfABvVQXZW1wu8TQpjJ4sIWVzgEHR3D3cPjw+Ddp0D6fqIwPodmAI4pB5lqzss&#10;f/5BT09LDw09/RJl6rfrIw6oI3hPepXFqvVVf2Z9VaIqGQCgVSv21EgsqjEXqfHuNKmnlqeHSKKG&#10;qyuZq+QBwM/gJg5AG2rVlm0gVffy4CqK/tNkVRus2h1vTq3qkibV03yXtPYWgcGDFqsNSkydDxDt&#10;7L9JeynpeBhWmkk2rxrTdJhPqHdqTQCp39xbP6X5Ttjxm7SjCMzw6J1I0Sb/oE8iFmjQna9RbB7m&#10;amOcq6xoo/VSSREw9IFzqicBdUH9Fp4g4O1oBlWqeyndrVDAQVhpEavqokYO/JlUcsaunv/ztdwH&#10;AGqn0AHIBm2rO7UJQB7VKmlVzKziHAAMViFQiatHr0vv6ruaWeUtADvC6kgwGkADVkpWiVc5rQr5&#10;VadNn1VOCBhiF2CIAQtTremKgHUe01VpEgpp1QCrqlXNU6lPPXUBeUo3SDUA2zauVT1VqTsVHPnX&#10;HFQJs6+XQZeukTZ1j68BrvfgPlSlGLe/7fgJMauAof10z1d/v//1BD3TT0RWN1wSqALCesoiTgms&#10;EL4qFotzpF1Xh4Gv8Dtm5ybvf/rNH/6EcL10aREY1Ly7rg4phAOmnjqx6Zi6NKJLBSuLVdsI4LdG&#10;q1K0iriKWnVPerNE/gR9Skd+R9SPIkjdsLK1snJALvBWMT1gU61KVO2pb6mvBgPg1xU7dXQ1WADM&#10;VhpO1cyzB6v+GSQ9PTH9VWtiYhXl6kE/F8oMSKU8jIZoz1PpJBMwVU/9M0mB/uCYz0QJ0/TD0nXu&#10;FCLlTJrbxFVNId62olMVo8xRpqt8KtCqEoJCL1SG4AJY+btmbBcU+cLYoqlkGQ7X5/mYr4W0NGLL&#10;idECDxCscRwtQH+ujgJku7n/mIsd1E+2oAMkGJ85Habqe6lokMrwNl+LSjXF5bfkq/bmHVUzvg+g&#10;aFWGKloAeQ5WkQGAVeZcV4Valbh6V6ur7lqtGi5G6sMTVqwSU/9u5arJAjgt5qrtYI1gpYlWPNSa&#10;V8kgVfTqUKBVkamhCSCn/99ckLz/GxilwpM/9sWGWdnwTaxWLZUoWPV2xSwI+K+JcHWPU8sQ9Hc4&#10;XVtGovLi0/0UkNQK0Yk4UUmZ2h0Admurm+6HgZjjC2MgSXkVka5Ft/vgAemKeF1dXR0fG5vr+/R3&#10;qFsvfXdpcWZxcR+ita6OgPivJQfV9ZEHbx64NfIAyEpcJax6sRr4qvv3e1v1qYNq8/Yz6VzEQ22S&#10;A3/WoNSRsfIdq8sAdSAqVkWr5uJadafTqj3VLY6q9dV72zABwFEVIlV14KuSYj3Ai9q/7ga5Kp20&#10;wykA3gHQPnjQu7QBZ+zRrrFjURMXFZg1UBVWDVVtEU1rkurNTFlpkq6SsfVyrI24pT5S5Cc6vzeh&#10;qSnZkmky9YAJQtVEsDjzKevnmWSDv44E7+nvJc6A/7jP289nMv4fa0QpzCYocGGbgym8gNQG8SK+&#10;h13EvYu6y+qYLrChg5cv48/8qaD3n6ngNS1jfvR71qoZU7Ga1ZwqpSr7qk6osq/qoPqF1lUhU9Fb&#10;vYtBK+8BaIXVWbEAcITVkYeiVXkqQCQP4BZ5q4OcBeC4eiuYYCUjAjF0ZbQq7BJgtaQ6lS9alHDF&#10;A1kSuKrlqeyo4tImrjgseygoWAWsgla95tTqcazzf+uQyhark6igT1fcdjx1G1g6yjfI7b89KtlU&#10;myM1xtJ+K0wntgJSI1u7+/me7rrHxw1cwXhFuk72gXR162rR0XUVvurebF8feAKOrk60uvXE3W4u&#10;3ry5tL60tD4y4oj65vIbRCtz1WPVUNX4quDHPr3pteqZ2kCk8g9rNqZOKfqUcMIXUTqgSB2gxwHS&#10;sN4BSKAqatXq+hYH1m2cq6rRKqoBcEyFOxiXvQOxiuMIq5oZrFRJ+oTbAXYkGKtaBtChkSaYYdqh&#10;fa2DptYzQcGp7XL9OGqkcg3XY3vWF1cQf+ng81gkl6+wZ12aFG5vjMWfkvQoXZtBVf77DFcPRZsy&#10;kKXQKMX5OatWc56ksaIBr6lTmUxoF/szvl0FHBgTzAg7SIMTYIlr4zt3OXnrX0af8p83bqo//tdq&#10;8gR7DeSrolaVxCoVq9xZlc7/0hTpr8eguwpFquT8f/26cPXodRq4aucCng0nrahYfahqVZAarQbw&#10;vatOY0OAW+fDMdZIUrrM0V+YWhKaomLF0iosY71hE6siLP2Lj1KdCuL+LIQjWnXw+SBS9Q7I1ZNX&#10;wAjYcEh9tYx7ZaqMRIXmAADU246mlN4/urk2DXgq/mkAWNGpE4rY9+GVISqbL0Ku+4Bja/eqE6dG&#10;uhZRuBb7YEFUa2x8eBxk61UnWx+R34poXVyCtT4yPf3m8vduu0WSFbiqWP2p6a8ivur+L/f+Q47/&#10;ANU6R9UAqNmE834TJUlxAKrL4JSO/huVilFBrPlaE6wSqmrFagX5qpBZ1VMPdVUykspz9QBcB6it&#10;yoH2jx1WP2vXsS/NRq7qTyhLSXFWHUCp134H/oqBio8NHSRL41X86cgz3xvlcTqx/UlEqJLDiBxN&#10;2UpNPV4nhoWsY9qYoE2z8oaXNfDUDwhK+QlDtckKVWwnlrN+aGOcnskLikm1L0utRSn5pYU0B/Fo&#10;agu2splRS0XGgiFNq7Br7UE7SRK+vpBuFbVqVKpG/zPWT9U2synTV1Z9VadVG3uhsIqQillVWW8A&#10;/DlPRVXHjvHNa1VKrEJflSNWR+1YQO8CnE0yAXiSdazLyjnTEUCnrUhNQKBXCbDM1hJcJUBqiZiq&#10;MnWekwBIql77NBsKAAAgAElEQVQQb9Xhk3B6KgpZnC3AzQTIp0WtqwWr8+KrAlcxonblcLn8qvzq&#10;1avySrlcflle8QVT2G91FAumNpemcbQaslq9KkidMLZqHKzdVq52+8tDVUkLC/EK2nVM2IoJV5Os&#10;XOdmx8b+A7J1DEJZqFofPYO1/mzk2fSDy9/LcmS1WMXhVT8Pu1Y7raoOgNeqqbjyqZTc0yaP0w3H&#10;SLcrf7mhKlSO/gMiVPUaMEaAp2rO9wHg2iqmar2Tqk6rVre1fdK2E0urcGD19j1mfQwtAHfA9Gyc&#10;AuPHaem0Ataq6RqbWaUN9zsaTMv9yPAqFqnYr8H0Q0lo25Wu9fNGNfE0Gn9KKH5KoKjHaScnKlFb&#10;qE7fuCThtJ99pzzVkwaDFa5D2bhUlZ7RYaTJdGCRtwPtJ2BKvgKYYvhphnpdwCaSakRQ+4E/2bcv&#10;LP89yOVrHEMkrKIJUIvfKyhPtSNVfGcZ02y2Ne+wanxVq1UhYpXVUFWvaFVGqs2qIqIKUjliBUzV&#10;PICzUakKOvWIuyhp1YerTli5iud/n10VzLEyQPU8xbN/ic//IlZFq4rBqtEqH646dUGA6s/8OAQb&#10;iqjm53+AjWd9gOi8zQEYxF1CrpZuXTl8vExrYMAR9WW5PIU6VWqnRrfKUo9RfwUftoQVor7HY40x&#10;1fC0v9uglRfaqY6qV1G4imqdm5u7in4rsHeur4/AOv1sehq16r17ilXgKpkAoVgVqv7tJ5ACwDzF&#10;jNXmijM56MqlNBVh2hTJkPLeKadROa52BTANZWrUVs2pAcDdVdrb6wKt2lJNYpWoWqFU3aGTtEGu&#10;7j5Ao7Wa28kBaPZMbSCtihH6WjsYL52Whifa0LQ1GDGClmliCX9Na2ilpoOppwnx/EzGd+/OhMmm&#10;mU2CT5Ek004jOJuaAoUaxWjWeKhKUfNEiNrJ30N7R+cabRVTQg/ooOLLSlM/ugVessJMmhuBz/A5&#10;f5fkqSFIg11FdjjORWv/VTAZF1I42ANI0+saZWrUr7bNvFmr5lvVV+0Fraq+KqasdmZ7g2DVMYhV&#10;IVcRql/8kYtVGayUs/o1N64yWjWctHLCeKsPj6hWPRd6q+diYlWpGvgA59UDIKwKWlGsKlcDrQrl&#10;UZgsxVVT0o5KkCryFH6HtKf20SlNV/03C9bBeYpYXTvu1uHDh48POKrCcuf/KUj6R52K+nTLXI1I&#10;VQ9ZI11FtW4hXiWiNW4DCE/9na4fA1rZdHVcnZ0rOrTCVQS0/p+yswuNMjvj+GadJDhaN25MmpiE&#10;dmujJRN3sKJvCeSqFELaysBKh3bFiFey4IBetDFXHTclVhtowmZLWYR2IK3GbLCjF7q7FFrIYgVR&#10;RgImJhlQyiTRoBGyIrnp83Wec847b1I95513xhijJuSX//k/X4VVZGuhVJoFshJV5z97CVwVsr50&#10;sPreX35osWp6Vu1iXxWI+ly1akaB6ujS6AC//7vd1k11ndUQW9vjrgOgWnU/9Vc1WpXCVd95pwH7&#10;VQtVY9T9T+XqH5GrvwSxKhML/YHVLdw5WhOr6KDujG52kRnUvN4KGom+8u44xtSUS/lMbcp4Pfgi&#10;unqFW5Z0GfdU4ZrCC0iYYiamzK2L89g2NlEtZeXYb+wCImsqXFwqEXwhalnKUlOT5jDQ/7KYKeK9&#10;qcmZJBjR/DukS2daZlq0ySLxVJYdkkZdcnVGLmEVE1gD/8eVDlI1ua/Uvat8ysxIEIBWDagGIEtV&#10;AKJVE5yxCi9bCarZj7OuVv01ZgAMG60qTL0sOQA6wYouqluNyAM4LWA9bU2AC74JIOlVXipAFFSN&#10;x+oxFZAKj7zL1bxnADBU+8bYPuXT/t95bgDz9JsllKffLC55TJ1eXCKpOg0buUpalcdW9V36AJGK&#10;C5G6PDe38sLUUb0RTs+HbdUQRB+E8qgebETTQ6EAlUtT7+zvCVdvrR5aRbaOPqLwFbIVhSvcS6UC&#10;1cEWSrOzt5ir85/ducNgRblKJgCI1ff37NWAFVJ1366/fXubalUUq/hIn8uY4tKogJQTfIoPkQXQ&#10;He92jvx0X/O4GvdeoFa1UrXJDAMErbpjR1VdrPpdM7caF00BkIF/PExFF43XpjmwndQNULRqrTtf&#10;lSbrycDnoIZvOg+KeSpkFLka0Q/FHG4DjGIHXG4aSDl/oEx1DqKSb4qJUm1y+m/LlNeAJmRQntdI&#10;j1maEoEpLO0yOcHec3Q0qt3LqEIMw4dJcGvbVLh3uD3+m8alXqjJYoprn7L8wJcj9BhxbRM/L00I&#10;Cl9XGivBsyRxUi+TdD8XcTTvaMbJ6HTiSO4Qrpqx6KJWR9Ra3XB5/94aqiMIOAcAuwAAVFt1bhVV&#10;AKBe7xKqUgrA8eMnqLk8ZlUNi6/qMfWyHV/lalX2AMrIOknGqjPN+sLpUMDK6WE96DoAv/WFqqrV&#10;XF53bon3kj4LVFGsmhwA3WNjNsVVzVgEK0+ndrP+8/ncohOtElu19xqGqy4hVe8hVedWYM+9eEOg&#10;uuvrB5T/j3UAT6g1gL0iltZbTcF18yZcfvz//Hk/UqVMDT+FmWqEKwpTDGiNIldxsSUwi8L1/iqR&#10;dX52ntYdtgJYrX5xBcTqnt0gVhmrTNVdn2wTX1Wk6jhmVgFVN86aUoLy8X/IvrV7zaNrGVAVqhqr&#10;apSOVbXiAChVD2LCKmtVhWqMu6ry8T+ZFKZ2ctKqZlR5A1YZqoF0OEEwumO17fDSmiCcdGpfmD9M&#10;jA3KJ0A5p+O28m6zOoN040567aaxN6FTkIp3K00RuK5bGmUB8G+l8CMwouVjp5xWqDg6WmpKbVpU&#10;Rgvp3XyoGioldXZNEXFKG750xjbVw76WYtTK+d7FKJbENdslCR2aJtfZTEcO03UR7ZsRjFiN0E+t&#10;7AZE9dIOxADALxhoVZSibZxZ1WoSq2gioED1GIeqEKqcVSUGwPVh1qpqq2Ko6kvXV70emmHluACT&#10;VGClEavbMscaHrcdrF4IDwYIW6shFwBwOshIjbIAxAAQqdqnDirxNG+krG76M4uLZQ6AaNVp8lRh&#10;wd+Zp1baH4hQhXM/IJVb+L3Wwh5VvF58/UTTWPF6yjVXc15rAP1FRA+rJ7zh4ox/Ru3NmzcdRJ4/&#10;5J73lakOVyPQWl+Pbut9kK2jgFYQraUSknWW4FqYYjeANOsCkRWxCmL1C8Tq+3t2HzjAk1aPslat&#10;sCkAM3iJVm2PR6ZMqV0qOhQRivEqEa2uCTC0Fm2rtoegSiWkLUzVHVVVsdiAUPUg91eNpGoyycVV&#10;5tTIU/laao2dSpsGVzFBg0DUahOf4CPHP7MadfKBmrw50TVGo0bbqFtMllSmrBwpEVFOYStI/cBg&#10;Yr10UzfSnzIyVt9jzamfarc1VYnos35rq82SarMWqjk5Y4J+kee+4AZ+1gBC4QKgSrt1Xp8WpSuC&#10;rWvzDvedRNIkylHM2uDDRRpudV7UUTxy1KpJq1V5/BjltkaK1TbPDQhNRBTDO3grOIFaldoAtDoW&#10;ACtVlapZ7qtK63dGrA5rZxUD1i+5fZXvq/4+LFbLNOuk9AOYDDVbZQ/g4uc+WS1ccz5ZJf6PnFOt&#10;mlvSF2VadYwmsUgky3u75FNFOKv5axSsmsbz/20K/ufoyvdeuyTHf/JTXwOp1Dt1grtV4RVaT6VJ&#10;QNl67Nzd9RTe9pSeTbtrZz1Syk4BZA9NYS3AIS9k9f/kKjqtsOsBrfcLV0dHRxGsJdass2dKV41k&#10;vbUwv7Cw8Hxh/uX8/FfPgapXKt77/u69jFWjVSs+qTANq4yvWpnMoFRdV6xSxF8pqlq12438r4kP&#10;EGcvwMxViLe3uxUAlqoM1c5mh6rUCsDTqvztxzWr3AMAvwc7eRSA1am226mJ1htgClYDetNdoadp&#10;Gl3D3LRBfSfATx/BnckXKt231VAmOX7daXlOE4XEa7mj3nulNFCV8GNU1jVNlNWkJvxaUi2datsS&#10;EcQvmilaRYNVnDtbxHuRSyC24rWVT/oqTGdwwwG/1hGmzRRNtOCM1aVj6Rhc6XSEnwPHDjl38BeT&#10;0qy+9xOyVpt4qkx5eW/I/vWwil9LzlclrdpmmlYnOMEKbq1OCYAQ1cSqkKkgVYcve+u6zFkVG+CI&#10;278qNHL18OSR05OSCUBMvc0NrBSsn3vhKjEB6GK5mhs0TJPz/2COkUpi1RoAolhRwHKsiuNV6p8u&#10;iYTtoyyrk/2yTuK7+Gr1P0JVslUv5rDR6yCFqoCpGK2SENUKInX95H6m6YRXrjrHzaqW111x2mvL&#10;8cdxfMB9vQkrMn8Fb0RYaiZojAPtBUDtq548ouJ/yao670nZ8EuBKm1ga/3q/QKQtcQLuHoWJWth&#10;arVQKJ299RvA6vNxvMbHr1zZue9be/ayWj363R/v/dE21KoGqjMmtSqdzERFopiT3Zp1OiSF/uHA&#10;Fb2l2/vDa05GlSrVjJlbbai6vxOzUGOxamfG6ocNkrBqeWq7Ve93c6laVKm6TGWlKk34xAQNys7w&#10;vl7lJ9sE1cqgIARVN5mfltuOz+3kFFGlZvNJ11WnicgDPvsCfp6q1gFEFE+xWGaaHuMsU43zOOWk&#10;mhCFD84vxdN9Y9F3S7e2OLH8WnrYU75haXOyqqoyWVkXq0xXAkOrgaLpnvT2NHwd8VU1PzNXeQ/I&#10;nNzOTp6xaGaAf0patcYeC7KZcNDKK+Eychsv/CH51olswIOrj6FWTXDCapcvVbM6F5nBysGqYddV&#10;/avIVU6tuq5zAa97RNXb5BHCqkjVwypWyQO4EFarTNWLjg/AajWnejVHG3BKlLNS9eJSztnazVoi&#10;/ExMpOpYX3//vV/d61/BfNOP5j6aW7nX399HWPW0ao5sVaTqbQz79+Jfhxr5GilV9lMn3LO/hP7p&#10;iWE64dF0OcTSIbxgD/mn17iXwWl+LRrM5rTwN8QN2I/xQROs2i1vHy4/XJbmq/wkLViJrg5fN1j1&#10;jmpFsl6FRZp19gzu0mjhXyBlC2duLSw8e4aNUyqv7Kyo+AGI1X8fOHAUJwgiVXeSAYApAOoBjANV&#10;ZWKX6tGQATDk2aXdJi0g9M5r3mfNfuKkB+AWpzO/aFX4ZqyLDVR3UHVVA00C7Oh5l2WqNFXxiGoT&#10;/mvtSFjbmc8bZxAYBdrk1+hHrsCbzhVq3WEaStmu0eHWpk45VFfZOMR2rxYq0b4hWN2C01BSlWlo&#10;G6WFtU902SyArDTBkv9RkWL5OC7LaNNGAqlJMTUcnXHj+DMtoTA+aVNyTKmiuLIKKzYAp5tBk1ZX&#10;Yy+Hno6Onp5NPbx2cndH/E1RrANsARBV93OPcMQqfjEbi2gB+DlrWa+bKt3EDK4hnPLxIjC+ahs7&#10;q5hYxdEqbrJixgCauirVqsc5scraqgrWI5etUvU7V2nvqiOOCYBa9TCbq5MycMUxAcJiVaeuwM7p&#10;+V9tgJxRqxRBMuf/ixqvolxWkzOlnASxmr82BkxdgTW3Yu8rgNVreVerglRdAnJT/B+ZeukVS9Xc&#10;oChVjPuXH/1Fm06svPBoyjgdEojCCuWseyILv1vaeLfSoxUnQIbWXdn8i1bZN4iyNCPwBtxv3KCX&#10;/8T90CxtcD1FfK2vF3pGIbXeoBXJukp+QOGqKNYzZ8+CZv0zitZCafbWn/5RuTk20NFw8Gc/NVg9&#10;ClTdV7Frl3asJgtgZvzZzGbVqmtODsCQvFhToq6ZqqohB65Od2r/h5D7GTSDZwNWqmKrglZtBqrC&#10;v5Op2vBhB0B1oJrOiUlpquoStUV5+l9tgOo0OzUjq9YbqmfTL+9mXLxGN+ZrC9Xx8/i6Vmf2aMRp&#10;n0JNqXWi9m+yEv5zysahymeZ2iN+eApgqJy0yDdJ2G8sunWk1ir18ktVlxJK5aBPqxIuXulK4mn1&#10;9u0925Ghm3C9A+vtt/HewGNzcRz5JnZ2BmLn6s7VqVT9BRZbAVTpq4khMTptbBCpysqPRzfKJj9L&#10;OV8VGwGir0pM5aZVCcmrEqkq4X/jqnK26rCbAuCkV5kp1q4DcFi4akTrJF6+VmUDYLK8cPWCzltx&#10;i6xYrOZUqSJTjVRlsIJSXVxyzNWcgaplKivV/n5kKdJ0QjesPrZWHazmBzFbdXo6N9h38tWrXtSq&#10;+GF7e4mpLFInQkAFmApPKTEA1z1D0iHDU4cKqXiq6w/w2T/V1nXq41Nw/bxs/Y+0sw+pKk/jeExZ&#10;42ijlW2ltsPYWJsvoyhyzUETlnalxSjSJCYyqj9cWHUKyRx3Qa27zpLRFthe/9Dw3oRZs6kxcQJJ&#10;2OBSyjJqsMuWiZddxDVYXDX/iFjY5+33cs69NrX7/M459wwR9Daf+33eL8DhT7SqUo/XA3cpPC7Q&#10;AUvDQ+Zh1I4haJXdH6PNVbiSdZhU7OQ/kK0dkx3UUoUtqlq9upCq7wMHlkmx3iGwPpm9y2QFsJ4+&#10;3dIwO/vku9nh+t8ePQqu9UfFRZ9kDuY15h3/aV7mLmwDuJV4S2erOAhQIfWqCMVD3DlFcGU1alJV&#10;EjDdH8ZUN0tdVFXbVeP1CilaaopalaiKRQCJANaCgtbK1lbaT53F86mk21+W8kVeHhUuU/UUfivX&#10;FKZBx/RQDvuH0qQ8Kq3G5epbRaeci0p19pSWcF3UG5ufXr8jUe0MVIatg1PT9RYVs7vUxdMkUadJ&#10;NYqlks8ndapnc22PtQYqbnqG4xRskmplaiXyo5JJmkZFo20AlgJMN5AkTXyPbAfaFrCP4Nphtjxu&#10;pao5EK04dk0iAEeIqpv27sXhALEp17EKwFSsGvdfvakh38rraGe1KlrVw1qV4qoncGq1aNT0EjNZ&#10;pbkZc1XtAlVg6knTAqDCqhMKqNQJoNdX6ZTVgLXGGu7gMXmyVjUzAYJSXqUCqwE8rgiALrJC/9+h&#10;WQWoOqxK7r8VBejv97vy+ghVkKpfolAVQakHSzNVTdP/CCWrUKoCVM+PjyNUz0tcFZQqZqi0r08v&#10;POp/QanTBaLpuE1T8fPLP2iDg0usm87chnMmwCcQKA2Ull7C6ywfL58wK/NGMI+3ap/X4+FLzJK0&#10;eCFf799/MAxoHdbaldHaIeoVW6mMdAWIEkkpAsBhADZOYc1yxRVy9XTL84bJvz+Zban/Njp649ai&#10;X9zcOTiYB2B9uHO9aFUcA8hEfTb/rC/5q+vwnV1VVYprKfCfXgltTnE491czXDUCGW8kqt1+DjTC&#10;usgkPZgfhBGtisYmgKzN2AbQSjwlW0OuYXKyIqprJZ9MmI6VPqqUbdSDag2Rsqr0PRES97QaijMf&#10;SW5tKkOl9LI9MwylRqek0lNTHcOfVh6XuIJ3//ZiVYIGBy22YvtAKkiwCINNiabUpe8sOVU05aOB&#10;aqlT9u/dkrQPTzIeGhzOW27VEnHEKRqydHVlXOLqRIYporT4Q3XAirVxfQftz21tXdeqAgBMVVKr&#10;sdYUB/XX5k5ZNesQQJIr/49TCMCkBgCbVkWrUrdqRglVlxFVQau2VympSv7/SYNVZRMSWlWTAMIq&#10;ASzFSoFVHQpAsgZVEOASStagNWmFxGrAsRrAKl71SzTAz3T1a+t8Qcc/55/rNFUAkUqlBKrEU0NW&#10;VqsXv3Zq1adzvf2dT5/O+avHXwJVX53vYqreA/ffqqRSLv/iInUCKIWKXawOmgJP29ramprONIEB&#10;TvE7BAgauARPtdz7bNBbFvQ6zkBZ2ZA3GKLjC4bK4NMLzzJ8+s4N+AZ8Xp93xhvy+uTMmOOZgYuO&#10;2JjnhtKvD+4/uA98HR6W6EAD87WjR6auKq//RwJTnbhiu7O8/ATAyrWsLafr6uoe17VgBmv28R++&#10;Ba4WF90cHGzMy8vcmb9lR9ytPnu2Kj7WVvwM17iGvg+B+Xy+c+e8wFgcpo7f9BnMV4y7Zry2Q6Z2&#10;7PRgBHmlm85rqDJSU5VaABCrhZgF3oz5KtSrGwGtomGyChMSrJ4bbbT6z2zj01OmVAeq6FTPm0ef&#10;cCcUgHVM9ezzjFNX5amWpzXWjKcfXo/wv3n7Tnma4SiUKjHDVhCofHEQQvXrpzlS+1J0msRTYKet&#10;6CltTkwx/U+gTHONNrXce1VeGmVZNF7R4OuDPqVwKbr5Ks/I6Py4COxTsSI8ZIqrqFa3YjKyVcVV&#10;DVPZ/99HjXHtHk9S+LbEZodU1XFVE/XBejrpWBWtyssAtVbFBFYza1XpABCkqsKqCO6/FVkNi62a&#10;KoBjBNbgMRKrZ011VdDaDICQQbl6W6nVTqdWvex3lK7aAQD0/7FBv5Mla6diqhupHFW9SI6/2xYW&#10;poiqRqqOzL3oBak6erl6YellNTGVqHrva4Lq33RG6ptvxOlfQqbSrOqX4/9SKhXc1vJDbW1dbV0E&#10;VBCnyNLR0lEFUguhQ3iXDQ3ACZkTghsxOkDvZSH60ObjDy++wfGFCLChGd8MADbEdGXzMGVnbgBa&#10;b8AldB3D1avDZJPDLF4naRvLX5aXl7VYVWbeKBjwp7s9PcxVMOBqC3L1ef18X/TWYsDq4GDOrqIt&#10;ZrLKM6lXze1bm/jz7FWrdq/avXvPnlO/OnXlSmMjQhZ+A7+u9WJkvzmNFJqj4uegiR3a9eauqB+F&#10;/FipJqkIAHBxLwZWj+Rii1QW6VXMWbVy4Q3nMFwD/6e3RxqDqiqpPHQixVK1UK2JcXSUxljestWw&#10;nxah8jSsiP+tWfrBu3E1vOLUsb0v1VoB6Gw1dUQXLWGKLDUwddSZUi5fBGoC8VQX6W9mlK5RFr1u&#10;3TqRpZXvvx8Hl4RKDUyLiwWm+fm74LIM/ztfoVXiAIDVja3yF42JKoRq7N6U67Gx11O4MS7erE5k&#10;mNaYnV7NSapaVbkj7XoygQcrqzx6bZWOq/IzlXsAOABgtCqgtRaxem3gmruuyqqv0mpVM/V3Dq5i&#10;FQCvX3VpVVVb5cxYOQYCiFBV/asGrbZWZb3ql/Aq3bYrr6Xqi/7ei9r/t6Hq1qrw056+6O2cG718&#10;EaA6fhjcf8bqZaDqFO+bZqcfcbqI8/9opurSIq4HmMKd1cjU/fvLy7vamsjg+4JiHETUUWw0oz+M&#10;INyAUjbCaJDuYMhGazfBFD/pQxOXrwFNWLhm8PLSp9y+AUCrD8BaS3DdBwee+4CrAtcHQleBK6CV&#10;563S4CqNU4kBcAbLBAOeEFcbWuoQrPUYY/0OBOvRjVt/U3QzJ2dXfnFihTWuah6TVX25az9/CFS1&#10;LDs7ew/YqeONVwCvX4SArrXwrw/oeoIAQwwo0fM7XFaiFiNZVZJ67qZoVRKrRwqxo3+tcFV6UrMK&#10;pb9fu/zWehNebCqDqbeFdfZzHap7+56dxVf/g8psPv1LdOxrrtFrSHSjfmr6W3v7b+fcOxVpxhv3&#10;9xl3P63GGoiCwEnS8pRjINOmTZ879FWpqSMVRRJV+fvJuTqZH7WWxi+u2Ywlplggta5SEvqVlH2K&#10;YzffAVPiaT4aYTQHrpxdctCYrA6uFhRUKp+kkBaEb8eYaux1mivOVI03m2oirlTR81QdUhUOzqzC&#10;IQDNFFY9QTo1nZcAlmCpFWlVE1ZFpVrL/v+5a5KqCqmw6h91y+qA2rNCeSurc9VRZcVitYwGWOGg&#10;laCOrJ4VqRoIsFYN3MbLGrcqA1fFbtt6laDq7yS9KoEALASY4+L9kREHVoGZvV9ejABViqtWA1X9&#10;4vvPsVbt9PtBmY5fPWzNIzx/eJx+go6hLjJNp3CsKkJ1CjdYvXx99RWI1PJyAmoABDjbKPJU21AQ&#10;SUoEZUqOhIa6AZ3dITpwTcgrnAm61VE2Efphm+GHD+8ZkrEz2gCvJF7HHo2NPXo09ugBGLG1oaGD&#10;4EpLBFm2GqlqB1kBrHd7OiS+CoL18Wmcd/X8n/N9G+KK8zNzihIrtFL9N9zzqFWTP89zUlXYKnw9&#10;der48YcEV6Jre7NIV8dkOav4vCbdmT6JUUqVynmQiTRlczsGVlGtJmQVUtROulGV56/KpqYZptto&#10;TXS8PUmaBqiw4+eJ90TM+iepov0YM51JkSls87NewawVamrkAGr6/5vdT89YQZk6NqGq2fvwC5Wv&#10;AOecaMeM6G3t26zY6TR/CcVO0yZajVSsokCeikjV/n6UpU8RpusoXgruusrgv0chUzAMlhaJrV+f&#10;v55wmv8JK9McZZl4ZYLhG0rWT51qFYPoX0lcFbhKAYC9IFVTZDIORwDCygCarYEFzVqrxuuJhBRX&#10;lbHVac22VkWhKtWqgF0MqwpXawGstedEq1pS1cRVFVoHnGJ14NiKxQAyF9DUVqmBAIFLEgAIOEus&#10;mnjxKg4EUButRLhiUYDfkFVUK3Xrqz7TEYdcfdHfz2HVcK06tcCVVX4mKmrV/t7Oe/e6DldXH9Yr&#10;CfxN/nvjxFRK8S+Q37/ENF1ckn0qS1O4dOU/rw69OtTVRUwlnl4KWjZkWTfYSIhPd/dE6M+hCaDp&#10;xBss5HwPyQvjFjn7VxdXf2/xVclZoivzdR9eN2ZukD0yZB2eHOY1AT09PRQSYIoeWD7g4OodJVgR&#10;rHV19fWPHz9veI5cjS4AbVGcKL7/PCaqQKgCVqN+8mOKAKxk2dkKro0Pv//lF8DWk+1VFy5wZC/d&#10;waHUsJx0jMKq3s1HewBwFPymI0eoyxFPAj8tz19vlpJx0mbulHPWqerZj19h4Kkkomp0HirVUbsf&#10;tgl6xV17av3TO0DVpUoPRnbzU611UnqHifkjxIUCpsk0JsbK0cSb+bHTPHwbcRprB0+lrfRZLg86&#10;SbDCp7owCk50RcWGikodL10dh8l8PfJmCwrTD4t01NS4+TtzduYohKJ9lpeZhzeez4irJFfzJbwq&#10;5QAF/2XtbGOqPM84rtVmZqDSqrPKujooGjm1slmDjqlNOlezD91ajK6NKW56TrZkQFd1sh2NB9dM&#10;jMKhbaD9wjFA3aR43BL9tqwkJNZByAFigoGt0ZlgxC+o3RLp0rDrf13X/fI85zBftvt+znMeMYT4&#10;wo///b/evmOTAMBV9VVbOQWAuziWm39GP1zFf/Z6k6yaZ/P/NVzF1jrXVpVysMrzVUt0tipLVadV&#10;a0FUDdlTu/AAACAASURBVFXBAGCleiV4+t/FUwEsUrt2BdusyLmfz/8XJQ2AscpnX8tV2p1iq+oF&#10;oFqxmsB8QAZqQmdZpbSTtYSs0gxUxKo0ZCVcRUJUn9ijfZ5U5WDVuVxYvTMEqnYYqUqfNvqHj3lI&#10;VbWk/3dINlc69c4dbqj62ZAB6l1vOhV+8fk9Uqtf/nvqq6++ehJMJai+3d8fwGl7O7MUahQAbQdH&#10;BwinA0RHubvVMzw8Mjwyoje3Mrgy9v0a32Vf048hGkRb3vRqZsQ2y8O40DWwFK37L+13slXYev36&#10;aXYEXjEprp7d6oGVsEpc/evfUc9KYF24oPhxPvtjTAup1ckxuna+vGLWfVeZwJXoSnClP8WHH7Ju&#10;zfOnL9WEgVDjyaoC8VXxza8OH2F10Y51O9Buc50Z8+e39QtWoWb3l5JOf9pXylZGBatKbRg/e3Ro&#10;oA9fTls4EoZoJKupyf2j+IH8qG2RmWr1a/SHkSvXD0lTq9MsTtHZ1BXp5xdpr33OkeLIvglCrfOy&#10;TP04vkbywdJ5JsMUwXxFKVi6mViKGNTz6puag75qUrPWE0qxw4t+ayWcpw3zPao+w1SFWF27qUGx&#10;Sv/inlhVB8DEpiSvqt5vqBLwVcuNUkW0qly4utv5qhFhKlG1nm3VFmerIq+qtlaw2vVe1z5F6RXH&#10;1C6vcxVef+4KJAH47VaNXGWp6kZZn3AzV1WsqglgwJpIE1TTVqimGp1i7Whsa7RalcUqaVXI1Vuo&#10;M2Wg9gXcVZsCkMtXJaoSjdvMZ04QVRvrUnV1lUxVTT+gr5n6QTVaqvJo1c/NPJW7ZqYKc/XePdKq&#10;JFZPngRUOxGaCyjUdrcGwFPelqHgZ89IE2647reaMsrYIGozwYeMW9cyhwmvh4WvzWb7bHWyFbp1&#10;r+pWhetpI1pdfQAnsn4NVa0E1qNHMZblg5s3ZYDA5Nnu7u7Hb0zy+X/yi0nI1bGxht6NZbMeYq0u&#10;K9sDssJwPdTaIq3bXQN56YZUE2rapv/xBQIWqzIhRbKovB5UdpSRaSVdXmDttkDcd7CwfFBna5j+&#10;fIOC1Jy9TWu070m2Dt0mffO8tqQPkCYVedDwvmmfGqLp7lB+VKkRp8Ee0sG5z75AVaQGiksRhTK2&#10;KWeaClAxrVaO+TjoE1ARgnpi3hNV86oWzlGeFstBn+jH4vRbCzxxaqxTNkw9bVqRhdKXePPqXSNY&#10;fXZzkKpPPQUPYIlYPg2iVlEF0NoqvQC5u0rYVDXDVNkHqFcToMDroo3/JLMEqQTV+t0yDIClKloA&#10;YNdbX7UFp3/axla1waor2ZGqLh27Il0BzBSr44H8qou4eJte1n5XQNWqgGmnb6smBKmJdCrNUpVU&#10;atoMYJWhgcRVPf23dRiucjXABDzVkFhFwRVr1XMzaVWJcY2KJzv6/seQqpWpyjp85bq6840dbW1p&#10;eqp8912C6meAqgUqbUxUAVaNVp0mqnpMBU77QNQ+nPiH24Wl7cLTAVw9YGrPSM8wEXW4iYgKaSpo&#10;bZoBqUnaMXrhKT6ScY/4jUwsk+RfxPkDAlefr4RX2rg1K1mvObRuPXXqiMrW/Ua2GtXqolj/4vZW&#10;RrUah5VwevAmwHoTxaxnTRcAAupVgHVs7Ie9G2c93DKqFYbAawdqW1taCgo5vm5GDefVCNwG8/T8&#10;X64CSzGQT99DbK4+7Rehcm4qE7UoNB4agrTQ7yll2vLrCh79a2RmVKAtX4n6FC78VBKeYBIJFNrP&#10;0Ck6kt0BJXf36EhwCJ+c8bdFpCefm1gqMC3186MKvZlMDhqoMr2qOC26qp2i8/1IVKARH+NUZila&#10;fQqczgVOn3yyah4vg1OTt7+ADvrGNzU4ZXH67Cp4p3TcX2mIuh4KNRdR9UGeBKpwAF60BgAsgGPH&#10;dh5rWLK2AWLVmAAYudq61Y2wNhmrNQG97vf+t2Uf9j+K+qpWqzoLgENVDNWWn1lTtZYOXOAqTNX3&#10;9nGoSrh6JQBW07y6K9wPQCwA1ate5ErarIhYFanaacB6QsgKribYUk0k7PE/ZS0Ay1R4qypUxQbQ&#10;xVj0xKrciapnqnM6APSxoWrVquZz+9//TQpT/yorqyurq8+Aqf1tbR3pVKoSs1X/iXHVolM/PXdO&#10;GlZjUJVoVZKqX05Nn/ylUHW7xKX66NzfJxJ1mLEqMpV5ykgljvZApo40NQlK6Z2Bal4xXLGkXLzB&#10;VPpFnD8SBUNjRNBY0jwlk3zDuzxnQN/wOowLeBXhOu4p1yNHjGzdr7pV0Hr69J8ua+rVKy659Y+X&#10;L4tehUw9eFPW7dvd3dy2GpNar0Kr3vjuSw9LVYvWjSu+8VLvj9964bUDra0tBcLRUnOpbGSscpUT&#10;qFpkxKpL9Bl3lajwU4tcQz9XMVUeGhaVtSBZ7cwop1FrfKSWlGTL1P8lwdQfdOqewyF9m7i/TXTp&#10;7poSP5YfZqlfg+mW5elWN8UEf4EYrMfpSYukE9+mdYs3LebQnxlLA22KJFPZsE65oPQxc9hnbfri&#10;Zg+lRpYa81SMU++4v6aCvdP1ObHqoRVUFQPgeU1afeaZxzhetbyKqAoPgKDaIB1W1Frdql3HPHvc&#10;81YLPROg3MSp/L8rp1XRB4AbATBaS7ZJrmq9TauqlUVMPQSpmt2vSoXqBTPDmgeuWmeVtGqg1+ou&#10;9VY5l2iXSlU7y9okAKhUNWK1k7QqbFVAldRiIsVsTaixmjYWgBOqbZK4OgEHwEHVitVbE0rV3Fq1&#10;WrXqqFJ14g0kVEGtVg8NvXOemNpPVE0TVaem3lWoavt/tz69K1oV0SrSqkaqBs799sAv6pQ3YIpT&#10;P4FUsMpM5R0baSJ24hXDC2+xZBMDNWm394gd553kV1JXLC5ojcstE6edzIYrrWbRrs3N481K1nFR&#10;rQdJte7du/eToypZCaxGs3oJrSxYVa8eVKySXF26sFvV6tjYjZdXPAJVV5eVmSwB9gPeAljpW4K/&#10;FQa9HvOhicbGB1QsCFm32NKpfBsHRnx/cEaO5mWXTbE6tXP4DE3/6wDoyKMH8SNeMH+Gpb2iA8mm&#10;pQpU0vP1gRlMoVO+NEBxNGV96h/3Bajg6Q6dVbL46yhKWytdTYHTuXO/wkvTozgMtZx4qq4pl0EJ&#10;SzeYI/4GG4fSxCiBaQWuCrqCpul6cVIrKtRVrajwniVYRVRdtWo+zv8LGKrFrFWRW7UTarVhbQOL&#10;VZO2alJWC3M4APWFwWJVbVQd/OljZqyafFXrrEY0VMWFVXz8/6lS9ZB0VnmPbdWfs0y9EoxXBdSq&#10;p1WPe3JVsapJq3AArAHwdie2ZapgNeF2IpVOCViZrYJUq1U70hyvoqO5YSs0awez1InVPkmWglYd&#10;unM3dw4AU7Vtoo1zBxCs6n/jzlBdXWNdXXX10JnG/tHRCaFqgqjKM6thqp67ey4EVg5XQatOTU9P&#10;i1LdbqE6QOq0HSqVtOlACKmM1Sa8+Io1GYSGlkI0Fo3xKxmNxqLRJN7lopfb8WiSbkLZKNjKH0nG&#10;GbEeYDOZj5irHwlcVbY2M1lf90XrJaCVyfrJr/8mZDV5V6pWYQRcV70KG+ADxWrx0mLC6hfsq+5c&#10;uaLsUbTqak4bWC3ZAxtXvPmP75Nk3bKsgEWjF63Os/2jLFWXBafDP52v/aeKHFMLrH86mDP71OWF&#10;m9BUnpu65yO1JKxNs1H6o8iDZktFchU/5fgqfpZpaYlXAJtXWh9qyKcn2SAcPJq6Lij5StR80y3a&#10;ApVrKZSmc9GvRniKzlG05swhcfjYbOxiE9DPdco3rqlNjxLnlHGqwag1HlIrOEQ18+qlz5PEKlCV&#10;CA6oFkvG6nIpUJ4LrK6VulXGauuWIq5Adv3DwmVxAW/ETm7gRN0WUrmiVdkAKDW+qshVaNXfKlU5&#10;rwq26q9YrIqvui9X+v8Fp1UvyJwVQ1WnVfX0v0u5KqUA241UJaKeAFRlkTzFlsN/gpGKG96MWCWe&#10;Ema1MsBAtc14q21SBwDF2TfR5+tVdJ661XH+TM5glWpV0r2iVUWsElUTPEjlTPri6Ohov2jVBFOV&#10;pCq0ahip6quyATA9NZ3o7DyOkgec/1WnyqFfkYo10kPqtEmQykDFK4Ytt5hlK5M0GpMrqhiN4oHf&#10;A/c90V/Q055YNPkTuu+JYsf5FZd3XMnkHsFqMh4nwLJ6Ja4asqpuVbaOvz7+uyNE1g9OHby0f/9f&#10;QFa0rNIAls1oNTms7K/uZaxO3sY+2/374oXE1ckxEqvf631Yqq721ixcDNayjW/2Zl44sGNLPouN&#10;cNu9cofVZUVmO/FlQ/6KlcGc/fd9knJIzEb4SwNEzWJp5Ln/U3FpgKbPOYS6xDLNgijxW5tldVrm&#10;8QTeiJdlXtdoG4Vyfzs2vB/ovg+BujgoTpG8X7WTdlXVcsLpHFMENXvp0tkS1H9xcygGJbn7Xrap&#10;APXbkm6qXFWAapifzv8V/GFBbq69UpjK2arzv7l5AfoCcMcVyayqYrHasAS9qwSri3YsQofVVp4G&#10;UJCzmVhWc9zy4I8iz1clXYqk/xIJVWG6aolqVe0CUOs8gEPqq0oOQFa0ygSquv5D2vnHRHnfcZxt&#10;YGtQy0Rnj2opgo9BdkyPdTRepM1VtAn+tRHJUoNerhBNEI1kQydJ0SZFYoWlCWX94+wJmnRTcEZC&#10;E2dmhsEGsohgtgwT4/qf9J9Dp4k/Ytjn5/f5PnfP0dF9n+eeey6cp3/I697f9+eXctWSq0OdrFhr&#10;DVm1KSAitValqlGqLle5GEkeyFI8QabK9p9iVpSvClSNn4qjVI0LXOPUEQCjTWM2VKdZq+7PQNW7&#10;SFUA8sy4QnV6+jJq1cOHLx8GnUprfPzkSfwHAVVfoAPgYwCQVn1itOqcuKpGqtLeXyUqbPgnkadd&#10;TNQuvipRvUh1VwMffDY2eFeMuArXJrpnnOLZLfd0dMuDXsBdd0zAisdRwSvR1Ubryl+v+PjjSx8m&#10;P+zt7W1tFTuAyHoEbdap2zZYH0+hDfABJQMgVMkEwD4rFyqSa/K3LTAFgCVqymKuIlhrtoJiXRIw&#10;zthrqfmVFljNGbB6TqtGzZ1onuDeoBNCU35tZtc3m6l7buuTdT57/YWt55mbb2XI2vfpdbKBc6Ps&#10;1CjW7NaONWCF8qs5RcroUmKpnXN6B4P7HN/PtztGL+KZXitlr091UKxO3U7gWga1qaqoqryKUVqi&#10;+aZ4AEadoHinikXZ9gfDIXyF+af0+k16xWJUucrgdeCQa5AuobBAtbxo2TI0AKiLFVO1oAPVKnAV&#10;sHrCdFnJp2YArli1v1GP6VdSrt1wXIeQ5WlsM+vY3lwxViUHgMRqilZ1UwCMVBWt+m+bq0PMVINV&#10;zgAYUqXqZgHUilLVDAA1AGrN9t8rVVGsMlhh79+uJ2pVE7kyvQFdseoqVszknyamerVqHDuj3Hrw&#10;cHAwQ7QKo1zjqlTHxsZvPfjV6cOX+xSpqlUVqv95mP5R4qu+eAJQfTrXnwLVyTPXzqBM/fskq1QA&#10;Kx5d9JDVmMbVVJ4SSVNxalYUDiEqnlHmaDTW4HsoV4mt9d0GrPg4enOYhOtZJOvWrb/vWLlo9YoV&#10;FZcuXUKu9vZ+3drKbgD3WWWb9eJF8gAAq/+YIhcA1CoqVVzUZvV8DlB1R/0CE6sspEZcrGoICxXr&#10;tp//5u3qgOxyJ3LTsCpc5VGdwBRYgWpt52crVOmA0kzPE4xURisZqN76qP+tuLTsO5BahkOhjCj9&#10;aVmGtqbcic+vsanV6yQ9kp9n6p+Uo/ZkPddp1vl6MqtUQvtbdFKptoumcijZ7P/IZqm3ppRJ6m72&#10;UY86fHEcNwwVFgPVsRRnMGxiVHz7ZtBeKGod+rBgIhRKwHMi5OBdyNSrllcBU5eRUi00WrWgYzMw&#10;NRvVKkaspMiK5gGsDVQHrCyAY37hf/nvVOl1VQOWVjWNANa9J0wVrdrj7v8BqSRW2Ve18lW9YCVP&#10;dcioVRWqQ6mJq6latdZyVRWssGNGdUpqdYD3/qRVxVclsUomAGaw8v5/QLAa73MPDOQjFl0LgMf5&#10;fZuRqoMP7hJV42wAkK86PdYHYvVUnypV5GocteonT58+epGBqoM3jFZ9wVq1tnaXQFVD/rz1n1Sm&#10;oli1l2EqrS6LqWKlumD1U6pCU2RrrCEajUVx8U1ML3IIa+FsijU11TfVd2Ojk/p6xSuB9eZZROs2&#10;4CrWpmCd54pLyeSaZDIJXO0FyUpk/auCdeo2WqsXuZL13OeoVu+jWr1w4Qpz9ZWXV9/5/lSNRICq&#10;dDEugIA1dvQmpgX05OlEeU4udX8DJu5NUO2pt/5UoEqbf4k9zbMyNOP//6r1Nfz03KcISmpy8e8u&#10;43R9q4gstznXp0+0NJVxv0zusVFqDyrlTLMldnMuuzOfPc1E1Cn3khKg/ng5xqGotJR5WmhX6Jdz&#10;Relb60tMxxPa4Du8vXcsQIbDI8HwSJgfjgvXoHkSprqkBSFLijRMTMUlTyHCayiBZVXlS4mp73DJ&#10;q1B1cwenAVB+lfYEzM+ndgBGrNrtcUzoMzfdVOLVY+cAoFp1fVXqArjBFFbtNWlViNQDbSxWKQfg&#10;IAK1Jc1cFbZay+60uitlPICIVcBqZz8erlZVsGKVpzEBlK2oWNvbjbnKviqBNQ6nBVXYxn+LUtXS&#10;qhytmk+r3n2w/8vDpFWRn/Qn4SP+9GC/KlVg6jRT9TRI1aePnjzyMQAGb7i+6tO5ufa5Q4c6a0eV&#10;qtfwmERHFQ0AslLJVr1mtGqjexhT1atVG6z9vx9SoypYUZ8yT0mpRoWvMev0EhaAig+UrbH6GKD1&#10;KLF1BLg6fLPm7I4d778K/yFzFuVQmRSt+3iiG9AqbgB7AVOPL8KiuoDb544cR6zC/v86N1dJLi5+&#10;+c6WmgVRtVSoijSVxYo1K8viKijW4YO/bDvwWXWlBHSJlVgPRcF9DfLbpVJ5lUakGlHqt8o8QC3z&#10;SevXAP3zsnlnmH6HaZqiTl3PNFWgelWpxvGtxqb85cHF+e7EZ5ujqEvXeIaY2Cz1DH6mPb+E95dT&#10;MMqrUCWor1H9pbTZxxiUPAWtHCnesTtBvapEdbnqqIq1FrsF8LMQ6dRQOOEkXE82oSf9jdizqryq&#10;qIgMgMJVPyzEfK5XN8MXQcdubOGCzatOmFkr5KwuWWtarHpcgNT9vzjT1Fe1xz8HgMYBElJVqu49&#10;1tOD+/8DB9RWRV/1U+kC0JKiVNlXdSXrH70Bq3StOmrPWz3UKWK10xWrA/3kALCz2m94KmkAsPNX&#10;4TqgRGWskp1qfNU4Ks4xxqoI1mka6dc3r1b9EpP8Z9xMVyDz+O9OG0+VLICTTFV1AG6kf9DDh1+h&#10;VqV01bn+OZSqo0TVSVKryFXSqV2qVI1G/aeF1Mb5gNqQefOP+/8oaVTSp1FBq+I0FoFLhJ7wtKAa&#10;iUboNZG1iTyBelzIVVjDw9trfvF+QUFdXU4OTkmZnZ19Nnv/mXA12UuylW3W4+ix/g2dAOTq46nP&#10;EatJFavw1sXFi+tq6hfqq/Le3+ZqqSVXSy0nAARrdbXRnzLbNM+4YZw8ZVXwc+/TNJ7ijrvZ2n2n&#10;i0gTPNIyUX+i+kyNysBRmQNlOCqxfE2Mym32i6BYEfx7ARmxZxLJvIrUncG1s4L6IWDh7gprXqlQ&#10;dHVqHr9I1N3LN1v+qWz3JRKlOVLS94Q2+rzld2x5CneMU48pau4cS6zSu+WJP8dBhYqfmqB7BCuQ&#10;dH1Cg17wmoJgRNWqomXLSKsWFgtVkasvZWd31K08Qd2rfsZUZbG6NlBtWUHm+8rlam6e5FXx/NxK&#10;ywHQHICPPpIcADZV96xTqloZAOSqElWHsAagBW3VfQjRFhusLlFpzipzNW2KVboBAKvzUIpWHejv&#10;V2dVxaq6qyhSyVfFuwEDVrIBUKtqvAq16gxRdVqJyuWnM9NxnJNqp6v+a3DQTJm6e2s/UFW06tg0&#10;A3m671ScqDo2KlQdF62a0Va9ccNOrJrDtKrav3i0qnK1y2/j35WBpx6cNqYZqczQhmjaiuAJIKUF&#10;txHfFcOTDryLxYiu3bH6JlSsI0eBq8Pbt29fuukHBQWYy38diApMpWOWuEp2wBdffEFuwPHjKFiR&#10;qyRYbwNW0QGYlU6AXyfPv1JQ8/r30KqsUb1itdTboQWLr77Zx4K18jUPWSdyjdtqR/q9e/4yL0z9&#10;cFpmGuktqJVUJrdUo0+pfikOMzBdr/wK893favU01poEMk9e7tuSZJpP0ZktJjGKGnjLQjGawxlS&#10;NOMJDuwjRbF9GbQnS5ucFrpZ/Oyhmv1+aD1ZnprH7y3eD7MvqgR1HHoANh0npId7E8If0A0RFG7X&#10;8zPFvHgl6MIEd6gjYIJLAIoQq++AWC1GtUpU7djdkV1Hs1ZVq2LJMonVao9YdesjbK3aI+P/uKlK&#10;T16gx8oBwPaqNGQVW1Vh9H8dDwFAqPYoVHm1tf22jeL/n7a0wP4fheo+nwwrTxpABrk6SlhNkapw&#10;AbCiVj1p9v+GrP3tZv9/ylyZqab5KgCVjNW46wF4teqMaFUZ6pehCACDVaRVJQOAjFV4/6k4QZbF&#10;6ihr1U/mEKtP/FIAyFb9StoAYLQKtao4ANSH6gwbqpOpUSqD1C7f6FSjb4Aqah1+bGWOMkujWXhE&#10;6BGRJ7iJbCSmmhuGK5EVjYAm0qsjKFedkqVFq4qBqleuXAelevXqs6uwkKuYNwULg1gE1lYG67lz&#10;f8bI1cWfTB35oDWJI1h5HADcnS+ueXdhmVXGVZUVLY2W2mJV0LoR2wW8MfLNvoN/OFAdqESa6q9E&#10;c2qKd0pPaepwShBtnif2bnUv8cvoL8s0Czo92/Q9d+q023RLdvqGpRt8PFOcV+qNvmkp6VpPwj7h&#10;lOYfVHAlVMXOLRUmz/SElW0qGVLZL6HpSKsO8IN5/Jspum9wiiNpM7iobg6/pkmFgkG1Ox0Wqw6J&#10;TicsQaswSE4nmHD4TWHayNPBEpSkJ+/v4Y3ATYRnCHQp3JfA8RYczNSShPA1JAlbJYjVcqHqqmJX&#10;q8KXRPbKumySqtIVsKJip2C1OmDHLV2iKlfzJAmAmAo8rQxUsg8gWnXPMau2ag9zdQMlAPQQVj9T&#10;BwCY2satVVqkCCAVrHYawFBK3mqaXDXTVlmvIlc7KbHqkO2rtlvJVdZCF0C5in0BTAdWdABIrKoP&#10;MGNSAFipjnG0atyrVS2lit38maqUAgB/FqEMVAVcE1RBq46OqwNAtuoLSqzy0apuwapq1V27JFnV&#10;KNXJLrJVM4eoNDqlqakNmSL/BqtE1AaPSo1EozZWPUI1ix9ZSNPSyEbi6cZIrHQjXvloijXVx95o&#10;eh2o+u4IYbVo0385O9vQKs8zjhuNxhCPJkowUs3JaRMP5yQeo1I9J2ISTtiHsX4YdChhrlE3RSGz&#10;sxnWQkJTxoyhaJwYuzFkz6ITsiTbwoSKyHAJSs2HMv3QmI1W3UKxsGHqkPlhnbte75fnnFNf7ue8&#10;PDmNKX7Iz//9v67rfxddAKpOzk0CTz+7+tkVuOauIFfn5hirR6mj9VeqWNkJ+P2td94eH8dKVSmd&#10;X/XgwUjFd9fVPLNYta4qr9nEbmsB2P2/VrQymB947+Ofd58BtVpmLi7uHnwJL7FRy8L50fllaYOd&#10;2m8QiVpfuDeq3pnbz9u773Xr13mHlVJmVKhSUuYOk7JlWn7H4ygdsPey55mKX0ojpXj8wSbKPNy2&#10;er3D0mNE0x3FJTv06jCrSZ48HLWgSlY0WhUq9adwQiqVjnth/B5fyevU8r+6oMhJvOCGivdr+SNW&#10;oxv1BwRxgWk8QHAjS0mbss1AhkOQxv+WVr4GdKWDtFIVmwBeiaJWXUAnWe/A/X9f5TFiqrUA1kh3&#10;lRftmHPiuNqqpFS3lK/aIiGR4qsmd6mvukuYShkAgzivKimAbKl2I1c5BcBKVbJXD+RrWrVM9RpX&#10;h4ErbtaqaFWUq6pV/ZKVegC+EWBVK08J2FMDUbCeHZM+ANKqJFVv2IoValV2AD71HQBHqx7BQf8Z&#10;9lGpWDV1lhoAbrBYJbCCotbGqvxa9eF146uGtCpL1ZuqUx1P9RO3m+qEx9S9XjdVLk9Fpe61SN3r&#10;cZVRaoWqI1cJqo1435jlV0IqvDRmM6BWAU41nfDA86ffeHViHYhVoOoFoOokytSrsJisoFhxjY6u&#10;Xr26/ehRJCtqVgArOgF/+POjR7d+8G57xfJli0dGRy5zzsqi+PNaAIarVrB6FgDPWyFVs52wBj7+&#10;UfeewfAAohiTeSr7B+sLdPG7ZHTyUMI6td49QiufNs1N2a/zqlD5Kvk2GFnboyRxnyNOQoeV8mml&#10;f8VYU8QoqVKazpcdvhWlO0CXFpfQ/r7E3eAvaFqQuzhEOmo6UaPWTvWC+qh3iiel1kqKtHE75V1Z&#10;agm7Fli4NqAElY0uGIWSaJEGDMnAnXDFT9P8f8dPRS6nOZIlHY8QaVNKVdKqSNWOkj78u8scACeW&#10;A1XXUHbVyyJW74T8VNNTRel/W9QCQK1Kk1WqVTG1+ie7eAhgF+//OQVgP9aqWKuiUIXrVDcbAF2o&#10;VQ/ANT2cYwE4clVXP6lVAOp/Q76qL1YFq2+de8txV3vPWRfAX+Sv9tJwVe+YXUhURCnr1TGcOhWq&#10;fiEvMyRWz8KO/nWXqpasX6JWZap+wRhFrToFP3KK7hCpM1NE1TGAJWlV9FWv59Oq//7wMccAoFbt&#10;J6nKUFWlSmr1pun6LyBViasWqXnrVMpU5yUkV0mkzmOxms0KWHn3Py8BrwmGKrA0Qc8EvGUQq5nO&#10;TKazJlNTU/NGdXVb28S6dfF0bGkRUXWSoUpgBarev8JUHR1dWNwOywErkvU3tx79/e12+M2soDrX&#10;6NyD0dJ3l0y8oFadTfCVdUcBXLWa7cwAVAcG7t1lrPq6NKdJ6pmPiHIYa6jpeKxfZxtwCcrPhk5y&#10;GUo2+e7UwksuRaX+dEemwu5oMV9ISoGmZugJx54wi5tEqYtR2t9LCZ9q+Ny2jzK0qarKSlFz3jOp&#10;vYKyiwAAIABJREFU0qoiY6IiS0P9qLr7VwNAZWo8JFTRZkUnlImKb4acqD2Rj7CFB3bW4l7eRgOQ&#10;PBV2wjOWClL4gC+CGHwZidGoViwVM2gPasVoraWjq0ittnpaFQQ5ELW4Uu1kNFa3YxJky5IW7F/2&#10;2gBCYlUSdySqehANgFVbrK+6y9Wqsv3ns1WoW9X6qohVbgHogkU0PSA69UCur0pQHZbdvylY8WGB&#10;dPCK6a7qB6TyM79W7c2tWY1ZqUrNVsd7BaxD5hWYyoIVpWpIq86oVnWo6jkAv/vU1apUrZohN4Gg&#10;eoPKVdfgUq1ayFclBwDDVb6SHIB+4wAYqWrVao6t6pSrnqZV9xo71YDVE6u6+Uei7maxCjxFpMre&#10;H6+EvBNYE41ZvQCqGcRqpqYTLtCqbRNbYX+WOn36wgWi6lXA6n8UrGSwTiJWS/HY9faT7Ufb2Qug&#10;voAfv/OLW38aX97UHC0dxaiVD+7fLx2/dLC68ZmHqublSNWEo1XdIwVQqrJWHbg33XV4z+CWsjIe&#10;iNezoRWnOTNRT0/cr/cemLL/bQenDXn79jFdVeOrechVRvOTvjTFaMFyZ/7J5Jt8Q/P3vERTreRv&#10;2maXKT3pMCkVn0pK+pbLkgF9XhamAE8RofIML05+sgdCN7eaIpWvVWXzHuIq69GNteyMeuf2BcxU&#10;LnWRPuWP8I2eJEaBpjHgaYT5KnfIU1gI1Zh7iBXOANQGilVqAyCxyg5AMYrVSvaVtx3btl7LVZiy&#10;gnMhZiQkjNVBSdRVX1WgSrVCPA2wDPUq5QBITxU8kjoCQFr1zJtntKuKA6tAp3Z1cQPAtO1W7bK9&#10;VZ5WZVOVh60u5viq/QhW4SprVWmucsB6qBcffMjzOXfvf5z8Va1YHR+zSLXXkEdVXjNUhGKqPgzp&#10;1Ns0r2qoygYAknRo7H2mKlkAqlV7Was+Ljxa9SEPAdAMwP98rcpC9URIqX6S2wCw15+k2he2VHmA&#10;ygEr91H5tX++iKdsAmTN9p+ZmhCmJlChGsEKSG0krJJW/X5NdXX1RPWrSNXIadaqV1SrKlgJq6Ow&#10;u6+AX13KDTiJbAWy0hDWB/c/+ujBouUdy5ahq4qBq6WX/nX+BbTqbtSq+Njt9laF2q+QqrMDswPT&#10;08OA1bIyl6XabFr3fHFSRo02PFWYhudIbbK2e2IJw1R/SRWjqJZw4OtlEwajE/lLWpimLWskM2r7&#10;JsvSyspFlbbuxPoUZSn8C9fRx5UmgGnTAs8hjTooxbW5tXWz0NN8htkk9JHu+j2mplK8KY87h5wK&#10;VskXlTtA5Vra2teyHuVCE9qhQcobv6L7NIlRs7NHfAYxVqQBIzS8lqpcNbAO0uQDUNMqUNWcsIL9&#10;qtSryt2q6+14FR4KIGOr5eWFXVXXjzH9F9yvmtSR1TruAkADIEnFKmxWHWSteobyqpirF1WskrMq&#10;SpWResqA1TUA+rnFijWqK1TVVu1nrUouAChVYmq/EaqHAKsoVJ/kLVodZ+kqlylYmdbVIV+rauup&#10;1aoPPVP1dgGtCj/gj/ATpwiw126wqzr1PjkAVqtez4kBIK362GjVJ0TVndICYAyAUKfqPjFWc6pV&#10;hYWq2f+HlGo+rlLF3MhVmU5CqCYErsjVrFWqCcPUDDmr1Z3VbUDVIAhAq142VP0lXcjUqwjVycnR&#10;kZHF+BvbQwvJ2n50fHwcy1iYX/1gYQdwdfFIRcVIRdWlf/Y8bxOAmKmzgM1s525brkp4UQGsVQmq&#10;09N3D+95LxlKQKkrcKRJQbB6Rau8pzzX+Qc9syr1jynwXVOKvg5F7NtmfbczqqVFWqNaCKYrTG/U&#10;+m3mmFiQpH3FfZwZ1ccpfFK218I92qL4VoVZo1F/vtSsKHLVQLU1KjSN8mc9OVo1kkrTyXxx9TRF&#10;q8YD0avkmFquAlPTuEvHUlNA1mgK3yJBSucHZE/PK8Y7/jR/AF+hOEWqikqFtQGdU3iNxVzNnGaw&#10;8ijAUsbqfB6u6qAUAD29ikerVoBMRQeA8wAxCt3GPmK/BRqt3N/sHKuiJ5kNqlYlrCYltpq16kEj&#10;VXGuComKDsDne069eapbteowY/XAsDdcdTFPsap/WItUF3f6UAWt2k9qVcWqaFVuBOh3LYBDjNRD&#10;IbI6PQC90lvl+KssWof8YhW/z8xMgVY98vpfrFa9bQ0A9FV/ZqjKra4zQFWxVQGq2AVwbeoaOQBP&#10;vio4sKpa1cyrslbFU6puWqmqAVWup5rbUeWlp+zL31JlLVWXq1lv/08scgpVdIlO1QCoROO8RKNc&#10;GXpJZHjV1KBYbWub2BrUnjZUvepSlcTqJGnVZfNbW3uaz58HqrYiWGnClfpU50iiNlVF6Tey5x/P&#10;StWEW6uaJaMYXjtzqlUqa0WqDkzPTmMR4Kf7k3IudOHQUy+V36lHNTSY78jTX+rg1B5OmqTQqIPJ&#10;ZFm4ls/Tjg5MBacURuDJUlvNX6E4pVbTTWbDLxt9WH2V0gvVBKK0z0Gpv4UPI9R2mrq3rlAtgsv8&#10;yajVq/yHW92waUNVE+uH/aPxjfikV1COAT4ApBGqM2m5STAaASpG0CjFuw05YhSIyjdBWKQSUpfC&#10;n2ETwDoLdKXUWcW/yHw9vboY56o0WmU7Hl6FpSrUqihVBz0DINdWNVAdVKTeKV81j6BKfVVJalhl&#10;riaZq4NUrTqDXCWydu/5XDKrSap2GVdV1inmatdFvPV7AHbq2QCuUMUAq++wAUDeKjVXEVjZAvie&#10;tQC4EeBQHq0q3qpYq6xXjytfAaxDXguAna0irXrkh0rV2z5YvzRUNVJ16rdKVfxKoPoUrSrhKraz&#10;ih2Anb+WuSpNq0JH9aYJUzkhjmoOW5+iVdUBKND/T4UqEKkkVYmrCcRqgmWqDdWTt0ZzIVIFqjUZ&#10;kqpA1a1bg+CbaKsqVQGpVq0iVS8DVV9ZCb9w5wGr+OjpaeorxiPgFmKrKg4MjFZFW5t7vtV8/uTf&#10;XlCrzmZnQanCm6FqIvxtaKrOAlSnAap3D+9/r/7rUqSdU525DOUFnLhENUEqXlOULT5pLnS+HlMv&#10;kMNo01V+xAnv8PnYlxaOqePGfZCn2333lDWqAlWbSZ2ikzJwM+zsNxdEasreNr+GrORvWBktgmfr&#10;yqKVqlWjeX6CyfUjF1NMgEAfG7FLP6BOUnJKgziI0nStMJVr9Fh7Ctw9/QZk6gZzKVRhRU5HzP3/&#10;OTv/0KjvM44nWs3Efo80SblEa+MlkWtCPXNK8BrxGiyBUbu/Ci3SWr2BohB0NatsbDKDbPFQS3tc&#10;joGYnVsQQqKwGa6jge6PYUaCBfOPPyIlY+SfgRD2A/qP4p738zyfH9/7Yeu+37vLBXK2pfry/Xk/&#10;7+d57E9HAFb9yUTMURW6uMulqwSrvLwaYwC4rQpQxV9Ysr4ae1YKHYM6ayc0ohyGKsL/Y8ZWrZgD&#10;2Ki+qkjVHvZVRayOmPP/j8cKmgAwGQCdATDsBVaH5SaK5gSnOUKpedpylStUWbYCqllBK6Qq3ZID&#10;4BYrXAcB1I/ZALio1aqPQ+mqce0HGOeS1XWdtRK6KqgqvuiDhQWOq1qtet8d//+NvOq7IQdgfv73&#10;Ny9cv3ILQJ2fFa26sHCKtOpTMPVJdV917kZYq57KgqofSq1qUdTqpxwAcMbqijee6tMKnFZJVB1x&#10;BSqXqTrip6r2eUFVPvurA9CdMed+k6rHOwYprl55/4ZIVfUBtrJYJam6hw0Aj6qKVZ+q1zqjkTT9&#10;9i7FJ+gqpScGWl+QkKro1dV1Da3A7sSBh48mer+/q6q+aoYO/kPQqhpZ1cBqyFmFVoWrevfe4uPF&#10;ycnTx85tq5LrdwX8118Pr+OroU2FpjrcpNw1rTWR0/szaCdC+3H9LaH9T80c1ufQPonSak1QL9N9&#10;3vHUmKbh5JMtLImkxLt3+NA+EFKm6XRKxvEnnGxlrCbbMZRkIDpQP0Dv2o1UjaqIjWLLVIQRl/CX&#10;9nkdq6RKpcKP71SayjmfnVi8S+l3gsxYMk93LJaPmCsWcfRkoAaC1nyQ8NCaFKlqPQBusmJpLJwX&#10;rYr2KtGqh0YbSKueZ6g2Q6i+qTK1gJbVZ2vViv0zbapU24xWHTEOwGF5EVuVOwCgVQvE1SXGau5k&#10;ji/Wqub4P2xNVYCVuRpqAZgxrqrVq55WzUrbKjsBkKtZpSrk6kERqeKtMlBriFXevKKjV+QGYFWv&#10;okHqQUiqSt70nwtXlKpzlqn3XbTqzrvjl65otYo/Z6nKF2HVaVV2AJ6pVZ8oVrM8XsZEADRT5cr/&#10;xgeomPlnylW1Z6n4VkCmil61TFWw1qlWZSvAjdSrM0AVtqpU7fXFqjgAHlXZVr1chlVQ9UtQNYbf&#10;3KXSzhK9lNLtaw9NbZiaxj29Sve6JrQ6nvnN96aqi6uiWgWVyvfQkB8CKKPqELQqYXVycXLm1+cO&#10;V285dcGoZ106M0o5GoIpIgXVaNoYnhnVyOEoHXViTvpb3Clf6k9S0d+1d5df09/rVfV3oMoy6hSq&#10;ELV/U2vovK8KFUh9RwRoen9aXuTRlU4HuBOBVIYIrU6zDji5CrWKwaSiVek7KFjSsPW8cwrjoGPp&#10;kA0qeIUq7dJpqniLEn8iKAZF80NF+yKfZlgqH5ORSDIfqc/X07ukotsClR90F40VkIzx4d/qWrUA&#10;2MaVYpVAm7GqWnUUtqoqVUEqcr8FOv1zXFWLVRt9rdpolkCyZDVkHfPbhZFXtVpVF6tqX9XIGE9W&#10;KdgAAJzVkK8KpGoEAN/R+X8mp5ZqzgjWD2GrZlH9d0i1YlW2rRBZ1QDIag7AE6skBZWsqlUvMlt9&#10;sTquL5oJuGSHWhuuVteqC75Wtamq+55WHedPLpjWKqGqEpWpegvVqj8gA/CkRgZgThtW/xvSqo+l&#10;WOVW/umKKmurVoaqjoSGU5dJ1XKtWl6tCklVbfA0wi5TMfvZXb2+taq26tDWrUOgap9S1ZOqfHkO&#10;wF+/vHbtWj6WiMe3b+8r9ZXosT01EN30ErAq7apL09MbfoBy1q8ePSr1PvcUgAzJUIFqN//HVYYA&#10;6oxWvbtyb1GoeuxwqCpla/nfQdPqWX0zgC88ZH9zeDvcsteZz7J02a0mrRx1ssuETVtaWna4ESc7&#10;XFl/9GUUo0bRUkp3kzvxSyX/g3ac80OVpP0AaGp/iiDKL3SDc3jtQltSV1zJRwcLpixYSx9N4oGR&#10;JFCrBNHogJoJrFLbowbeMuE/gl77GIJOgYSdAlGhbJ/ya5BinoquFevUhEzFR5WDPdgXieajkUhn&#10;NIpnFHo1GfHUakLo6rkBahhESOjia8AWgExX4W4AybqyWndUbRjlShVvVsGC1cKLgwWOVA0KVCu0&#10;6ph9baxMASw3juH/ct2x3doFoFqVydpjWwCA1ZOGqzlOAFitOixtVcOmu4p9VZaphqlVterMpNu5&#10;qsf/rESsNLAqGYAsn/+f2hwApGpNY7UiEaB4ZTcAWpVQeJtuy9T5Cq1qwKrO6r+++RxUXbDn//mr&#10;f/rZhSug6iz/IrMPZkWrnj0LC6C6VpXF1Z4D4GlV4wHIRhVMVvnLimurqjb1r8aI6kw1K6Cmr7rP&#10;c1Xx7MbTG/wcwqmaAKpV9xmtutXTqpVU/dZgFVo1n88n4juxXxgNWb/oi6ejaw5NkVKdml7Hm6un&#10;1720trX1s9/94/m1ajc7ACsZBesztOoRi9UQVasJVrtUWm43M8osgOJlerpLRaaZms1GZWNOGu3C&#10;J03te6OhPWXa7O163tviDvnrXW7fhPdHvavJiFProdpQlOd2BiJJ+Sg+QY84HoJUIDSu4fouzjF1&#10;oYKfJvDJB5k/aRMHaOdzs2arUO2pD9W/6qPtAtYIYzVGB/OAJCkUMPGVXgHaYmBgKrcIT/cdf6WT&#10;PwlUehBFmaa8lqU+Wi9OgFWrpmAV5I3GZd4m1QAQqMa17cCOA6SfpH9HQ9V+K1XZUX2Tt1Z3FAYL&#10;g/SQgbuE1Y3LFUf/zdyrGoaqlavsAHi+qtGqgOpuYWqBsbokDgC0qm+rDt8zGQCWqnjmXAggx2zN&#10;2SErXh+AjAPQ8z8f/rNqrFoLwIhVnP41ryoaFVr1It0iUcd9tXrWTlzFSGvstgJWucR0e37eYtX4&#10;qo6qqlPn+Hlj7hujVWGr6qF/9iaoyu9nfa361PqqX9RoAvhPyFcFVCevgqjm/M+TVVdsCuAoO6tH&#10;zZewp3q09sA/c+qvevJ3ff/sqXbbcz+0qjMA9tXSqsYBEKgOvUVaFcEqZ6tethfUqmpVUDVW3ElM&#10;fRVtrh/19e1MRDqnpt4nnbqBJ6tMry6trlt/4MBPHz4s9T7ndBXiJSE1o1jtrhZYtb7qXRgAbAGc&#10;PnauZgBAFkufcHkoFaUy4uTExh69/T2D3h81r57P+1q8wdAVw0zDy5/Qmi84bTH1fJuSkpiULK7D&#10;S0PTqAb4bVTKuKh62h8YeI2Q+hrdoGOQTgVd0KMpJifkaWqCn8TXEr1hxUpyNS3BqLRIukQ6GUvH&#10;iJMsVaFSo16vVWvr2kM276pdA4Q+/LPFYxVSSiMUwVRqRYliwN6phKKsF8v5qED90aQpPYmdGk3S&#10;L9vJeK1MA/CntMwVCyxu6TUQW9WOcykyVoF0/F3R7hwAZFX3ys5qhmpHBz06BjsG28ZkAlWll1pp&#10;qdojyTLPQEe1qmfEJKt+qFztGbHVKmOrcq3qtECVhwBYrfoT/jLsmMrGaq58bLVcus7aTFrJqlpV&#10;rkoAIHvqoFf/17DqU9Gpevq/6AwA4uu4DrAeH/etAKy0ose4o6oHVTZWLVVv+Ey9r9NVPn/balX5&#10;yM1LF64vkFa9qmDFdeqZWnVOW6ukCcD6qo+NrwoLgCtVd934/xVvpUr15VShilXGaNVMOVxtStVl&#10;VesyFqkyPr9Sp9Zplcq8hqpVNgTADgCkaplW/fryt5edVhWq5os79/S9RVTl8QHbU7FO0am4sF51&#10;dcsrrxz4488f/m3r/+EAGKXqidWwVq1TrQqpKtEqEqs9qklPuLLVNtGkLhLl73+y9Xy3toR7n7AC&#10;KrRbwy4VGOyoOtC02UjT5qVdIlCNMm1xbqnRpgLSBrnx0vRZ02h/U39/mUZ1lSl/dpRcAYgZ8MFe&#10;T/o4C4tAZYmaEhGXUjEnUE2RrmS1mpTiVrsm59vXoG21de1aBOjfNzMBN8mE1TW87Y9N1gh4HAB0&#10;YgV4jgA9faUai5m8qTIx6VJSMTn1d0KuEljrI55YtSd/Dq5KqavoTN1A2gjCfbJYXpXG3xccAqD/&#10;jNZ+2KrnUfwDVpsLL0rpv2MQ9X8EAJZZgCKgumxa//29qpVgJcWqvipbAD1Wq/quqjKVbtT/6fj/&#10;S8aqMJUjAMdNU9WwbwGotZoLk1UCVjO6zlpWA3LDKvFUdWpWZqwelFLVj8DUsxwB8Il6kV/G5WaW&#10;2suIV3ddOmuoejusVW89uCJUvWEkqnkzd4O06p07bxutKg7ArFL1KpAKqM4SVUWrPhWtWqMJ4AtP&#10;q2aNVp1ksWomABBSF3H6X/F8VWsCfKdU9TuqyvtUzcnfSwB0iwXAdx0zdV+5A9DtKlXOAmCmDpm8&#10;qqdVpVhFSP0aL1CrPlWLxT2g6kevMlj74qCqQHUJQnVpacvq+gN/fvhV6Y3nnlmdgVbFlVlx0aoq&#10;WvWI0aqP703+/bfIVmn6X0/4PNo/VHayXzb6s0y9Wfu73RnfxEzbBunPY3kyypOlzFGETF0FaocX&#10;i4Jf+oKTpUicNknitMlHqa9RkeY/A9qd4Ux+2sTxAdIglXaF+HSXEatdMtuJ1Sl/jev7Lh7ZzzYo&#10;tvVxwSoi4SreSLKmtZ6nqiDk2dTQ0KDDBHhUIE+yIsnKqVbiKulM+nQsDRsA8tD0libYc03YU7wk&#10;oBIOq4a1EpCK5LlElYxG2AiAr+p/AupUfuEie7YJl3yN28VYsqhVt1elwNTkgEAVSpV7AHac3/vJ&#10;e+8tsVZVqna0jXVAqo4Zrbrsrake27y5KlCXGyUB0NYIX3XjiKyu3mZuoupuF6xiqH5ycomx6tuq&#10;x3UQwHHjr+aMu2qkKjM1N1PFY5UbOhU8NVzFg67/UXY+IXHmZxx31TWHdEzWP2hIzDjqxmrZGTSk&#10;MQmOYujF1oOV6RLQgoEEBIuOYghFYXIoRmJNVlZZWCor04s05jSQQw49LHHJYrqbSxKEMoQO3kqK&#10;vWyLJX3+/v6870xa33mdUReXZLP5zPf3fb7P8xBSBaqaqkqnqV+Vycr6lC2A5Y1hw9eMISstthas&#10;ClV3rVwVrQpUHfnsr6BVWaKSoypa9cDRqs/EAfjtNlBVuaxaFaj/TrXq4xJa9Z9BX5UcAK1WrUiu&#10;6qXbVnUzPFmlVLZq3DMBvJkqA6xVnQ4AhSp+LkB1iTrQEZCqolXdYNUk+6oX3AiAKlURq4TVr41W&#10;vaJaFX+sO9YAWnWfClWoVPN4V33zt4VLR7FVWavC700sgALFVov4qqxV74tWRcPqi/nrdzinjyz9&#10;SbH1Kcc7aT2pZam/usQZZ+pFo0xqH4laa8bv2fJTuJaf0A59xzE9hqapsvNyo2JUtelCo1/lB6RG&#10;TWxKoJp0Z5IISQmg7fKpqcq3S2eovmgU32QAOK/Kg1UqeA4LIpV+2R/SpBb8BS8eI67yfmqqXRFW&#10;k1KDintXzJOqCkjzTak5oU6t/pxq/5+zapX8lv0Z23WAjVoyOqBdGhC6dU6WS1V4o6DfD/4XxAAA&#10;bgJM3KWt1X21fU0IVYxUIVfREme7VKZWiVAtEqqiLTacAFizDoD1VQGpUqviBMCaaFUE6tTq1L5j&#10;AGzN8tAqJqo8zeZmlau5VY4ChImao52rjFQFKwEVLQDUqcjUoezQEEE1k05Tomo5S34qaVWVqghU&#10;AGhqA1+HHaL+T636lDMAQNWDR6pT4cFSFX3V75mq2JlKP7L7FKn6FHC6SVr1CWrVmXsz2XeOAXBQ&#10;zFZ9bINVS0vsAGyyr2qguiJx1ZcrRRtVS61SsfOpnSHVJdpUuU+1THWqV/of6CgmVW3NyvZWNQeL&#10;VapVAaWgVZ+zYA04AFeuAFSb6fo1U/VPIlTf/vstPDc1nfnpH4+0YEUcANCqLFZJq06Ol9aqN1Gr&#10;4rU1MTt//WLnxx8XpamXinIx+p371+gUETUAUnPM7+ur9ar5xjM9k6iSh7qmAFMDVIRTDeJ0UZqi&#10;tLdUrwX+uNxY4e6DDq8yTRJTk65UZdu0p41bnlSs9gh9DYWJpnRLFb6fF+epCYk8pegBITVRbwe3&#10;VNZX0sbqiory8tbW1g9abYg1ZupQfNanchXBMRKzt+OIern+GCMVQ1YURE3qAZ9qX+Z9oT0wzbXd&#10;zsrmHayWqpirai0vP1EhUrUSRwDMmWgVmqrwkf8ZaFXSn+qjWj9VDICTzpIes7kWTy5rTl7VaFXA&#10;KolVlKrrnKxaR606T5cq1Wki6rRI1WnlKtw5bK3S3qrVXFGuLpFWVbAKU2fgHgOhOjaWZawSVIWs&#10;HlEzCFUBK9wp5GomRTBNbQSv7W0QnCBVrVjlWX6gVbd/PwhUPWCSSgpghyCLDasppiq1/VuqPmML&#10;APCKUtVqVUDnAWrVnf9Dq46iA7D54s+HK+yrklTFBICuqroZmKr6vi4Af6yKf/bXWdUDOk1FXVUd&#10;AjBeDKkOWi1SAaodzcTVyXBcVQwAgSprVccBuGCoehao2so9AG/VV917m+/9RfPRoKpUFabCNVmY&#10;tG0AAa1KCQAQq4c4CWD2i6mLnQGaMlBPnw7sJdWXvBzv8hI0DUw60WN+X1Ntn+pTCptqQirRWyWm&#10;acKt6Wv5yXSY4uWoVKNLA5djo1o71U/zh4L47aaRlD81gjUpVmpcuu4jSZ7uXC09SFyZoonVoFHr&#10;K7lrHge1JvCNordObQzeXQ1YjbZGEavV1ckY3F1SU+IDeyyu3ftxl6kRq1UjTtWJ0C48hX+RtG/F&#10;tWGA17h8JdMGnYdZW9WN67BUq9L5v5+hClTFvqq7lSRV4dHL7aoiV1vW8y0cARBPNe/+D2F8VVep&#10;8hMfYHQOAElVHgGo46ruyPmfglV4+p+aW53fVwNga1qU6oTpA5jVetUqR6vYVt0KeACjMm8VHqFr&#10;DK9sdkx0appUajrzLpPOOGA1lirp02VGqbl9ro6gA/DttyJVnXAVatU/bG+McASADIAdkavYD2Wp&#10;qhGA3Xu/ySJVNwWrpFXRAbBa9XE4WLVzsPOYxqsaqCJVD59sFdOqKFULoUIVb1MphdNxf/5/YKLq&#10;gNmrUkZf8VxVBOk4B1XLQq2qTvm/SAigOdwE8LVD1ecE1i89qoJWvXpVoGqouk8GwENC6tu9fO/P&#10;my8dHapY3B8XZ5XE6kB4cZX6qgjVV6/evJrAXSsXjzvKFDD6nV/iPckg1Un7eWOZtZzKS9bUrenX&#10;env1ZLipXUyKSdNrKkwXtVH/QY1JSPleaaM56Eddpep+y7RN9cugU38aH2GVYqn2oE8uQFt7mz39&#10;k42KVZ04ZamQq0n4lODXRcd+ch/h4wRBVY/9CZnuXFfX6zZ7JfBt4lPGKsrVKGK1OlmtJ3oTTeVq&#10;fdwZicII7QpLVepW1S7UmPoIrv7uMZsGznUHr3OfdJudLqRUUYnTG0Vr+QmEKrVVAVTP4ADAOYDq&#10;HGOVwMqLAGi4irBUwbrGX/ieqn7jFAVWdQ7AHXUAsKsKxetFnlgtcVXAqqdVt2YFqixTp42vuioy&#10;FaGa44JV+KIR1vCck/O/MhWVKmB1aGxoCA2ANIE1m7ZIhY9llqkZC9YUHv2HlabwPLhxm5E6CFC9&#10;vZFhqqpYlcaoZ6RVNwa/d7TqI2Ur+qpCVcQqa1Wg6vY2RQDUAmCtmnW16qOd0C5AygAIVpeMr+o0&#10;rL5wmVp6WVUpT3Xcd1XHg1wVE4C9VKNVOQBQNh6OUxUpWV0SX7WZmgCKxlUVqsJVX6taqjZf6I4b&#10;rbr3cO8fpFWbEkddBkhYRVtVLvyklK+KrQKsVQuIVaDq2nFZ9RzIzIjuIJBy+UE2lSJNTUYVnGd4&#10;AAAgAElEQVQKt5cUW1OqBur5OmEqEDWB4f3Kek5HVT5YXLwG97HFa3jWd4pQjNMFFacLMlJKISqq&#10;NWpMAQ+q0WDlvwfz/uQBtLESFZTioFGmKSWoeqidKskpTspTAe2w7t/V32BCVDwyj8pT9fVVCVok&#10;oKnaX/XaeQQ+VkGwMla7qpMKTvRBYzK8zxSoIlamRtQJgJckZgjMxBTKoOLPJ2UgYETfKWTh4DnR&#10;qOesXuVNWMZUJapqpkqgWvkpQRVnq/belekqfXs4YVGxSimAk6dp/fdpZ1NVIJfs1KvyolU5A4AR&#10;AKz+d2KtqlNt1XXQqlT/n8MIwNwUKtU5HVk9yxIVuapqlXWqI1PtLIDVpdWlnD5QpuaWbrkqFZnK&#10;UnWMtGp6KM3Xsjwv462e6jB5qikkasZCFb9GkKbgaRDhmro9Yqn6bNfxVlWrIlXJTn1tPNXXeGx3&#10;HADpV93cZqpuClef4mNmZgYVKGlVXgUQNgAe+w2rS6OHo1ubh5svDun0/9KMACiYYlVhxQVq4Oh/&#10;Mzz17z25f6ehSkwA2aoiSdUOP1UloSV64aFVTrLKxFWbi2lVy9TnXwYdAIeqV7vjH7CtKjGAPbQB&#10;Em1nLx29X3VSbVV2AFirhiasogNwg6kKYvXNxMQv59dOB5rzudogNQf564Es9cL7LYBTL3Iqp31O&#10;SNXJ3H24qmTfcxWtMZENpcdoWvTl4uX8y42+f0rcXIhG3T0m+lVj1M5C9Sby9ztYlTWnyFUmaxsT&#10;1rlI+CUjcLtDVTCi2tCAA6oaGwmPAKCPPiKdiqd+VKh1ONmZZxDS4DyZ7XqGuFoJWD1BP9gAWE2i&#10;kUCTVyJxTVb1aNaKI63cMqCtAcZddYL9MTJoIxxBlfpam85v6TFc7e5uL74r6xP+JxSpwloaUpW0&#10;NzIVN1ad2e/FGAA8NLWKuVX40+dklQYAXK4GaCoeEWXrQKyWrXEEQHJVnZSwckarXJcEAHCVxOqc&#10;+qoTW/gxPatSdVa1as4Uq5SpS6u5W4hS0qe36Oh/a5SR+jsGKh/9maggVAmqWYYpOgBp6lIlnuLT&#10;sGMBDAfO/iNyp24P3h6B15GgVt2VCj7FVYWqcDFTX++IDwBU/XtQq2ZKadV/oVb9QbRqibzqf4Ja&#10;1SSruPz/ckWqVe8ZqhqQqj5WtU31RimyuipVHNWODrFVBwJw7UCglgVO/24XQFirYv3fEaulqHpW&#10;qUrVKmIraNbzR6Mqa1WcV2WY6oQAQr1VqFVfFnho1f03b/4yPbd+Usr45IMBQXn50ykWpXkPo/jw&#10;s/tNbiXKVPfhFMzalHpLHfuU6lDHalCb4vXAwHThskdTV4VGOTDFLwseWElsiVLFkSfukNP+H3Pq&#10;nywA0qhJPuhj1L9HFKqLVcz6yzM8YslqUqpdMtcZF5GWV9QgVPHoD0jl3zALcwRQU19tkwk61MFb&#10;CY7HrkGsRstbKQkAYCVDVPoBCKZfycS/uCFtnJMCiFM+7YsPywZATGa3YJCWrNQenu3XFqxUiW3M&#10;Vbk2mwRo56xqdTX70OUVJ1iq4lwVNgDu9uoswD0cBbj+o5b1Fk548DRV116VyhWj1eVrfo2Yekrm&#10;ABhnlV3VTmTqHScAMLVHqar5/XnbrTotIYDpgFAlnboqfuot5wHaFB9yM1EVpwhUPvsDUPXsLxo1&#10;Q0J1mZEqNaqUKFX/wUBlmNpXoCoVq1SpEldp7RRQ9TPWqmKtyieuVhWxCijdGMlu30OtuotfPeEM&#10;gKNVfwhp1UeeVrW+6uEoGwAA1MMVdQAKLFcLrqt6w2tTLbH/r7RYtVtVyVfVcVXmzB8Uq2YYFDGV&#10;vgh1Vl0q7gA4TH2/A0BUfYjJKhWrcH949yhUNdNVJwveZQcBBKtV7KveLwBTQawCVXm8kFN4krO9&#10;WVsS6oNinJ43vaV1fMjHYk1dgg/GdumzLIdapA9K8StTUZciTrma70/razT8XLBDouWQL5339sLm&#10;0WiD7Dpp8Oechq8IxfqFSj1S9ImwNI1gAopFKrb9c5AKqIhQxaNyzX85O7+QuM40jDuaNEKccaMt&#10;M401U7UpKFQdsmTTgn9Iu4WVClUzhkCi1aAY0GxFJgibgBKCii4SWXOzVBpcFiVJrwKB9WZxMReh&#10;LPRGusIiBfFuYelVFwLd73ne9/vOd84c0+2ec2aiZULSpvzyfM/7vs9bRUPV6FTL02o6yRWROTFg&#10;9S0WrYjVUvVW0btap0MA2rfltKoOB/BHmK3mCdurzSJVU0H53+4bkL8W5C8KbRbT4diQ++rx1lA1&#10;p1q1rMxA9djxeVmtSgOg0FJoK7QZvUpvVZIAIVdXYZgamoajcoJR1X3tqlKlymrVKvdWWa3KSQC1&#10;VbFaRUMAwFRqVYwBrPTKFMCNzSnpUw0J1RXb/W/uW4AqwWoUKoH61IPqPTz3fKaKmQqNGhz+hagz&#10;k5apqk/ljgCVtznzr02TqdN9fXgZrfqFtgD4YpXpKl88yd9XreqKVd+iWgWq3leqvlCtqlR9GGjV&#10;rZ2rQQ+AgeoPce2qz8OdVT9Cqm5ubX5DA4Ba1Rqqmq0aXlQVhepo0fj/UGQDoN+s6ktVS9ShRrsE&#10;0E1WXYz1ASJa1bZWSbXqDKjqRqv+GqKqYPUorfpeMmFzAK0N8Ojy/M90ACQ2dchi9aWaAKpVI9Uq&#10;jFaBqbvL32EnILRqfTBK6rea1pKmFhcVthRV7eRptYs9IU9brrS80RLp5EdVSg/9x+xg1AcnPpCG&#10;/iJ5ahVqUIK605mNu+8Qr6UBU7NuNp/zTE6uGrWZ5FBUaMKKjf0wUtvdEtKkyFOMcJofctSpCtWE&#10;laplZeWDVTz+v0ahGjC11u/NVazSSXZYzTQkMGeKudekLAqkJYp2/ZBWteYAbFP0H7SHwwFSdACk&#10;SSv4dHMAUEvYpBcwgPmtZLC8yu0BEFuVVBX9DbHadkitWjBPv3n2Ojr2mLCK/y1wlKFC9bIA9r1+&#10;VT8HQJEqWvXk7E0D0ptWqza5uGq4qsM8/z+4XfitSNWCp1WnpMNqaspi1d1y/Dc8NdfKwsqtWwvB&#10;jeceiRoIVZz6rxmi8rJQhZFKkSo6FSf/nqUeo1OLtGqX2KhdAlZ5E6aa1/TvPaoqVNHCb6i6OJPH&#10;EIDU/WUO4LkYABwCyM+QqtqyurWWV6ryoVa9JFrVG1iNGqv+3mpcVxcWXhqxqg4AbFXnq+6qTD3w&#10;tOorkGrTqY8yVf1N1d6mqkaJVKVMDQ7/F0O2amOxBdDqmOocAC9d1bNVBauxWpUy98P3qFUtUKFa&#10;Dx9dPv3OwP/jqwZMfSlNq1qviu2sWoZWXd7+7jcfFTps7YlGaX2xKA2N6QcKVSszr4e6+FtCCShz&#10;PlD9hL7whGnQipoNn/y9tP7IrTOjogKzNjNKkk+z6XQ4RRqy0xy+O3mLs8nDPidRgS+8VAjmpJHK&#10;fLpTGlRls3OlEarlg6TqcYGqZWq1hSr/ClJhj/9Sr0vR6kSVeKuJBCtWKQNuq1WJ1uQFFZbeXSfz&#10;rXXtdoLKC632J1Wbiy+3W1V+DtNZbD+Xp2vRMJbWrqrywVOqVVvm8adZeEs9AO5YkU6AerRX7Wt3&#10;1b4D6i+ivqoRs9p2t2pHlrG3ysWrNp21WvVX4RGAB7cf3IavCqb22n5Vtqx+zlvAas//bKQyUDVq&#10;FUJVmIo3wlSIinvs2r1uqfjzTYkaCFUB6qTj6tpSoFQVqPku8wJT+7rESO1DhYow7dsQrTrtaVWv&#10;uwqR04szXaQqjVXWqixgYas6qhKr/9jpM1R9sfNQqlWUqluk6jodgB84WhUWq8+jUwAL4gA83dyk&#10;UD0Qru7y9O9yVWCsHsRUqkaPGFP1XYAjN1UNDWlUtU5VlVyMMjWkVVtDavX9aLiKSNUwVf8YwepR&#10;DoBS9d+WqdSqp9/dvv5zLYDAAXipYnV8qNhYpVY9wOnfYNVc29t//7i3o7aiIuZ8b4Oi+6sxVyrB&#10;+37yCd3T0DYT5psymY/pfMe8Zv7QwH4gUeV4fz5+dWnx6qgoVLlzOdsAovIt25AuTSMwCmF8nMIH&#10;R4FHPCn5AoknfjK1Djux1p4yIjXVzjuVSjM1VamaUaqCP6pUz3E3NmW8JBxgpZZKfVWrLeoB0FsF&#10;VSGC23WrtLZzfSldCFZz0gYQpEKoEqCpJF3VIGilzulVna6y5Sz7ZbLOZav+IZfK2eRqxSqtXKQL&#10;GqwmSFUpwFGrwloFVAsyDdC/R67qv9ubhpc1NWG1GhcBsOpqVatGq9YYqXpzVspUnzWdnW1qMuqV&#10;uSoPBKq3C4BqQcZVC267Cs//aAXYjGrVpytGndIAAE3N2zCAOmyAqpfBKRXq2LXusW53CU+7nU4N&#10;X3ncaz1OpOLJo9rfN93V16fqVPQp3jbwbEyYt+kni2Gt+jVS/Bjk/wRU/V7q/lKoIgi//ef3QtU1&#10;pSqxujMhVKVQhVbdolb9MTRb9fwrX6uSqs+8xiqBKgp63zykA2AnAEjW0d1Iq+rIEdF/NlKlmKYR&#10;B0AHAGTf35Dr+2e96qLUq/wIACtVS2S/SonIVdsB0BiSqh/6MQARrRpXrToTaNUG1aqHjx/95TH2&#10;AlwGVcdB1daSVvP8r7bquEWqYnWIVC2qVilVR8DUM9vb2x/39neE+qJEi0KO9vNF0dIWmjH1xKkv&#10;T+eUqDoeJQf+KhncnyuWqIam3F5qAHreZuqHpqSyYYRGkcpxfBie0pxvtSu+B2SjqE43IOyJL+0Q&#10;0MKUV/HHBazmiGCrhyszZZVl5vhfXl41eOJ4cPxXZ6TCZcTW71eYu3a/QtWqdAKcODUIrGrsaoq/&#10;TLN1Qc07heqFZjmnJ79MEqn8vbXnGFDtlqrkGFedYBBAIFlzNn6lLtgRkKrLyRxWItWQDsStqGMJ&#10;5CZV09lSj6otzFY5NH/EsFZB1jZtbQBWK/Y5uiruqR+bWxMNANAI3VXVqkwCtFrVrla1UtVq1T0D&#10;1cLtQ+kA6A1O/jesTp0KWgCAVXf8J1NxK0+pUPUeMy+PqKRqt5WpAVR56ueD0/9MvgdozYtW/U8e&#10;Vmpw7rdMFahO9E1sTGyAqg6qrmV1C1RdV6pKE4A3sipUXZoxP1WvnZ1FR1UxAOgAXMLAqqdVn4eY&#10;ihmAGF918+pDFau75iZSUfsHU3dFpr66+B9XqxqJLf/7tqrXAQCQuh6Axpj2KsvXoLOq9Uit+rcY&#10;B8DTqn8u1qoN1lZ99PjyI0atXk68uz1wHUANrlfAVeZVG2WwSg0AwWpxx6r5dnzcEPVgfHl8+czy&#10;8sD29ie/bOuvrj1Xey56tbl407YrLvwkOrIfBEe/wdEoZvHLoR9ErbKRKJHdUd7+KHOft5F9IOx5&#10;3p2K3GwcXZ1QzQhVS9WIhXKlepWw04bIx+EWGGWbaJB6lrNYm13Rv93qVEyYpjutGq6szFQSquU4&#10;/wtUlarc+Fqv2dvWmzY/ClYNVUWsYng1w6ZV6mTDS60y0QZIyiSXVKi0lNUuXQiyJJUwZQtADlGr&#10;ad45SQO0Carcp2rXr9iv+ckGl8Uq6wa4+rpZxapRq6DqqWOyBnBewDrPc0jBbQXsp1qt4JAVe1Z1&#10;BYD0A3huqjcQ4MLJ1VfFzbYqXE6rDrNbtYDGqj0dAThcmbKJ1TQApj5XDwCRq06r8vC/goP/8IK7&#10;lajK1e4xHvrv8um+a3h6d3LSP/xPClJx6u8xJDXPUl7EqipVxame+JWn/GLDadWJCaNVX+yEilVf&#10;w1bl2uknS/f/ZbUqz/5asTJQRQxAz5ouwl4014v1icn1ddWqNAC2tq4qVXUIIOgBUMkaaFWvXfUl&#10;DACpVh1Aq+7a28Wqjh78xKqqaOV/JLb+72GVdqpdVq1n/pLoPJUseg4qVdqwKp4qmNoY0wKg7aoC&#10;1Wd84qkao1UfE6mH0KqJdwxV31eeXpen5Hpr9IKWtb9n1aoUqhaqsa1V/NzIMqi6PPCh0aqffDTf&#10;ds5W8oMxKBagUNJn+klbi4fUkHfq5/Hru2rUubnBQKH6UI0569/p7LwDujqBmXBrTENNVH43Pi4Q&#10;r5Tv+j3YmVC9qpec4DniBJ2apg+bdkv7bDG92d/+57KpsvJrVEKr0n+0lapzgGp9fa30nglP3yRZ&#10;5WupWFlnlemAOvglWrWd9apmDHQFZf/I+L8IVVq9+DGdgEpNJ8zfC1avek2s/k4r/Yofx+ca3EeD&#10;fS/Eqkyslsn4rflzZQ8AuwDmC2IDOHO1VgwOo1ZdXSpGq9JWZYfeqhSr0K9qEMrUahgAN5vOGrrO&#10;ztYwsRpMJVcL1Kp7BXP874WvOqWOqvQA3NhUsboiLoBfqTJQFa06dm9sYezasJWp3fbkD6hO3nVe&#10;6uTkZ5O+SoVQlXut51NqVadU+6BVCVaytWtaySpAncAzYeQqtGpAVZKVA6diq+ZBVW1X9bTqV+oA&#10;dK2taUz2+uTi0v0lQ9UtpqvAA6CvemmhSKsG9SrbAhDWqgtPN7c25fxPtapQ9VcAjo7+1PY/H6pu&#10;omqkiKkuqerikB+rCl81LgKgxG8AKPHGVVtbCde3G9/WHoAiqqpWfeaXq6JUjWpVAhUOwKPThqrA&#10;6nVerfq0Rr/l3Ur5rPuoD5Sp1lmN06roAVhGTMDy+JnlgYHfbf/JULXNNka5/igL0tdarghKrxCn&#10;IOq8hKG0zDkH1cnTE9ZIDfX1F2nUTKif324pobuKvSV6ZxKZBKRiwrAyk81mvQkrWWBfmskYmpah&#10;jTRTSaRSu4qA9SWt3vjHCDuhlg3s1QvyarZuQIp7AaWlSor/AVWr/Pp/bYWVqfUKVb33nbPqUbXM&#10;UdW2IEg3lKQBJkMZAByoSqG7i1BNKVTNYR5ITfPVgI0AUsvK1Xko5cJqJFthIQugmg4RWLoPpO0A&#10;H/OxOi8egHasSiPAnsHqnvl37TA3lfmvMQ5Qsx+zUCUSqxo4AAahJ1GgOkutCr6enP0vY+cXGtWd&#10;xXFnRk2MmltnKzOOWo3ZLassG0NRiUtsibRkY5dNTFNaaqNrsCQwadRhfGhayCIS/4QNhkkRZKWi&#10;iEPQJ0kQHxYCCezilu5LkhUGEwh9ER82+1KWrO4533N+v/u7d65xz29ykxgdxMKn3/M953fOVqwB&#10;eN9qVc7/+7hWlTf5P0nU3GkzYSU3L1xlpDJXz8FWpbjAliqr1JNE0gsqURmm3czT8/TpDDOVXidw&#10;mptZpjbb/F+x2kFiFXK1A2JVhCpxVVL+G66fepeZyjRlqFLcDVH1r4DqI146/bcrhqoGqRpL3AFQ&#10;ukrR0tJR1VZVVTVU1Tp0pu1q28C9K1OEVWusGq36X1D13xOOVsUXeDerVf+jWvXBseJyUYpVf7JQ&#10;nYGpSo9Q93/kXNU/lN2qikz/7V1Vqf/7WMUu1cjE31Gq/NRSFZC64tUqQHUCWlXAel1XrASo2oDO&#10;KkPVMfFUialjrFUnh3cKQl8dwteGroamrqaGrNqqGsCqnQQQ9lVZqNIf6OxkX/XIB4N1jW9ua1Ry&#10;4vlp3eZP62QQ0+ZQph+wTv1J0ihJ4drp4Kt56kxDSQf9U/liv6hQLPzMEAMz6Yzz5+L2pDGoKqEh&#10;xJM5/F4CxzPa1f45hHmDWNohXGhD9SHdu2pcVS8t78/zVJJJQs/aOuuqgqpye3fLri0GqhFalZdp&#10;JRLx2lptTrAi+ZAU/DfWuDuppc7PLJVtrvUkUmOxFA+/itUW8MSDPhlYEkcLOiOwYEcFplis0m8q&#10;xFI+VGtqvvO1ag0X81KpOGE1Kb1V0Kp6DQDOKqQqD7GWmtwG9Fc5WtXB6qhZlqvTqiRGoVX3cLVK&#10;tOqJL+GyHpBiFUffkz62APIUgOpI7qiMVp3PzeZm0QkgJqtaABQPhKkEVWIqPS6QRgVQu7uB0u7z&#10;Er87f94ClZDKZ4gPRas6qnRuaP7fphUqLVOhjarDZaoRqr3KVCJqb5lWNXcAOP+/d6NFHIBpH6pL&#10;06VnxNTniKt6SnxKPwwNDBBVHz0yBsDUsY/OXvrc16rhzioYAA9hqzpjAC494IlVcABmltECoPm/&#10;MHUmwlQtb6kKbaiOqv47zaq4WMXLVXdbrRp9+d9Rqm6vqiwD3F1+tcruV7lu8n+lakCr/oaoaoxV&#10;h6oqU+mIVp3s7Ox6TTBzIWgbsl1ZYBVCVbmKjtVwZxV81VOLTNbsW9lOAuvk7Q8HN/tGKTM1hFEV&#10;pLgWFcSpDpcaLLt2GgDqjsAmEqNVd6Qjyv470vvTO1iiZuKkVBmpBDWQkOfumwNlmiCqCljTStUE&#10;/5qXNscglXWm5+kzQz/JePTuaZGrDlItWqsVq2rdRlC18R1ukUBdfLsvUp+6WnXXhnKqJmBAEOFM&#10;d5dOAdxoRqcE5/5Xy9R/3ijA/ifzERGvNUGiNSXdqyJPUcmCiRorYLY1HvX85wtmGquYAEJWbnqA&#10;txr3jtP/DtlZBVjZU72Yb6zLa7kKd8egVt9lrMqq1TeitOpTu4VcL1bpdJX1ureK+6oYsOsB1fdH&#10;Tf6fz2u1Km/aquCm9uS4Y7UHklUqViOS/1upykzFQWGq2yhUY6VS7s8JPz6AVK78NxuktgKozNQ2&#10;+KodHcZPbUHmT68W05Fqyv4oUOnLBFP1nw5V0WkKqXpvQKjK/VAE02mCKRP1WWnp2RJ9V7aDuvSr&#10;IaKqiNWb7AA8Onbso0svrVb9acJAddq/pBUsVolWLRaLy/8oSrFKoMpCdcYAdTE0UCXSAwhvqD71&#10;qo4qNABon6rfBBDaABBI/X2p6oN1796GvXq1CoLTtquGtOqEsValCcDVqmqsOlqVdKowFVRdIKpK&#10;9Mvpp4+u/i5iLR8OQ90sPngUtc9UiNVsNnwNYLdo1eFTLFUJq4ff2jf5c6bq5rVlehRT+XymDq52&#10;7kfpPf7gWH6ZjA98UMBJTISrUxED/Cxf0zITSiNjYSniM4FXOs42qsnIDyb+n8g4X/Ob4JOXRkne&#10;tQAcpXpIoKobqaRORbGpomLz2rXb3kSrKhGmLPd/ah8Brbq6YlOyktsAUkjcQ5tRUIfSudT11h1l&#10;kpIcTakqNUitzdR69G+gZI3Ju9VI1q9KVS1ZehXqqwux6tpq7cVSsWpuyIobK025cfrH5P/aIlbZ&#10;Vv0Y+T8rVTMVkK1Vn6p2nmq5BTDqX6tSByCgVfdAqm4dNVq171s2AAiqHEcJqkdzR4+CqT14zefm&#10;T5sLAcWR3DXMCQxClVJ/FPyVqEahauLfrBp1CK9WU6Fqg5WKgD5VmdrBDapE0w6/lardkam9aqje&#10;tUKVXjcCDgDvnJriWtWVW4TVqqvPn5dMcMG+NI3Wqvtzc+K24trV9Bx9O3e/VNU2cOssxCrLVXUA&#10;XmLBih2vGrgF4DsAagGIVi2SVl3WDgC2ANACIEidiRxUVb5SNXChKrL/P4hW0ar+fdXoKVVBU1WH&#10;qzSU9auaFoCQVv07oCpi9XrYARCt2uBT9UfSqncyfLw7mUxs428XFib7VwoCrROkOYeHF3ymWq3a&#10;FL4EsBsGLEtV1qpvdR6efPvDwcFgLZ+HSQ2uDqX45mYUv44H6lDpUK5vCBaV+qejNKzxTLnmhN/h&#10;MY6FpwlloB7J8P1gBVlZyZ8TRrqWBf/cUhUeARQtrg1EXmkVqL5nvAh+h4NE1U2b2Htcu20bKlXQ&#10;qtu1TmWEKnSqXFSzWnXtGoeqUjALrZySr7Vjqr5aRGYMW/+sLFWsZkhu10J5G7KatyvIm3KvgGmy&#10;YjYD06RUfajW+Pk/s5hNhlpQ9biMAkRZ8iLxNG/q/7wYgD2Ad1WrSr1Kq1TuTtVRu1qFwPp0VA0A&#10;11f9kvdXowFgK1xVTKtG6t+Xf8LDVfNCVTZVoVXne1iwgqmkVK+NEFMfXDNM7WOmnrzQzUKVcn6C&#10;qsSZEy/ppWl/M8WQpv3M1NZW1qiE1A7mqZC0TWna0dLSLifEUihUCNS7IZ1K8VU7UdXeAeA61SNd&#10;jkpcPTNUVfUcChU4lfEqmFkFmBJk50qXn/E39CCqVg3dYrF6Uw+06ufWAPhpaUKgah6Yrmp9VbZV&#10;X45cWiaqHmOmogdgZsao1S9Eqy4KURd9mn4R1f9vBWvkBoAmx1b1p1QrU+X+0Qr3VKNMANKqLFZN&#10;v2pIq0pjlSB1IkKrHj7sNwHsM1qVNGrGG6ulM1ZLVP2kp2dyfLyfz23n8PfleB1mpg4PL84STF/g&#10;KFYhVvnv7PRg8RgAuKpZnmLYeXjf20c+M8Wm1XblXhKTTpMHBx3DlEc1h6ZL+ROmtLGff9VC1Us7&#10;96WM8NPjCFbzIz9tt8xcUYNihxWxjkUk/81eJV1dqjrf29auMFnl3oCzPTXBuT8zlZs6laroqtol&#10;LuMW3SArgnWLdgFsMFQlrFZUJJOJSk8WA8QsV51g97Rabi6kqpWmyPkFnpl4nIHqeWP0yniVGXAV&#10;ZGVvIPBW6gjUC1hTBVHAhfrCxoK9JvBrHSnA981cqmLCitipeeCUjnZWKVQ36PzqoFYdDVgAEKr+&#10;LkjpAYBW/QV3VZ1YT5g1lwBkC8C3eSNWR4BVKVPlcLi1KjcPL4BNVeLqua/P0YuY2neShSpDtZug&#10;apDK50QznTP0UKI2M0vlwEoFUdsAVKNU24mq7XJaOPn3XVT2UVGdYp7yV73iqUKpfgWtylL1L0TV&#10;m49v6qipqSlejdrR+wMh1VGWJaLn5em5Z3P0JJoyTy+zVL3MYvV+6SqJVaIqqVXrALi+6oSjVaft&#10;dNWHoXbVS2isKooBgN6qRU7+Wa4GRwBGuqplY6qjnVW3VGUbAMq1apOT/wfQam8AWF9VtWqT8VUD&#10;WlWpSkj1xWqkVnUdgDVjY3c8kqrM1Uzsl5+c7jkyfnv89qtifHw8RNjhBR+qgtUFoir31qLVFaU3&#10;o1XZWM3uzO7sVKoe9CtOySiT1I9EeQ0qNLnPEjYRdcPf6lnXY9VAXi/IfV1SXylQPc45OSJ5XJyH&#10;coJyRFM2bWtW77k61daq9HJBIoKq72wHVkHVp7tkJ7eDVharGwxV69Y4VI0JLcXwtHseZucAACAA&#10;SURBVASsrsd+P+jOlHwWaUrUzMRBT/q3qfQqxyozlRpjICs3jKXkaoO4qMYB4Deur66J8XsXVMKa&#10;q1jfOQaA0aqeoSoz9aLWqIipjNWfsVZlrG7nuYBWq74R7qra4pMVm1WMuSozq3Rk1Z4/grEHDoit&#10;aopVTzBaxdWqAGoPVCq0ajF3LXeNxeq5ka+Zq0RUyv8plKndnPcj8aeQnF9S/9bWZtan9GhtbVOg&#10;wkU1tX6oVGIqgBoRvfgAUHtN0h+I9ht/FgPg5uPHuGzK16S4/R+p/7/u8zpViiUoVhalD6fnFKQS&#10;l/lr/pabrQaunPWh6mpVcQCmQ21VMAAm/B6AH1+yVC3KcNVZ3FiFVp3h3v+Z8vb/aK6W36sKCFZ/&#10;/59ZqrpKV1ataipfWRXpq64CVqU91PSKqrEatbUKVJ2wYtUfBLCyVvUIqKJWM5nPfn/69AdMz29u&#10;f+MHfVeOVxaw/d8Pf78wW1x+MfXCxPLyLGvVbEOTaW7dbbRqdtFI1SzpbKLqftZ8B18X0I5Wbzqq&#10;MoBOo0W1iBRyBsyPHMt1R9qLS0q7Ike9AFEZqUkFKqGuAuUg/isa5khtKZmstOH/zKGqyNVDZhKL&#10;bvtjrRoTX9VD9z88VcLqunWr1xBVG7UDwGrVXVaWAawyU4Gg+nEjHIA169bxPQCjVfmRMlj9H2Vn&#10;G1rlecbxnLzHpR6PKDk56eo86ZdubI0o1ji0Ejmj5JNRYhCdxxqVFHyjmqzBlE4ENa0uMSQH3UAT&#10;0kjC0VEhqOzFbYV2IGu6IpgSKXEu+mXDD92HEnFm1/W/rvvlec5J6+7nOefkzWhT+OV//6//dd0o&#10;1WPDDzRKYsrs+hmaURapJE7Lo9nydHmMaAqkYrF4NQaBfLPlJmq1XAcGyiFX/bYWNggHYHC5QnWh&#10;HAewDKfGsBMkBgDC/6+LmaoLow5Zq1b7vmpo+J/s/l2myvZWfU+OAySdepBLVTXHX6uxA6unrFbt&#10;sr4qa1VWqfR0//AR0alEVXZUgVQoVVltsk7o9n8Xav0sVQWrZ5imZ/jR5DG1uUk3/XbnbyVqY9BO&#10;ZZgimCpaVROqQbJuufgBU/UL5qoq1Q+uXtxyQM3U336Fov+/6foXiOpwGl6GqsYCgK/qadX/uLzq&#10;p85XFa36jatWje8Y0y6Au+oBoFAFDyCPr7o3OKs6n6+aT6vaI6teMZaq9K2yUi0Ibf8LrFwt8Ger&#10;Aq0F3tTqOuurbswdA2C0qnLVUrVfMwAbg77qI45V1dZehgOQTaRX9fWdX9Wbd73bG0bsxIcT1ycm&#10;JifHdhBNH+NSrPbs51JWvdc2UOd81XqrVVfHQ7t6t71fi+P2hIWmzF6k9GSPEm9xQ2c8oZX3Ikta&#10;NTL5tt9BPh4XrNLF5kA0yqWpeDSfJGVH06NqeRHoKEwtdqvMgHXx4nTaEJU4GPPImpeq9NcHzmMR&#10;sq5QrVqoVE3nper3Xf0fB3XjlnMRp8UAEKqWKlXTqlVRg0Kpvh9VKU3rL5TiU1WVqUxJGixRWM5M&#10;5TudJarGYvhP4Gcirbqr/Cec+PVWP24Qtv+FfjnWZdBYAPYwLoUq26rorLLlKXDUgjXDEwGTyVSq&#10;Wnf6i5xWHVClOuAmAFbjvGv6ochZAJIBAF1NWtVq1a527P+RAbBalbH6FspU9wWqpFPPdwCpHQaq&#10;ilRnqIqTOodN/xukT99goEKlWqaaRKpbObt+q1FVps4qTbf4MHXm6jtCVeYq50xR/b/YeO7cV3+3&#10;ZSriKW32v/yu9TVTdRhUHeI711flhgInVTlX5WnVJ3NP5rof8fBuxFUnCaozkgGY+VWIp/tmDFRn&#10;8jer7t2b21s1Tw+A0auvNGiqqkGGVuUpWBU4E6AOYVV0V3FotY45ZROrMABytaoQ9YZxAP4ccgDC&#10;WrWFoJqtTdRmL0ezsbJVfR3tp3u39T7sfXjy4UN6nKS79+R8iJ14d+Jnh4+ME1PNugqs9ghWW1v5&#10;XytgBVSdrSpaNR6fN1zq50VNB1NUxWoiLrqTY6VFcTyZHKnBsH6uyHdL3dKdPymuQKHew+paAam3&#10;nydicsKpDGGElqWOrKd4mw2UxmJqDAhXY0rWsHY1xu6GPCuyIeJr1XTMUbX0xXXrVgZ91aRudqdT&#10;05qr8qla4lFVtapytArbdN7yc21K4v0+UhNR+KfspUYB0hguIJX1arS8MGFTVtLCGoSqOwyL3+ae&#10;g0GpVQ0iV2WhWoRzq6RWZQ5XEaZmvItvtjdS1fmVqomqDpimKv5irVaJVJW2VTgAnlaVhtUpFK02&#10;G6xylypsgMNQqvdR/6fdfx+E6iGp/u9uA1h5+y91/11anmKinhEvlXlKT2cCOtWj6sVGw9Vm3wKY&#10;zdn+S5lKfAAgddSn6hCY+jdA9ZPbw5yoOncOiVQu/T8HUJ1WBVWdr9rtOQB8GKCvVTWuGkhWcWsV&#10;z1YZgwOAaBXAus+Uq2ZyMwC5+arwKQCeDRBgqmjVBn1oY5VcJFgLGkIGgGOqkhWXzgKoQ8Uqn1b9&#10;Q8hXDWjV3/UH86rOV81GL4tUjWazFcWnu3Yvqr4UWO/JOvmeAHbbtgBbe1cdPrKj+9njs5arw8+e&#10;ThJWe0zsVRqy6uoRbOWnejirRNWX16u5qRl8Del7nqeG5xHAL9JkPstQR8wEKk2JorBWNRV9XGm2&#10;EKQIZa2AqCZKn2utZaoah7MFLC1pKWnht08JV50rUFxcQTADWUHTtUrVxXSl6b211gKQM1mNA8Db&#10;/xUmrZrPASCqbl0Z1qr0GEiKVk1KuQpU5fEqAa1KvzeFnFWSK5UkVZU00qo7wC8JzB6ENWJ0qihV&#10;waqANZpl09VI1So1FAxO9TAsnQkogwcHwdVBHRi43Jwbq8cb8tAq7fxvZ2WaSWVSlakkTq+WudWZ&#10;StHlnlbNcQC4AYC5Op1yySptWBVflaGKXBX7qocyDFWsLjQBOAOAW6vEVgVXz/dxoQpKVepUitS2&#10;tuNtZvO/y5SnNnkLKN1kkBpcvPfnkr8pVG3JE6c6YEL/owgAEEuNv2pV69nbvx8SqIKpXKZasOCc&#10;RKqek6dhqlqoBvKqN0K+qgarjAHAGYBH3U+7x0iqElTZVWW1OvOnuzM6sEprVTP7cnzVvFrVG6iy&#10;N/cEQHdiFfb+crRqg7qrJgOQGwOw56vKVaDtqnV1wSaAsFb9TLTqje/WqjIJkOeqsEGmDkBJ6ZJM&#10;zc1/3pPVee/WvVu89uw5evSoJexJXqRjWdD29p7e3N7R/TZp1Vm6sJ69vWNs8h8TPUhgKVf52r+/&#10;B1q1fn8r8gsfM1VN730E/U2rgwH9eETD99KdFDcp+0g8gfZQrd1LXj/qa1KWoFFtkHKuKJJQGjYF&#10;pT0l+u1Uxc4+Jk5q8SnVqUuLS4qXWifAWxXC1VjACbBYErG6LJ47cpBz96Qcl8lUVZNWhQKuKC4u&#10;LX11nTNWk0nbQSRrWiwAE6ziwdUsVjlaJVrVZEzNWsFTpWqNSI1owb+wNgFDlYtTUqRK094/luV/&#10;RXkWD/pEtFzOxMKQgyrEqLxxgN4a5HvNmkHca/CMI1bl5FjOp3EMBEL19NatU1ux3c9kUine7idT&#10;xFOZWo0xAEmbAagJWAB2WLUeaM6/Z6pT0ylJVsECkIGA9G4NklWZjMkAdE11TUleVai6mYNV90HW&#10;I9YCgKnax1SFVGWstu221X8VqR5Rm7Dtb2p2BX/HUqZps6aomsNJKmuo6jV7QN0Ap1O3+Omqd67e&#10;HmKZOsSTqm9z7f9MMytVLv5rNQpe6vvPQ9VmtAH4XQBz3WEHQHNV2gPga1XiKh+IQGL1izENVkGr&#10;qli9GwyszjMFINQGkGdWVUP4arBgFQuAjwLQttVAG4C+4cZVF8gUKR0F4HzVjba1yjsL8MZnAax6&#10;vqqfV33JzFfNZqP9BNUEQ/VKyZKViz6/ee+CWQ/09R5dnZ2dCthfGMBCvm59/dDPh385+xhQZbTO&#10;PSOqTk5MHOs5dmyn16dFQJV+1fpW4upOUHU1MzPChNm+TB6rvRP3uMOz0HTYe6+JeKG0lQZ6SekD&#10;nvKMJorUQo3nJp20bkVfE00/N1VjhqqK1MBTYFWUFFeUVQSoqmIvTXq13IQA8kxyrdrAI1rno+qL&#10;S4wDUCladbraR6so1fmoKsbqwoi0O/VLnNRs+xMGr6hSMVbZU5XCfzYd4wtI1d8M9LlCObyltlB9&#10;VZaqGFk9iANc3SwVRqk91koHV69fj5Ic/VhbylqKl7rtf7uBKi1oU4JrMkOAJETyR6pNhCqns0od&#10;APRW8RemqgdSkqyCVj34QzUAagZeUwOAtKrYql0qVvs2W7EqKlWkqqT/u7pk+2+gCqmqOpXrU1Lp&#10;F5p6+jRQmmpUqroolan+NwZrVOHd/6i+NWqIOmqp+glBdWgIIVUe/sfRf973f/n/rfeJqguajQGg&#10;tuqO7rxa9VM/A8Bi9b/fGK3aMT7+dPwpYXWSHQAJrMJYFbmaZ7Tqt+jVEF1ptdK9Fy8hpL5pmVqA&#10;S+7gPIACd1iVmQJogSpMra8PBKsCp1bdcCuvVg05AGyr9tcmLkej2YorV65dI6g+GBn5aETXA74f&#10;jFy4MOIg29kJwu75IynYv166VFk50DY3PEtAFa6eHe4eHyOqTkiqFVzlFldm6ozRqjtfUqryiChe&#10;YGpktaCV4bqdrkgcclWnmICkitcIXhJxfBiYLYwbVtqsQJFNC4CaFp5cs9dOrLRXSgrVlAyJpQYl&#10;jqm2eS11ZM1lanEJtGpFLKBVrTGZdlrVMVVGXJNQxYFOhThTRRwAfJMKn6qqVatdBMDIVVGqgCqo&#10;Cl9VqGrnZnlalfOpMjUFTE3wRT9HsVQTbKgmiKUsVaFUY84HIOZGoWsltkpatUoPtMJJgi94B1bJ&#10;wYBy1qoh609wcjX9byOlqnMA29e1T/GZKsxU2vIzVQdInbJYzUCnppLY/1cvqg5q1QGfrfZHMZAM&#10;ZQCkxYq1ao0XVz2Uo1UP69IBK5pVhVbt6iOsSq1KHYDjJ3adkDSV+qmeTgVUFwSsVIUqsRQ4bczL&#10;VLfzN5kqA9RRlaqjnla9SFQVpmKgyjCC/19Lw5RTqvadAEfDWnVBk/RWuWqVpaoZWWV1aq6v+mSu&#10;AxkADAJ86mxVK1VdDKBH41U9eXi639z0eBMP2wvQatEKvNLVEDQB3BKu1tEVqFWZYwCts+pGrApW&#10;Vav+NKhVf+M7ANCqvq/qZlbVuzkA2Swp1VqGKknVa0TVWw/u3Pk1rTt37vyF1kdYI26Bryphma43&#10;b978/OCPNjXNmjXHVH2LqDpx/bqCVfpcRav+wGQAPv7xyyxZmKh8YcCpzuDbbsRqBF1Gvl6luygi&#10;ajXuDYqSxvsiL+xvn2T7z1F9rurj1VEVtf7wFXRUpbTvUVVh6vPUywVUsFZlrvpadXG50aq2XOVp&#10;1YVWqeIIgBBV6RuVsbFayiEAEatGq2LZ0HsqWWmU6rpXRav+j7Hzja2yPMM4p1Db0yJd66QtbBZa&#10;poFpRKZTakYbTBPTRAKtsBiyEjyrWZNiS7EogUW6ZTKqyVmNPQhZVNK4SM42/GZqAgsYIOEDCRJo&#10;UkKKgH4pZBnGLK77d1/XfT9/3tOD4Xne9z1vD40RP/y8nuu57vtRqs71haYOq67g32xVMhWKlVv/&#10;3Kuip5oP/z9gBgDxKkasFjGwWpISrqqt0LpgKdsL0EPFOl9PBVzmVKodXh1Rta6uWaTqvJ/fz0pV&#10;uKr32fJftOpoozAVorOxbX6jWgCA6pS3VaO8qnmtU/WjLgIwCrO5rd4cAJT/s7Hqy5WMADw52tYG&#10;pZobzLUM5sxWhVClUoVYvap9AJxadVp1T58LVUGrDjmpqgbA+me5P8UUlcOqp6lJ1XbPVUMqx8Yi&#10;IdVkGMBp1m1WEKDVqyxYffPU4VPc+idUN1TMXLldHJ7DDrLD9h3Lq7TlCs6kvjVSoRWrh4NW/W+k&#10;Vb8WhPrNKusCMO59VUjVf+3f/zZ9VYQA/n1pQqB6/sbfbli2ypHVcTX7Ej+79RHwmtW71324Cb2a&#10;6YZU3dq7VTUryergmkAqiJpZDqjGNoBPVi1HX37LqrK/6soA1WRzlU+/S6t+dietmjetir0qSNUD&#10;Z45dvnD0m6OH3MR16NAJuQJhP/ZwvXbwmlqw169fn5mZeXiDsPWt7b/43c497zIjwKoBFaxdXdku&#10;ZwBklvQ+0PXME48su7cVHDWtmtLmUT91ZgB78pVQq3LFzwZ9nL6Qv868AvZAgX6tcr2mCqudQo8A&#10;z1OnWX0o9o6VVFu2OKbi3jdLnJYVuKowVueVzdaq+Wqnhav0zGt/eouWNoWerPHqn1I1nS69B9tV&#10;OG+GIQDXriq4AHqUop2yyvMArWJVqKpYTZZWLbUtq1Std1YpVTlcNhUojYdaw4sQWIVWTaVKUrWu&#10;taEK1Ic+gDhVF3WZHq66Khqg6hpSdS481X16ugqbqbRMAquAao7RqNHGXL285xpBWT0LIDgABQcB&#10;aGWV66xSb3tWcxazu0old6oYVw01AGwCSJk6Objnq1iq9nBOqGQFVk2rClX7+my3SpOqQ9SqzKfa&#10;7pSTqeqn6kyYqtGufwj/vxcVU3V2qpmqGtU81QDWyFf9iFoVTMU1cHZs+7MzV/7qsRki/vYz4qqn&#10;h0+PoynKNGOs6F/FDlZXbs9QqjKtqlyFVJ2lVYNYPR2SVf9xnQDVVkUIwBkAKlcvebkq8wYe3cZW&#10;B9burLz4p033kEu4mlW8yifg2quI7aYpkNnq51reMmVkANe1Cle/d2Xr/qi5qofqLK36aRGtqoHV&#10;O/iqSyKtCqg2lVenZf1/4NXffAiqLjyaHEpY8vXECQfYzz+8hnH52uWbJKuy9ccvVz7Z8uUfmBRI&#10;gpXnVWVRW9XFilVQtZX7M7WCVISKHkv2kUqhc17KzjKpIzfRyikVOp764AB7nJpo1RKrEHWda8VZ&#10;YKo86uy92VM10aol/Kn/rSRVy7xUhSIFP5FZTQN9WPnPKyVUwbMaYij2VYGk5llUxVmCPKeVWIXf&#10;EVEVmteo+ii0auSs+i0rbQY4f747X4VnV4OqZdXcWyrxFkBg6lLXbCqkABaBqzQAFlWV2xabiNO8&#10;263KmwuAuBVATanaRKo+tgYGQHRENU9UletBg+ojMjkejKhatm+epv8HEVVt2ZSbVLFanxOtOpUT&#10;tZlDCEAeOdGqo1CrrulfovU/nYApl1cVqUqlOqpUXcHjAORjRSXCqiZVW1ogVcMQqdrvoNrfc6Sn&#10;nyVW/bZZ9a4wdeceRSpW/6O/GhoKUMVWVWLp75hKndruHtCqfG+37X8ytL0zbvf37bYgVhNGAKWp&#10;xao6vWh97S8DWP0PDDx3dkDW/4RqJE+HyVVVpdO4ZE6jv+pN6waoDQFHZm5deXj9W0GqHj58xPuq&#10;vmXV+OnQrapAq/4Te1VfcbPKZQAEqxOiVWmsCkYJVt4vKWKzeGYvZfEmDwVqcjq89vKj1955ogj2&#10;aLZmM93R3FowAVUFrOhWSNfM8tVrV65e6w6qXhl2/5cn2qs+U6y5yl1p1dXOAciXQqv+qSmfB1X/&#10;fuCVXdcuHF3oxiy6BsbKuPDNxYsXp2XcvIZ5+eBBFa7Hjx975f33X3/jBeXqr42ru5WqSzKwVbu6&#10;njipVE2lWiFVW1MMFbG0aLMK1s2wAOrqrCM00WladXMUwjKtqttVidrVoEnr7ly4VWMj+iYhXPV3&#10;Qi3VvFisUpYqVfEG91ORCgOgzKoBXCCJUK3xWrXETm/hyr+hNj6NxVJVTL+mbZSm79HA6qb77BRA&#10;O1FFK1YNqpqqEqgKU9mxCpaD1peqWF3gGp4uKOhRpcZqSZVVqIbYQlKpWokV+gFAqpakcNJg6xqV&#10;qnY+NRzUVQ99oIbqU8tirD6y6kFoVUK1eUt0ECC06uRgC1iXU6xCseamVKvKdHtVylA9ZBWnWE1F&#10;datRXRWUamP9nCcrK7FbBbKucFKVvVUwBltwBoAyFVSVxf/jxOrV/p6eqz09qK6CVu3QDAAMgD5i&#10;VaBqqSqLVFGqxkz1WN0QmQDOAQgB1UJbNdmiyvqpOrpqLUBn6LEiXH1tL6g6cHZAxthYBcNUfpEv&#10;NB0fxzVtTLVNfNdiFTyVUVEBM/ZHBlWH1SK7VaG2ylP19tefuLiqcHXn25ZXZQpg4lIsVhWvbmR5&#10;ZxWxJCt/9FOYaleW59ypHtNzROTOdO/uzmbsi95eYWpvhmj1dPWalXMlGkG7iQvi1DerMqG62jdX&#10;+S6t+kkxrfpAca3aVEWqHnj1lwc/PwqqrltYMI7qjMgqv7du3fDw+PD4+Pj0tIhW+AIuOrBr1/Fj&#10;Z95/wxQruXpy9xf8j5NZkhGoPtBlVG1VX5ValQn4zbFYBVdLXJ/TVNyTPwq5KnirVKh6sdpcdxdQ&#10;VaFqYnULZk2BWtWq/+qIq2VUqqpVSVX+SVl6np/qq9ZUl3mtmghWOa1KqOLi6r/WoCpK1VM17alK&#10;B4Alneqssmx1fmM4DtArVexUsVWt/JvVkKkxVWWt3rpUKLjUGgGYt+qzANpKBVpV8JmvLrAA8lZi&#10;pZ0AUizZqtXQrWhVQnUVKWpydRkW/PguiFWlaqtS1frr4qyqQeT/c5jz1QWApGzTuCrEqmLVgxVa&#10;dXGiXpX+6qhK1XqNrM5ZXCli9WUNVlVaZVUbtSry/0GrwgHY0fHHDmcAyHMHLmjVDjirgOqePitV&#10;HYVWFbUKrWrJ//VJrG7cWJHIUslV0a4vYfUfcNpezFjd5iyA0LbKlQMECcuGKAMiVkWrbh9xy3+o&#10;U3arGkedqk4bolZxwsotpWnFw6JR39q+feZKJFXPm1YVqO4v0KoJqLrzVZxW/R8yAAysilSdmHDd&#10;ABNoneAV0TWbICqu+IUfCbRmCVbE4YUkNsMjwwcqkLby6bAq12rc7KGyWuGqY6V7LIm16tN3o1Vd&#10;BuDpwhNWcA5A04J3ANV86Z9pAJwAVde5644DjF1IrOpY982FE9jViiJZx3cdh2Z9wcB67ty57Bco&#10;DljC66RSFWXo8FZVtSWP3nMmKjf954pshe8ns6Fuc0Hx1ex6LMVq3DNwVnOB4A7YSHbGcr+F72sC&#10;V8v2xTtTqkzlzVUBOLKikDUNrNaU01t1TGVfgLnGufgcVrRwLlGlypOqy6sjrVpaWooyAOHPT1zV&#10;6ny0WAknVjNS1YLVP1JV9xCqpGq5a99XYq2rW3X9v8b1QmklWRms4naV91WRpzJjtzotl9Or+S3l&#10;rmI11dDUgH/iYxSrVKqKTmKVcvWp8G2gakODp+oPrP//pk2TLVSr5CpByr+YVlep2aFFVN5XpQkQ&#10;drCmoo07ZAYa2+YMLa7k0n8F7VU9sspaq7SQqpORA9DRv0MtAFn546avKl/u6IBW7VNb9UUnVrlb&#10;pVpVG1MFB2CjK6OCUq341nsAcabKF6q2R9tV24qTNcHRbVHK6qPO98ZOPS9zAPfYyD808DR9W1b4&#10;N28BqxSowzrB1mERmNNQqjNg6noidWzsuZFbz+41qJ7XO6FVo2OrIqzGEQD4qi/u37mTLavOH9Fw&#10;1YQ6AWgJoK8TlzhxTdi7/SwzO5G9xK8nsm7i4vfZc9nk2B3/QG/RANvV29Xr0apTO0FHaMUF9Wps&#10;Dabqd7QBKKJVPzOt+vRsrZoWqja9A6lKqu76mCL0Lse6aCyE8XpCyepiAsgIHDt25vUvA1dP4u8t&#10;TGUG4F4s+lO1VKtFDjNNAY+pEgXrIiarmLUKXf7sqquiUxBg21ynWlV7XbkWA83F3NPomzuFVlmt&#10;qrnRfT4JYA6AQjTNgCqm/kybtYw8ioe5DUbVhiYqVJmpWnkvqdWjWmOqpmOqlt4PC+Bn4ZRVXmG0&#10;aFGVQpWbaNUIjhVSFV34RFnKpGZdo3o1lKtqYRX1tRmqeUFqHle1k6rlmlZNsV1LLbisFoDyU24h&#10;qhqrPMzV2wKALSIAgaoiqx/9/u81ropK1cFJL1eBU7l+qC9s0GUb/lz6I101FQdWmVedchtWzACY&#10;VtWDVoWs3yNU28jU3GAuUqodolR3PG6+aj+YesRrVW5V7elztiql6tDQbzVYFWlVL1YruPhv36A+&#10;qqlVNztdL9Ww+m8vlgIIm1VOsn5UQFgB62t7B54/JUg9hcfeEV3bj5hlegVQJUlVq+JlmgdXz4hS&#10;JVEFqW++OTAwUrEdUvWwSlWB6pEjSV9VoPp/xs42NKrsjOOdJJM3jTGaNC+bdTaxaKGuYdfRWEuS&#10;hTpBZg3EJJsgeSvRDwpKEs3EDROhDQiRSmNkkx1tWVfUQnCL+yFE0rArjhgpbAfiQgNCcfrBpWCX&#10;hZQi7Ar2+T/Pc869dzJJe865d+4km4T1w2/+53+el/nFRa9UXbznaFWEACALYEYKAcrkoWhddk/m&#10;67Kgddk8rjESWIm/8TWROqPC16g+yHPPRPQUvgK49qBZCaBqF/MV7aH49nP37t8xAN414aoPnTIA&#10;/79W5doqrFUlBGDo6oNr19I4qSpNBaVpyQr5KtaAovW2pA9w7sAXj68fJa4i2gopV7+ciEOr7jAx&#10;ANqEzykm3UlqVLMAfKpEEY8KsNJrRcCQVRNbM9IKVT6yUjVa5pnp6qWmUtVbb9WcHUGrXiZgHXWk&#10;aok9sDI6NcdAFmglrtpdvAkL6OVYJ2DJKlWfqWmiVVVUHQtV/aCqn6nKFkC74apnbJWYqrq6bPFU&#10;uUyhVJhapVWdYiibqrjQqfSmyuB6/5KsCk1qhKoVq5pilSu2Ko0AfikfVyELwOMAQKc6mQDm/Gqn&#10;iValHQDH/1eOV7q16rROVqgNGxsaNvLktFWcRNnQqs1KVqtUNzstq6qnqkPl1eWiVbm+KugqDkDI&#10;0aomVBVgZa36BwlWPZlUD2DACQFwAgAEqyf4tMrYquKrOlJVQlXVVbU8DRsHgJ9MUNUqW3Uy5bDK&#10;HV91OsUM+PCTm20LOh613Rw8tCtftvb5+d9++y9psWrUKvhKXF35O5TqkWZWfv6HNgAAIABJREFU&#10;qTfhyD5qm2xuunlGtv9LgtUbXRdfMVW/d7SqV6rqadVfbTPAvmFYALMGq8u0ZpinXG5FiZq0XLVv&#10;k3JfxjQ3WoJTg1XMhOthIqHL4JXu0YmoBWwP45XvKAN96ljPKaeByTF9Nn1PGbJvYYKqe1Wr/nlN&#10;rfr7VVp12ypflamad8f/2XcfHwdV02FVLdUfry9jhaoqWo0bcBVY/eI6CVbGapw7uMSJqnOgakCR&#10;6paqxjdliiKqX5tJcbw/iNrprkcdsFWqfZ5Kqgecelfm+EoLY1nTNDPT6lVb6i/T1YvKRhIcsDX5&#10;cyQ5tcTjAbCNilB9aNUcHFvlbclzTpokhZW5msPHWPSHuMc1d7LmiYgqto9JJYKq+tfy3FD1l5QI&#10;VfcQV7ml05sutOI9hCpqVZVkmeKvaajKWhVtVBG4z91UObpKYgBcWrUoV6P/oVTzjOymL0JIa2YV&#10;qmCRWn0HchW5Vftd4f5K1SqHrAU/KdjP0aqlTNWcjg52AEir1lmt2t4QMVGreHmT70+JsopVxegz&#10;Pq8yavWZba9iu1Zx3oDkVm3YoLYqxwDIWdXT/kiD1apyWHXWBAE44yziV1uMVBUDYKpPtv9Qqx6t&#10;esktVOkiguaHPwi7Zarw1Oz+P2i1gjWc1lo97c1fNe9bXQdYrZ+YnTuaTbd1N6Ep1hGm6g+sVV8s&#10;qlaF1MT9BaRq/q5Dg4NNQCo0blsb+lZDqi6pVL3xaiblsOreyqJLq3J/lnmpWEVa9Xs+rfoGDsCw&#10;YFVtgCUhbBIXrSQBNDmTdI1lezcXbsvONxKE1yRAmgRL7aVsFa6aQc9RAixndU7IjaCqXOXYTm4S&#10;BY/gmBGwx946hfPzY3Lb1qNULXBSq9bQqg/X0ap+t1b97uOx2yDikycPMGl8jVDVawJKOaG6ey1F&#10;w6YBK7NV0Xp1ZGzsS5Gr8AEaE/FoPB6fwM3RqgFOsVKkdopaDXTaHX5GmkrUnbwCqR3/Aga2B1KK&#10;WRv56nIDVlWxSlWpTu1V1arK1BIz/dIdxlUXEBQ8KiQlfhr0goxKVaGdilVDulLQLKChohU2p0qo&#10;Spv/LIYq0TK7sg5xAARW6ZTnjD1sqRbb0/8sru8iJQhMvKrRle/VC1NNXX50O5UUqwyf6OVcYwAU&#10;MVHN5NFb1MtS1ZQBQCNrn8+NVSbqTqC0qkCLVyHrCpWrCKsF9WhZXShlVbJramq+oaVVANRY5VZV&#10;prpqOyqsPm2YtrUPHG/VEa6e2qpcMwBBAD+q3aCdqzYwXN+Y2jwVEqyKrdruxqpq1ZMD6qqyVuUc&#10;gNFRxWrftGpVdlWhVRmrze4YAGjUfGA136NUrVwVrHIpAIZpON2R1aSTteo5uZKGAKaLFVetQnrV&#10;0l+WhKtnSH7Svv7SJaEqo3DeGKvQqnAAiKrNhxiq8A4WFma7JumdUFXnwo2urtmLXUzVl9oMcEX6&#10;qjgOwOIL0qovHa36enj4omD1xsyMA1eMJE9+neU545pe0P7PkcDSibX2iCaiCcNXVq2sXz0topD7&#10;yQtnPdt6iKl7YQCs4wCsigH4RdoYgE2lH0Gr5hmq3h4ZGRGViUxVDESnPhDKyljlDtz1HmTdddwA&#10;5urYl0OPBauHCatRUqo9e41WBVYzrAFQpg5AwFutf/VxlK/McNX13wZSW1StdgUUqgafhp5ScZDr&#10;uNj+AE7tVdWqKK3CGasYxDg7AD2VrsLPo3AFgFZ82W9GnuQMGLXqI5IS5zjyX0OqcPpuqaquqqGq&#10;n6laVwy5yuIOLLVzD7G2WE7/+W9kealaRpt1X6mkb9W/U1/vlOvjsnylIGpgO/4JysRV7c3dkrL/&#10;B1Xz4ApIuBYzNaPQJ4JVqaqJqngt2F1gG7kWVHE2awGwuttStSNLgwDGtVx1pB3hVZGnDZwQQHe0&#10;WZEa1tK6urr82WaNsLJRVXpcZbsAhriwCtKyQqhZJadVkgMwZc6qmKkcAtDOvup4BL4qtGpQVKrE&#10;VA3E5KRKtWqf1aoaAqDRqqugqhFVYe8Mm0jVsI2qEo2q4QDhsMsAOO3JrPIKV8cXgLH624Wl+zSX&#10;cMS00NZG+rOJwHpoF1F1hX1VK1T5AdbrD7uaB5ua4Mg+Wkg+Wphtax3sPuOGahpfdd5oVXNbXLn3&#10;wmhVOAWAKg12AWKzRM40Q75I3wV8eQ3PxuiHYlixYf70Go3JSh2X5WpJxmLJWLKF5gBPeRlINmIm&#10;TqaA9R98jyfmiK9zE9K8RC4VsK6xrSe+d2/87bd3fPppVTqt+m+vA7BeDEChatU7n+UJVT8fOa5j&#10;7DjxcGxk7OoYYRagZcLeFsCSil3LeXWjFWmvBNaR40OP2QQAVuMTMABIq/50n2hV2dV3qgY1WtQ+&#10;V7gCUVO5ahqlmhxQ+qF96xZrPWDdUiuAmaBE9kKpOohDI8QdZLi1qlTkY6UqI7uGpnswV2XDrtt+&#10;S0Odhr04nO/NZLnqQ0zVdj6mKsuoKMzMLcT+OkWr6m+BVqW/SVhl+5Q1K+wAGXU4/C+2UBWp2stY&#10;rbBaVRIPYAFw4T5Hq763PeCDUmUPAodl6qnShy2PIjaJOSMBYpW+L+248f9QmuHzSYYBi9L93PGP&#10;oFrl9MSuktoAbAWoVs3szeEagP7xkvG6mkgNAlaJqxEAlZFHfG1viDBVOelKLQBTDdDJAuCC1eW6&#10;/ZfNP4nV6fLyaWQB8BRf9Y0po1T5pGraJVXhq54Nujf/tFpMrOro6BUOARCpesIeVwlWtYXKpSOu&#10;9H8Orcq3NBWt2qphAICpiQEIu7Vq2OustroI6uDV8+7DX/9p4cb9+4TVrwBDuADE1e6bg4eaQdWV&#10;+RSt+mJxHrYqpGp3WxvS/hGi2tXaBKrSb2A6Q/eyVlVf9aU2rnaEqlSsYl/1pSlZ9ew1Ss8wWYeF&#10;nULM4WFBZgw3Bihqf13o5/DffjzRK+8EzM0smlg0IrHno7HnsQiBNYLZEom1EGAxW4KYWMHgweBA&#10;kNbAQZqNjY0naSYaDycS7yfmuMI+LroTY2nH7J49OOjpMVB9dydR9Y9rFFcxVH24XgzAnTsfKVXp&#10;3T/HnpBUPX7u3Lmh60MYKFGFpZAlyipfr1oJ+zXD8z80XYjVMy2rWD+/PTI2dI6x2niLPjom4APM&#10;gaowQ+Vg31emdFXAdnr7p6R2qdKfYJ0qFQRhGexL6VKd2rU6ZZgGqoUc7KpaNUN0q7v+qqGqmqol&#10;JTXZlZXFBLFiDKTcW6z6xQpl2ZolNKzM9ldW+isVrKJXewWr20vFU2WqIv6+t9DJVXWfVWXDAABV&#10;a4oNT+s8g5ha54EqqFq0JVcyVssyWKvCAih9j6Rq/aZNq7UqXRWmsquEyxblOaMDBQnyijpM3ipL&#10;fFO7Cr8cfVaqtIIqyqywSuXGK/X4UwW7ZdZXbVKqdmShYFVJR402AiTKbQXpULuK2wFyX0CAdWuD&#10;KX5gtapbp5pAVYn+Lw9xwdnq8mqtBChk3cDlqnT7L9i2Y7yFHYCgkapaXOXK2RbSqpEroxHWqmDq&#10;FLTqb6YsVH/1M8Gqjf3PZ7GabzOrjER1RqtJrVIDwKhXY69OyjXZmjbiyiVdjVL9HWN16St1AYir&#10;3U2DHq3qRK1ytGp+M0N1QQzZ5FJXazdT9b6Rqq9mTHEVC9V5j1RlZ2HehADAWH32emrqBD50LmD0&#10;0zXczw+Yff0nLtTS5LI0faG+WmeGQrWh2trakIyNKGYR4oURwsM0v4Tka9od4nkDN4uMPI9gRZ63&#10;0EcjKdmWyzSDdAteDgbP0zwYPH+w8eD5xsPnD986TIvmrfcTt+jGLfjic1GsKNuSNAiqO3bs+C9j&#10;ZxsTZXbF8QXFl3EVqhBABinqNqbddEIh0GwyI0nb1aA1K74Qguk0Gz+sX6i6Ti1JiUITGPzQooES&#10;rVlidE0MZquJCVAzbLCx9MPqBMzuJrgJCpndD2C2mWQjDUvs+Z9z7n3uM4NJ733mhXFgQMcf/+e8&#10;/M/On//UFFZlRADSK/VWrVQDsM5o1fVDdwc6p8bHL59Vn2rPuPrsoFJW+Nopq62zTQTsnakpxAYk&#10;murnqpL1yt/HP247fnYwhZTVDXz/f3nw4GdMVamYYuGZsxL4WsT7v6VEBaswkj2u6LpFrANqgVS+&#10;bYdJa4uA1kymFrJWeHMBJRWV704DlBNwbjeAWDVe2ZyTX2UnnawVpRoKhgqDpAzDhbqCQSYrG1aJ&#10;Vl29vsgylQi8hrFq2SsTpSWHVOEpVa6oinKBq5ksIFpViEpfKMQwLxRxWsgkZe1aTTdwqhaqSlyV&#10;qw1Yq64yLyWTVOq5wJRjq3Sp56l8qACAtUp+Lj3ZnP07a7VBq1YycBRgndWrucYPy50HUFVZ1bdJ&#10;xmNHKj13QFCVsRqlX1NNTTK1Ovx1ODwdjjFaj8aqY7hFXYAcGLMq5gelpTOuG4AzXXWmQCMAMxwD&#10;QMnqG5z5B1c3sLVqf3+pFABM/05zVXgxOv2PcQSAoPrh1UbD1caT7Ld6SbNVRqv2a1jVStXMzirT&#10;/U9K9aCNpR7x2CoMNRarDYfs4THVl7j6rxcMyMpofXT94TWGKklVH1Z/fcpq1VFbqarZqhcvAiRV&#10;Tx8+ZupTJw8TVQ8TVU0oYRLpqp7vey75s1UWqXw9mp4ftlp1GVq1/1VHB8IjH5j5M6iV6P+groOo&#10;WVZWV7ZhgxyyyrDL+JFkWbKVLsmCpLMKnE3/shPoy56gnSxNqu2FNL+U01tDSXs0tTt1NJyKhVPx&#10;VCwUj8d6473xeG9Ndw1R9pe9tNux32XKEl/3uzNOef1o586dGzdu7MvZcXOIoepq1XRWXPU1VHW1&#10;6tBtUPVOp/hSY53rcgBrKHuGlKwi9owgFnCFdh0f16gr0PqdP4FFgvVy51muXL3BMQDSqntAVTin&#10;bNXcfuba6kQFWvCMFpvTsnVYtdqkxHe4jsBYtNbaZFaJ0926kloV32ukv40BlmfdaqjKUnU1n4OH&#10;hGxAGQtGA1ZgFdFTEausVEFC3/Kwuo5jq6gDEIUMYSwUNLOv1qqvCodUi7i3KhgM6Wvj1QmoQQWr&#10;bKEqN4AxVTebbi427mOL1eKcHVX1aoi6kRus4CBNajNXscpqebMmqmy/LP+yaEIsQOvDhpSq+R5V&#10;/VitUl8stnGpdKlauUnyc/lRGKyuXt1U1CRjq8KYshoPxflanKx0RMCW6d3T5W9a6wMtrfITVaOq&#10;pf2wvJYaAPgASFEV/f8lqVqAvqrdTNTdMae3SrXqSQ6tci8AO60iANBotaqGVU29aodaq76HUar2&#10;3P+g46gSaPBqVX1i9YiVqu42bL0Isja8ZuTqIRexfzj/kAQmhCquPpucvGaKAeC0YrSqy1Sm6tLb&#10;p05dh1SV6tTJyYegKkNVC6tuXTtmterLZZ9WtVI1PTrPWnUZ9aqty62vWltnXtF1hyy4hdNqzVoj&#10;OHTjGDHXulqzHhlJjiSSI8lEIpmcSE64awbHzAThdvsgvTUGYYX5ZgolMSnsLbT5LYTQPeEVG3QV&#10;vL7LG/J1H7Trvht79uzbty+yq6qqiqGaRdXsyqqbbmWVM7dqaKhYqEr37n7b+fHU5bN2hkpzcxd2&#10;VwZlBz0Ve4YAmzh+JpEYGxtrU+WKuOsVn2rlICs9cOfymcEUqPr4+YPnD+hn2F9bUZLZJ5UlUyUa&#10;4HYHEDbra+vpwOalN/ZW+7Qc+maMr/bVFBgyqK+giFUFq2hVk//H+Gg9A8faopdqw9U8R6vmZUO1&#10;kLbqVbTor4oiCCBalTPv0tJktaqNq67hmGpIww6sVcPVIlAFqypaSatKA4BPq0Y5IVcipVwyZ1XC&#10;q8S7CPu6cmdVbo4MAYiaDgSPqPge1pufzJTdarOY+cvLNQauxY4pllxXanWsQlWwCq5Cr0Y5DoBp&#10;gPS+j+PNz4e5NY1XqCObRhBgxhRYuZHVgoJ+ma7C5f/bubeKtSoJJEQBNpQ5HoBsASB9VUfdPoAa&#10;iFWtrgJZWaoCqpecEgCSqu93qFY13iosVQNaV3XQiQAQTgOWqJquUplqYZohWC+aGOvFFXQrP+Bo&#10;Vjr/h1TFZrh+9im3Rd2/T2KVqTr6L3dDs6aFqtdP8/k/hCrB+HRDTw+oKlwlrH5/7ditY/d6fi9a&#10;9eXiYnrYy1aZm2FurXrJE1ZevnrZmnxlybnBx9ElYuQS7bmRubm5kSW64A4WHuIPzAPmYfNn/Odj&#10;c+7mNYYvoitBy6HtIPbgAGQgwar83LktqWra4RTTNRTq7u7uxSbpysqV1/72SPv+yI39kfra2pwc&#10;+t+QPyRhVYeqaVWr2Vr1F9t+uO31WvXb47OzbedK+HV6293pf5gI2NXcbBDrgyv9AsHCD4gaKmYr&#10;Aq5XnDArc3X8yexxLlt9wLVlSlUd7+d0Rfm46sFUZzpVZPjnR+p3yeCniG8KtH221apeBCBLsOYb&#10;lQr0mM9xIgA6XoWgWshQRR1TuRSM4kq5KkbRVqtyLJSpyiS8SzDkZzFX0U0qoVXjqKL1TFarrjVx&#10;VUlUFYVgWhVCKJcoymq10KdVoV2DGVQ1WpXEOP0sORxcrdhBHCX21UeqKklEshEAcAutiu/CR1UV&#10;qbzzTNWt6V21ajXX794iq08vKl8jrliVV4VeBVejTRivyFw1OI0LWXnLTCtufNAO3VIbUuWDy6oK&#10;nOGqCAAgDvBGHftUM1ProFT72a2KtOo0C9VpKQKIxxrjjZCrV0+iuooFK2eqGrkEIEZKddrEVb16&#10;VZWqP+G+qrcZqAGJqwY4WUU8DXBkNSANVg1eGcARpxvgkF4aPMKCnitp1cxE1kfnT9/XAIBEVj8V&#10;sfrMo6rBqWrVUcRVLVWvPVOteh1UNef/XE1w65ZPqw4Pz4tWTdspK+oC8BJaleTn8ojdS8tzS0tz&#10;2CsteNvpCKenC9izCzho8Yezvv0NbRx25lMbPJ3l1jzEbnlPv5obGxvBThBlJxIj4OsALsTXgYEB&#10;5mv5uS1dW7qqu8KFzeHmENGsiI5urJL2d9pLKnCAEFu35m8dGvrH7f9Hq/YZrboto7eKsKpUvfvv&#10;p08TzRGJNWBEdbsuRqzFLI9gbaaN8VWpwVRpQR3/chK2JhKICgCtKHn1VWFdeTKbSMVrTp748vnj&#10;588dqvqXQ0Mxs4bsrK/PmkcSsTStpb2LZ+llitXsbJVjbe3EV8XaBE5SWgPAD1Ro9ZUMrGaoFsrw&#10;KF9rk9aKMjDRW4qEFgvMNUGrLs0hTyP2rX3HjAUAVLUzlpWqxlS1sGq1fCVEHkIQu2GjVYFU2YXT&#10;QUC2OhhWWxUp4LJYjeZzyl6c+6FMUbpfbEcCYE4KfP235qoDoM1U5XktCPh9kaf1AKYjQLiaazyx&#10;lavFPBVbRrkyWCs36UgrrbrS4dWWq7Cv7gZZu4vi3XGLVCEqoBpSrJZ7QQDfgBUJAbguADi2byeq&#10;1gGpRNaOOuT/VaoiV3XUzVYhropcMnBaw0HVD61SjVmpqoVV/dIDYLAqWvVgwLQABESrAq0AasC0&#10;AxzR2SoZWSvjC+jt1yM1Yx0RqvICXEl2qlhVqs6POlJV+lXn0wtKVQ6rTuJzvjh/pKfnGNH0z8Aq&#10;KdXJW9fu3bvX0/O+YwMg/iwSAUin0wuLwBkRd3lucY6e8HR5bm7xBVHzBTuCCjkXXizoml+YN0vw&#10;TgvGTBcuXMAdcx9r1Dvs7YHRAwdGvxul4/PRz2lNTc0Oz87OfjML7PJsEuFt21d0jJl1HCo2cdaI&#10;2AFsYqwZb3qX5GFhV1dwTYiLzru71zJhN6+NRn+A3P3tf/7H0appG1glqv7NT1UTAviN1ao3d/T1&#10;7RiStX4gMTIT59jtDW8JXG/oxSdiia60ftXf8adTe/fSe+ytH79FbJ3A7BWD1jvj40+eOFgd3F1z&#10;8tmzLx8/PnECVK1wKZq91NWpPhOn9RFeu8xBCw9VRV6D1XwzSmBVyQotBchO8Xm4+9Kooc0VJhNW&#10;NyNRRVStrva1i26He5THVT2/X8NZKvqg0CC12l45WN0c1RFaTl+s56q6XrUq26rIDgWJoa5WFaji&#10;mA4ixCtmVUU+qm7m2qp1arJaXCwh0OIq2t40gFyk/3ORe9L8P2KqgOht7+w/z0pV7rWyYpWpmutS&#10;tbhPyLrJk6ru0BVVq5armF8ejRJXvRU3NxIbEK+uaYNVF6r9kr3SkdWSrWJzRNaqdaRWyySmKmZV&#10;7DWwm+u2bAwgHhOp2nhV6qsIr4JU7NgfMdtarVX+KkHVflOs+lu1AMD5fwBh1QCEKl+Bp5yykg4r&#10;3PFVBMhAAAGqEapONOCiEa1eNQDfa3CiAqpVmahfIAbAUFSt+h5TVUKqYq0iXAVV90oFAJ/s43PO&#10;H+zpuT9plOokylXvkVT92tYADIu5yiefiJ/Ko0eLjxa5VvV/jJ17TNXnGceLzoJMOEOPIhR1Sh3N&#10;ROGIIj2LR5ZJ/+Bi6oV2RhSj/qH/eKm1ZFFTsQHFGF0MF9ssBuIlIdRMEjZCnJr9Y/lHEyCHLmjQ&#10;ncZpcqgQEyKsFfd8n+d53997kKV939+5cqkp4cP3/T63Tnl4gIswOkZykyFKSzO6cHcGN8ntwj9F&#10;ANqlKxyNMiq7dOvlLrQcDRNSaW8Y7QJfUSQ/KrXy9NboKH9KbzjSSxsDoXgMFMfUiUN79tzq5k0i&#10;1iMsFCwRdri9fU4ezt9bM97emmGSJDF9emRkhNNVHQfAJAGoVuXUqpW/W23DVZ4DkEpaVan6dXvT&#10;o4FVv0GqrAmKXSG+uogVCWtELMh68eJnNWWXT7zGPnto585f8ujrb0zOwEmQFUNbEMP6qi98+8mR&#10;TdK/srS0dJEZBOge83l2k0T2YzlqWDrFIrAmIbndOf/nW6rOd8ZYxxSkelrVknRaLNWRuMpaNT4e&#10;sX8/I9WbHm3ikG4LfrP8qlLl6G+JalKxGKvS1tVMygLO3Oj/TMcAIKL64emq7M2TBAAGqpsHAGf1&#10;bdNcxZYBAH/pXAswzUaWgEDRrFar+riqSvwH11MVtM7Q17bOqi3BNm91tKqaAHQXJ81ck5MnU1Uq&#10;WQFWmbUqPyFuxRgMnjq1noG6yqIV3QK4/YEzs8txAFipwlfV+aoiVRvT0pY0voXY8zsIP0vujvRV&#10;AVZZqcZ0rT4NtbpJch8PA7HKVESqjh1oPGDC/8gAAFSrjQGgYwASN6oJoAkARqMKU4vl1RtZVoaw&#10;xTFkNRyN0bCuQyAfRQ+AnnNWq0Kt3mnhagBL1a4uV6tCqka/F6pWcKwKVmp/z4mzdfhOKlYZqx0d&#10;n7FWffXatldlngpKmaZD9/gMDpoODXVGX0gzV1r/Mo3siJhMyKgHyChBtDcaiUamXL16x5fuXn3F&#10;A/TkGd4zK9zXNxqzuDMJQMuSNhIxk/ZO3ibGdtO1h/an3Z9WVVU1VQldmz4f/rzdLPp9/TpDoDry&#10;7B+DrgNgkgCMVnWoylzd4fZXtVo1JSPvPxcOo1D/6I6jdv0dl0VsDGHv0z54saPu8vXx5+Mnnl8f&#10;J7KW7S2aNctkDlQpWa/ekNyrv/ZGiKp00Nq37z5RNd+En/Id79RRmwhHCSmtHMUqDYWuTAnXZFx2&#10;DtRUFkBs9xRjOWjq/yTVnGm+ODgdVCW0cXNTZuos24SPAyisV8UFQCaVJAoYrApPPag6apWwmgCq&#10;8ogAG/2fGe91Vp0hjVWJln7jJghDmaIkV3Nw/Peb2JVQdcbcWKoiEKaNslDPBfqh/QBWHHd2iWOq&#10;pou5K/8Gz1eVByQEtOHS9gApTqhKkBqXaloNMFPl+F9vtapMBmwu4PaAoGxIq2WFrIvmbwvS3nYq&#10;SFxd72nWuXQRVv1wswdkDILjAKSZwipTWrWE81WXcNQKDgBp1TXVXP8PrK7jsipTZsCJVaxVNQtg&#10;FV+HmanItzoCU/XAkUY2VcFVaazCUrV651JurfLhh9mkVT0PgPWqiVclihnAkE10aqzeoOtmJ+/K&#10;ugKxKQJa1Wpfl5+9vKWlx4Oq+KItPdCq2w1VIVHVWO1CEQDaACQqVTU81d9z9lDdllbmq5GqN1tl&#10;wEq1ZFa94qzUV/eYq/egS8cesCJltQmQEkrvGpai33I0GhmKRLmdvV782tKT0BqmWy8J1ahL3f+z&#10;emnjDou++kZEGGsHlvZiO4v0rbvC/JURtCb5k6rYPd2E2G5at7q/6a4CYpuahpuGh9uH5TY8DK06&#10;ODhoqPrC8VWdRgArVi5nrbqQG15ZX7UeVPWpBfCxUHW31nABrjGEdVl7hYvBHj9urdgy8fz5dZ5d&#10;PT4+8Xr7rgNHYAw8MWStUrL29vX9M/Jg1voPUFi274+gaiGH83HMzy8M0Eb3anqMK5SdTzgt5XAU&#10;iBoQrJYIQUvsJpkqV3LA0aoCaAer091B1jHOquNCFGqHfknSmibWKsYBoMFShhnGZ5D6iKfyOXKV&#10;0zg01QqX6lSzZW2lD4Cqc+NlCAFGEM5OmO7kVFlT1aYA5OT4czLWeoYCZ6xybpU/J4+Rw5zFZBVE&#10;rHhmlXgA7K1WJlR6cSWHg1Zk+jKR0e8z5f8zYwoAdLUh/D/T5FUlJLTZHoMiUzO5FEDP/vWpTm8s&#10;02ClmZtXFTQbsPKfSvPDyl+0yJR/BNcHiavbYHV9DLGK+bJ8TlgwIO0ArFKVYz+PVzVcbUBhFWay&#10;QquyWm1ArIqVKktVOf9zapVpsXqaGwG4C4YqTv/YPI51l0BVtOoX1b+F4WWaALpaVfoAJKpgZWcV&#10;PIUFoGAtHo+pDSgvdl96owLKN3vyFZfGt7SLIL084VH13J1+TQUQrbq9bJlqVQlSyV3XGdKqQ5aq&#10;VquWH0IKALB8Du/8yFqVxGoN/QV5vf+/+1/uJ6SOvRz7buwl41RiV9wHK3YxHwl+GA+CISFRz02l&#10;f0tY7FTbklnvN9hn8uKn1jw59OuxP+yh1FL26pc6upTrlAg7qmfnya2vD5/9VG0Coett4iuhtdvD&#10;68gzLKaq4rTL5gBAqyIJoO1a/eKs5YzVhTzi1J0FwA7ANbr5/nKhdd80QeqFAAAgAElEQVTC3VMs&#10;bvdiSWsXOsi0VkwQUgWqdE3U1R27aDKzntTW1nKyQBXB9eSXkciDW3/+oLS05D7tkpL3Am6GlOT7&#10;BERpArGBQIA90ySc8JPwYNa7oVABX/ogWF0MZzWZvjDZatVCOcZ7fa1srGpS2+tFMVj1OmghbYBn&#10;rKATCKgao1PTlvA0PsXqOqaqxuTtarfOqiNYWavO/YVSdXZwklb1egAoVXPUAeBcVb9fErsyBjK8&#10;4z+HryBW2QEQqkoS1OwEKS7wIRrFRNUC1rhMEpfcJJW2D1snVtliVb1gpLZxYxXtBWhzqnzGT4Wd&#10;ANUrBgDuA5CpDlVlinWzzF3JyrKC1S7N2qCDy3Eu2tgWnJ8erAyeqqyMZ0vbT1QdYOvlUZppsGKG&#10;VTXoxCoUV3FlFXIArFZFVhWX7mgnrHXcByCmv8ppk7QKjbpJ3xw4NnCg8ZhMueY4lTn/s626FEpV&#10;UgA2ZmtSVaLNBCjnDisbbUYA+6zFWsXqdVwpj1GuGs3ywFrMI67L7Tv0RFu2XoJWvWmpSkjtFyi2&#10;9DxWqjpSlSd2cLQKKQA7rVYFhvsfC1V7+o2vepOgisSqmppde6v3v34lEf7vWJ7Sd8GAQdi1kKSd&#10;dJqXxYf7sMNRE5L6OUvI6hHWvhDOupfeJtF3HnA5T3AbBjVlbGnEGw59g8WsJaws+kzRrydJvz4E&#10;WnkRXZ91C1QHX/7NRqs6PQdALIC2a5nJBVkrV69e/YcdhNWFq5eviNPMKs8B8F37/eHWf//6/fd3&#10;504JVr2Zxa0KiKo/TkwwUGVd/6TiwsH1TkhLUl4JrbVEV+0HWEpQLS0JKD7zAwjkB7Bx1g8s1h1i&#10;pLIYTeIP02NSAdP0XRetoRD/cgbA1BB/z6ksAE+rTs4DYBNgUojMAJmgykydK7/W3iA+xSqfNlWs&#10;rpvzkYhG/9panMrzzNk/zwErq1Whany8GZs1G2T1PFVnsApTlSNVFtZWq/J/zOkEsFa1KqducVMC&#10;0yw7BWJ1uhWrvsxp2nYaIIxjrZouWHX7VaXYvtuVuNLbKtN59iodbegTMz07lQmdaqa4wgKoNzOy&#10;LVNXFDQrU5v5yvLI6tFV/J6QyYszfqvmX+Bv2qMFmC6bJjTVuaoM1l9p/L+BQ1VFRaJVCanvVK+R&#10;XNUiDGzRclWD1Y/4JljVKisc+3HyH2Cd2ohNUC3aJUxdIwbAUkB1mWI129OqUrWq/VWlcZW1ADQh&#10;QAsDxu0z1w8QdjpytVxUavEleaO8fPMlPAdXz37iUfWOXDFaNUaq3gVY70YnUZW16uPisroKT6qK&#10;rVrR0cFatRqJ+z98Pzb2wjRrBSwZn53hzmisVOW94eeBVMWpRaq9M6A842CUri777Ke0rCnrHO0L&#10;YwOxvVffWEj+7PvKo+vTp08NXsUawBrsJq4+fGjCVV1u2+oRomrbtdTFWaRWj0KuulTNJKy2qViN&#10;E6rm5ubuzuU74DV3auV6Hrcd589/+y1RdeK5tyYqWg/ug+Nq4lkmYeAJClaPH4dOvX+/5EpJCYlR&#10;4SoDMcRdP/AkYPd7heZ0T7fFIX1eIPq0IHRF6LoiST6SzL+TyYVqA3hadZqjVadPoVUnYdVUafHv&#10;NSnVU0hV5SPoApPcY5lapOP4FKtz5jzRLlK1BLp2G6fyHv21fusAsAUw20y3tpOqU2ba1qpWqxpT&#10;lcm6lsNVXNvF9V0Da7WGVbSqYhX9XuO5TXZKpa/STJuCVs3U7qieC5CeqVB1hgHaCYA25OWz9VSZ&#10;1kXgeFeqOACZJqtKEqvqVavaDqsFpne16cIqI1hMBAtnjwL9OxnKZ7DyzyyoaW30/39ggWZWScBK&#10;6dqQ5l1Srso/lLc4WAUXgKmKJgCzGjUJAFAd8PzVSYtUKsf+Waayp8pM3Qum7uVQ1VI+/6utmg2x&#10;mk00zeZ41Ubjp7qTqwmpG4udKdaJZgSrTWXVl3pXbj9ub5e80YJ4jkbT/ec8C4CgyGIVWvVQ9g9D&#10;UUlhUqmKziqiVZd9UbZlS0eLJACc6+lv3VzGiVU2A6Cl42ZHR8f2mpq9Df8j7exCozrTOJ6JSV2z&#10;TWI+0IRG0mYSTTOJ68x0NCZ4nBWE4tKQWapFMG1QkF0I1hZ2oUgusqJiCObGGZdciIIbkLhYwYYt&#10;3Ru92PUq0CyNIVuNaSNZmARDF2FhUnefz/d9z5lEU/Y9J2fmnNFcOPDz//6fr59/v7SIPP0B06lw&#10;S7+YXVxc/O47lKjfOECVLKj1r65VfIAuV6yuoVXX5xL4DAMELKET1yS6Aj64Il0d7Sri9VtnMVk1&#10;aEW+6uO/LhNVx8JlXnusrS2RwJ5XibbSEM+tGr0cHkWiwhkGqq4wVYmoetm1mnSlltp9fcMPV1Zc&#10;qP75BVAV+3FJTtYNQivS9Z1f//H0O/03JsbvT0zMoQPQ7PEuP6o6lDf5zbolLC2NlqI69eBVX9QH&#10;AMkKD3Z68mCnPI+SUI2SWt3tuKr1vlBVYNWsmd2FxQOYqypJVRSpanCl6kEz5LSBJ5wiV6vOV3HN&#10;FalVhGv8VrzazbIiC4AqrJzBK6aiyul3XWTKXo2BQL9yn7apYplarT2rjK+K/gI107Z1UFJeitt8&#10;IGhIt/58Me6qA9YxjXTxiEAdal0uv4GQSiNaOf3fZKhirOot2v87kSo0VclTlWkBOsZK5q44465Z&#10;xJIlIN/ehkoMFuI3MIP/q81iOwDe9tO+3xlYRSWrWAKAY1oxs4pzVfekN6drWavu1ywAUKosWH8X&#10;aLUC70Gmwmcf7/84w0yFEw2APbD9h7MFjqbe3nebQKx2R1ysslxlE0ClqvBVUlclbMVINTNYLEfX&#10;WleVqXp3OHX1k0+/+tqB6qUpJCtaAEjVyNKipAAYqTooiVVCVdaqQNW7h3qQqsZTpWTVnp5zxwdy&#10;Sz9gbiqupX9K1pQxTL/RTb4unpQ9OG1vBqdfjlTjpTrvlJn6NkBU/tggeF2E3dLlH2BCgL3npyvW&#10;hKI7QI2iyHr908KCwvULvDz4lthKWhU4u7y8TH1UCpNe+45x5OqZRCLmhfJyAMaYqrucVXBChWsB&#10;s1YErHK1b3h+3kdV0KorNx9OzI0TV5010X/6yekJbK965v7cBNbcNmPJrUhVG3KK0la+lFBb6gls&#10;hawegrQdVSreIEqJru2sZSmYlVwtB6DelwEQnLEinVnr85Kq6K9dqMSGqq9xsIQzqmaNVD2oDkDD&#10;QZ1x+jTOXDVYrWbu+RIC8qiK4KvUjqYbpYoJCwqwq6oWE0jQyzYAlCCVWcZXLcZjUzFN0GaqfsTJ&#10;peFyMlBJnDpMDbEHENZ5hL5VSEc4rPdm6++WUpX5ClUvK1FVpxIur8ERW9dqA7Dil4leDIrVShWr&#10;nLLKHQEp+T+txuosDVdtSGNRFYpV+G5Eq3Jh1WZ6Lt1VqRkAnvCWR1iRfEWJOoNbfh6gTX5qJpOm&#10;xVt/k1UlWlVKq9RZLTGtq6TLivZbPUSaNVViwMjO6+ESRS8vR9vSne+WP9f+LakhJ7GKySo7+Ouk&#10;VZmqlKmKYhVkKhmhpFV73j927PoTlqpfT1083HPxLnoBK3DBONXd90GmDkRyj5ZwDhal9sPBOf3G&#10;M3Vgalg6bfn6qn2/UNTxUx29GpSolrRrgHRwFZCqUlW96oyI6uJX1q+Thq5ccA9rUgHLzsCCaNYH&#10;D8htffz4wWN4WV5+dutW8aaOGsAOcnU8AYcXqhCtOhoWAyCcT1WGqawTesNwPQBQ7eubDzgALz4F&#10;qs4NU5oAZWRxyusEpwxQM0Pk6jhwtRQBCjRs9pxNP9w1s6FqIetZ7mrMykhbFa82mhxNukq1vl47&#10;psiIqjyu5pkBNaasqqamQ0tVhaoNr2ucSq61tapV0QF4So35Aannq1RFVoNSjfuV6qpatYLLqnDW&#10;lbaIKqIZgFqjpTmvjFLY9hOvZ+A4ghfrq/KQgmJJi6LufT/jIX5jqFVVaCpWrVa1+QHlRFcCcKHr&#10;nzprq8T4TUzKv1ihUpAKVOo1girysjPW2dnZxgeeuPAl1gkbqVibLBrGupMjWJgwvFG/A6VqWscC&#10;1GqsSrVqGr+UDB6ar5p+I70HxGr6IAhYsVb3Z3RCFhB0RvqtkkQlAStIRY2aSVOcaiBNyf8gUwda&#10;euFsYq0qFgBXrbZiOwAbsBJrlbIBUoek3iplgMpoJZmqAA4s55n8EXqLnVyvwsFUPWnUqojV60++&#10;OtZzlqjKRUzirXIbgEWhqmhV4OrUOabqJU1U/f259852l+RyuQjV6PNoQaNTv1yTm9OvAqpVqV2D&#10;QbbmkdUvUrvcB69UqFsYp4xUvnMdATZf4ee5q17vTVr1umCc19u3n48QWz/77A/IVVqUHvBs+dkd&#10;oOrGDuLqDiBdYjzmhStYq4aBqqOsVaO/XFmZ2wskLTCLbvASAKxiNU+rvnixsvIQhx0GE7LmYOM/&#10;N0fzDahlVWMjUjVqSdpMB93LXj/quWqVbw1xHfTS7a8w4EXZBBKt2u1rrcIDqGRU1QbffMDVK2Zl&#10;VMvGjRdcqvocAEmscpOrtpGvSkr1jnJVw1XVloxBqpJUZV9VTFWqZyqyPVrwL1EBAMvVuOZTOYtz&#10;AHj/D1oV/zLZAKxVy8ewEIpJyS38w4apIUvOQnICxBAIh60w3eqrSw22/aOaVAPUdrZRbVxKmBpT&#10;kjJY9YKnLiFtjAYHsg1AZRig2uFLmKnSjNVamVRlklWxCQC2AaAkAPpSsL8q7P+xE10aE69QqypW&#10;aTYW/8BWn+lKhgB3CszISpulUAWl2tKLJ2rVyLutrFVbacKq2gCas0rlViJY9aJzrUpSIj1LnEiX&#10;RWkeYgNrKKhVpy6xAUBjp3t6W60DMJilDIDsYPbL7CNLVd7/X5qa6jnUc/EmaNYpFKrnftOUw9Ua&#10;iZyK/OX7HKpURmoW9em0D5/Tusu3Ly/jqg+puusPkHQ1N7XLx9Kf5Kp2bcm7ed6lsA1ONiX7lYZL&#10;oWD9fAEPYuvtkdsjz/9x73N0XBmtQNUrV57duXPn1tHiogsdNfVJ78aO8Vi7V1hBCauj4cujkq4a&#10;Qqr+dq/DVCWroNVdB3YdOLAXteoqVJ0bHrZJr7LM8G6aBXjm/vbGxvZS3ugjWukVw//yJqpPm10d&#10;m/Qca9VPWs/JVA35pmDrjBYzUHWDMxEQjjVaZrHC7QCoFoEA3Be3GQCzPqTWKlW34ZSlKiNTzcZf&#10;e1rJj1ZXKVUrbT9V7WpS5M4AgAP7sxJTq+N1zNR90oiQW2fNxKtmuHcWlW0Vo1At4tp9+F0oVT8C&#10;sJZzqEmZScVVWw1X9Zm1WEfDzh8V6zRUFvZXosrFtE4pNYGpdiUq8PQab+w724IETXS2JehJm/M8&#10;0ZlArLbvpHYB9YUbNlRWwr9HHf7Xtk3E6qxo1TQZq2k7tIrmq3IrgAJsqwInJazin0FrQBMBMoar&#10;olhlCKG7jqcl+E+e6h7e/rcMtJxFrdobAbWKxVWiVbHHanfq/17dAXbSbx2Sd/aaGhpSrXrSgJW5&#10;+sSlKqvVLJH1b2iJ+qiKturUe4d77uIUVGRqU25pKfcjEPVUU6Q1lzNEzWJCVYCpgxaufr36ci/V&#10;DffnKdVVhKpjogZk6yvEqt3+r2oN6Ed5bAW6jozgEBOC64LRrSO32XBFRwDTBDC1Fbh6/ujRosqO&#10;mn7sn+IlC1mrjoFW5WAVa9X5fKrmU5a4+vbeAweEqi/8VJ0fBtwGkgYAq3NI1b43caIsaNXtQFUv&#10;KhkAtOsXpvLVe4ufRj1VsaU2kCVZAWwRgEZN7saY8W6PUl9DSWnKEqqRJgDlNXZCdWUHFTT51ip6&#10;tdBoVRxUZaga1Kq1Tt0qpQBUPT2CfDvvcpWCVXXK1Lh0BPRRtRJfKqT6/wOaf6WNTV7TcFWdil1t&#10;WMVVq3QXV6jWsVZVJn/AVaaUsopZAGNhS1WJ1m9ltFp4Bnf6/vZ+OovKiewzQzUTtREOivLHtotJ&#10;Cu9gbx8ToCbwoBPeMFQTcOLCB530iVD1rTKsxQCqVmwqlnDVjFoA7KtudsTqQTprsQiAugEUYFkV&#10;xqsIrNwrQPKrMhnxAPhG8Kp+KiMVhGrGr1RFq6JSVa0qRKWQlZoBrSmaYy2Q7dYzlYddve/Wg0a1&#10;dOshy7yxiz7vMUUAJ4WpOr8KqJpTqgJPefdPNU84tYqKAByt+kkKDYCbN+8ejyw9+s/Sj7lTp/57&#10;KhIxTM1mgzCdzt/8TzsPp9dnAQQ91Ty1GrRWA5mqgz9Zs26RwJWl7RZrFQTpSkErRqs1BSYnOZuA&#10;5pyiav3XFeVqf7/n9dfXVGwiqoIkkdoq0aoF61lv74LDUDWgVeeRqXsDGQMkVfv6Pjzx5ocyt6oR&#10;9GVZVDP+o/ouGdVX3M17UV8zKqcbQJLDU8nmpFOfk5Tq10CVKs+nFgeTyfoKrtZIsiTaqgGt2vD3&#10;WZesdLOtgaj6FF3VI+ePyNbc5KrWOViti98KUpVfOf/fZqrKbJVip58gaVWxAajViqZb1dGHdb+o&#10;o3pVQ1UelrUJ/QVN3TdUJeEZCpdRXlSIVCoT9PJWPLhJikWp65jirBRJlJIV42B+7Np2E3FSz9Rq&#10;U2anLEGrvNKPvCHUtsXYAfBTNc4Zq6xVeWBVutaWAGCsKo3bB+paVYC7/4E9LFY3Ux5ArVQDqE59&#10;PbPGQqI6TAWpmn6DsdpC239OAkCuAlgj+dxLyY9e3Q/c074OBRiacsDqJ+sQfjjEBasnRatyihUl&#10;8j/xUZV4ilo1ixGr7GJOqEo9AKdQrA51H8Ppp+ciS/9e/B9nZxca5ZnFcaPmC+3GjJoPHZs4atJJ&#10;nE1MiDEJlpASHCg7eCEuEj+mWIIXQZiuLIQlFzG4Ugn2puOSK5XSwmJAhVANEi+8cPcuqDSVDSUh&#10;afFiJiwIgpCL7Pmfc56PdzKJ6T7PO+/MvI72qj/+z/n4n/fZ96xVoVMXwdTMcz+/76X4X+dkqvII&#10;1w9HWBP52gDWo+uNxEbLVhOKzmCRVcJHasKkrsxzk8bSD/AvfXdfpkU/MAktnn6CYiyo1kFIVgjW&#10;M2fOEFcJO2VCVTro/VD2wz1krPaIVt0IVKFno1FgNa9WJana0dHRHKh1HRj4hvbAxYHagfNE1bof&#10;QVUg8xMphfKg+ge9cV8A1OgnusX474hUi0vlPz9ijeqY2ieDWvv8zH/nhc7QheLQ9WKlauhCSK41&#10;tKrBKkZVFTU5rbo9MpdXrXJh1c6dp0+jgJRbnRBZtWWq7vzfGvbjqixTQ5yoCon/v2lWtSZ81qeV&#10;Ra6UUe1iw6owGv/DTceZuWHxxOaYqs4hDJvZrnYoChcBGKrqQnEUvyorvRKpym8DR32NnCJkilmp&#10;pvjUpaG8BH5LrM6e6GP+2V4YivHAjFD5HuOXIjXGXzm42sKB1e7Kms1lTFWJAPxHKoalCKDa6FUO&#10;AKRFq6LeDSMBVauajVEAaZkHyM2r2/kNliuRW5HguZ95esuPqFqtmgRYjVZFCKDxJDZEKwZYGfWa&#10;B7PrrtG1H43m/z1R9auzd2eYqf0aWNW46pOJU+fiSlV12dNFWjW7fBhUnbg7j24qkrc3fx49ibz/&#10;pWUxTllaWl6+vAyhygf/nGqpGzlgfR2sq/pgA5XU808mfkqwL9XkTxtc7/S+cWUqmf5E3l2RL6hq&#10;KgRcG4FTrXz2F7SO6XrwEmR99ZI0K4H1H/8lxVrc2bmlpLTQpKvKRKzuKeBs1UaUKi5AtefXNbRq&#10;TzTa4YpegVehau1A7cXzHyNddeLgsU/59I7uKmC1ILBzrP9Wu/17cwCO2or/Kjv8uibHUEVP/6ul&#10;6oVVtQBiWo3kM3xVuAegiZ1VdgZcVSIuxMqWgPsYqtK1anv/6fA/3uoVVY3vkrkATLti0/oUMlKV&#10;J5kWex78Jl1V5A0UEN0bxhgr/pMmzLNq0gYAlqpBrYrgqhr3lWi36oFvuS6qwKCTcIqWU2MzxXl9&#10;X6F+5MZS46QvZ/w6ulr4oF8HlprMvuWpHOhNzJRo+VnXZ8LUz7pUozJSu5SrKl0RDhCq8phrompJ&#10;iVCVoYogTHWkevWKaAyAy4hRsCodq8zUdvYC2KExAF7cF4BJVrR7eyO9t+Bpnc4hqkfV9PC24eHL&#10;iAAgX9UAxyoSq2yw0hiXBQcr6Q2Im0fx+Cgub+eyE5KUn9Om95P6K7pWRvHvndSH7hU3VH0x09/P&#10;YrXfZKwgVe9OfI3WKi+umtGeVQ6rElW/PjvxTw6rElRnXpxsuDbx1xFWp+9hwn/ZHP6FqU6V5khU&#10;l7F6nQeo+A9mJv12VlhVZRbUY0X8Vth+xe2AG8v6S/ys2HVFgPsO9gABMZqPlxVOjlasoqd+T1Tk&#10;IauOjSa0fj9myQrRCrK+GWTF+veHZ0pDoGrpPUgXUqrIWDFVN6BVo3JjrfpFfq1KvI1GXR1Wc3NP&#10;B9dhkYa9CK36N2hVrYY62l1AEC0wiyOiZoO2nzp+4qox2ze74jlVbjCL5SkKqYSnStXiULFQ9YLF&#10;qlQF+BVWNToTcAvX9FxXqkoIgKQSgZVujNftATPAnadlkNVxv+afjq3KVX5vFa4aqkpMFTGAUKmx&#10;qyoudVUABqvIWRW66VfqOLgb0hQVrXxjoYrjPyIAPlhL8Z+C0yp3AWjjvlr179+fW3C6PyhObez0&#10;Tn198MiPJBRgGouZzL1USXkcBVSf4ZKIKVG1jcAqUvVZF0tT2W1tfryVqcpitbu7Eq4v5aVbTWDV&#10;Vaz61f/K1YiaVnHB6qZt7dvaeWb1MHsB8JW2WLVcjaSJwWkCcfpWtcUqoVaZKkjdO2wiq6YQ4JCY&#10;AUiPlXmLezz9v1YqHl8hcK6MWh7Hc1+4RlPfffUEVFWmziAGIF0A82dPccNqxlhDI7aaEcahXDV5&#10;zlCVtOrMzIvl5UsjI8PDcxiFQi9AdVmY6tPT06o3crL+zqxK7Kq4/yqbFZt/2bPZhVkx/OeLewpm&#10;3VqczV2LuQ95OkDW2g5khNJ5ULsgplXcL1WRD5uJhPe5Yu0VQOt99wlk9UTrm5dc9Dp29QpCAePj&#10;qGgsL9t84J62AYCqf9mQVmWwMlXX0Ko9Pc09zc1Rvxarh6FaO9BRe/5jjFk9ceLzbhneB5D2Fcgc&#10;v77canzoUD3f+ww1gwBxHwJSh2pyJ6ioIXSnF1ENha6vDqtqa0AQqjAHFKpKDUATG3zy/9L7EETV&#10;hYM/HuzjdtXTMkLaykkjU1stYsNmJKujKuGuvMT1qlq3qEJXB4DIKqBaxJNaoVK1LRWzsHcbR1fm&#10;K6iq2SpjwVvIs18x1rVE/FCsp7TCk3TpERc+1XP+MZvKl5anO0pSNETZs76m77u6YjGvBrXLJZ/k&#10;oB9jrrrwqZ7+mcI+VzUI0BZTqtbnp6qdCrharFbLdJVeaNVq0qo8tkpLAYSrpFd7eS4Auq3kI2G1&#10;N8KRAcvU3lytirAqaVUSq6xWG3jEKgKsHF9lV0AmLH/gvQqWqbwUBTdTeI2m4in9mb4nQVFSrPzC&#10;D1eYq/KD0dS5Jzlalcg6g7DqxDWiajYTaNJHEcBzUwLgadWZmfmlXw4fGua5fY+XMYhPhOrkZCCU&#10;6qlUJ00nHUmZpQs6LCVr2Kl7kW6L66zHZkwVrqd04wFVT/2f0BOZW+U4mzXsFqSOYetakPgnmwSq&#10;qQr7VXkh1LVRamIHayyjWR9YsA6OvSHVijDrvwmsZ5AdLkNfuBas/l6t2rOuVkU+S0tdWa2KVq29&#10;WMsVqyd+FKpKFBTH9oIqYWofdhVfNTJdZdWEALeGghVUOVg1WSq7i0NGq3YGtGqneK5UWckKz9WA&#10;Vt11XAOriALsM1RlpKpQ3QnDk6bjRWpwYvL241qjSiKVharMueYxUOVap+oqq5ip5S4K4PRmkeSt&#10;+B9WihYW2nQ/h1M1pspylX/N1C3koS8geIk49zvjEy2JCuShBKXiheoJ0/pg5FQKpVq8VJQnVbke&#10;1ZSjxtq8aiqTjmqTv1AXMzQWrnZ1CVMZq6AqYkSVBzYTVcu3SghAbauqI/m0qk4CxOhqtL0hW2UG&#10;rMhKyyaSVjM3oVSZskRTgustINZEAKrTTqum90qzKqB6mcmqWSvhKtsC8pU0d/ee1LEBPDrgAzo1&#10;abGalA+jcmOa8j2lt1Qq5WnV/psz/YAqx1XnJ86NGKpyRZUpWCWxylS9ZrUq/s780tulhsZGBFK5&#10;2p9bUzN+RWpO65TTpAGKgnJLJEAX1108wG9RJqfSlsvfOV+npjEm5fHUYwxvko0bv0/xGFKzBuk1&#10;+9RMsxrDtid1wqxxvfYg+6GVWIutMuT03SsTaGVTlsE3bwBWKFacDEvuqVj988a1qkjVaM8XA2tp&#10;1Z5o1ACY01tRpWpH7UUkq4xW1WmAMrp6j360EwJrPONTc/IfotsQ3pio3UHs+nNU5WDfWRLyV3He&#10;EgD1XJVVptMBeZpUifRWFaFltVXSVaJV6fA/h8R/RLSqUFUGWBv2hU3qfrw17OYAhMd5buBWgA5m&#10;VSUSXBW7KktXl7ISuBYh94Rt/nlDTI+7u6WraqvYB0j9gNQAIAVGVIVzdU1NZTdGSR+xRaYf6TZI&#10;dS35aoQSSETxtkvJyTxFd5Rsx1fumtLvXTml/kb0+j/wwMxUPUZUJbG6xQVWtbtqLq9UjXABACf6&#10;iayb9vIIZY4AcIhVoSqqdccOXNXMT5arvZzLUp26g2tUiaYuBpAennNRAE1dJZNaaiWElTyWWYEv&#10;yRTYmkyuc/RPCk3dFXeQZf2aYtbynxBVT4GqNy1WuQ5AtapSNaM85RDADY2rHiKqTjyZF6XKWvXt&#10;0mU68y9lM29pSyzUS+m/DkjTjDpSm+O98JRwvLik3MT7YezHtKexG6cPTdPVgMF2DXl3O21zpxt/&#10;yl23aePS2xV6TZkdWF9OPZ360qMtplpBUPqLE/oLDwBYFbF+dqrCf7J2kIBU6yuQleXq1atCVhKs&#10;Dx+GEQW49/u06qYPaNVflarRaNS1EShVOzgC8M0z9Kx+LlDdUzdVOWsAACAASURBVGbJWibXnqqy&#10;girsPj3jHw2qUi9OwFQdUjP5KiVrjTX9gwwNaTyVNp3/r+dq1RD/yrNeIahuYagqVXlkVdGuXba9&#10;SuMAIOqcOf8bqKq/qXDPJJicjTWnm8LjYXbqK5exUh5VS+0OuKyU+qWrRquKSLUEFb0qalWWPN2t&#10;vQDFlqo13cpUMPSgdYz6oys8vVPv2qKAPnP0N0yV6qk74GiL8rRLHpn7nUBVQJ3rArDhVwkl1Lcc&#10;NHJY8ary1lLViFWmqojV7dvzBgAYq9IHIDarmxip27CG2Q2ADazaNRSALlaGK9dcqWgVgWq5qkyd&#10;U6peMqUAhqwNlrAjgTcAd0S+JEdGkskRp1mDClZVLFRqXP4QHxmqxOEV3PCR9gpzOSWbrj99d0oj&#10;AEavQqtaqi7ZCAAHVTlX5VF1QgIACKz+vPz2l0XJ+K9qQBWgPp90/v68M8LeR5lHj7KPsu9n3wtP&#10;l5mljdPYxEpaDpoN7f76DVfOlpv/Nbj04e3fpm+33ybEyoBn3mZhaPWV21P/ukLMlQFPtJ4G9Ozg&#10;2KAP2O9ZxD5QvN5/Ryr0f6ydX2iU2RnGN8nETEh1zZi4MXHrqmnEscZqqRljS0XI1pt4JZTSpglZ&#10;kLkokbCLEmgok2Ea6E1zM3RaFhrBG0GIC+kabwT3QnNjFivGBSPfJ8F6oXZhoSSslel5nvc953zf&#10;zCS10HO+P2cmM1n14rfP97zved+5GmLV1hbUXNc4Wx/cphUwgQYDi4atzyduXfrs2rXmZimv+ra+&#10;6kE5NteqB1WrWrXK5FavVZ9Cqx63ZaQ7bRi+Ey+0y5RVq7xIcGoy4q7qKiZWJc7U4TeoJlWptoKp&#10;BKskAUSgygMeQLIhWVHNClX0m5qmm7QafZtvBMgmgAz8v++YaqB6xNEuCkGJMNlQE7xR0BBGJ7Eq&#10;1fbsVoCUb16lbLVlAeWRXr3SdglHJXAIc8ly2wwwwVavskg0/9z8n1Oo2sEuNqjytdUrU99QKnPg&#10;QEVISsL8DPK7YfDX43L8tfYUN1Ad4F38AqC1B2+JITvbg1zWA+5LUqkqlvGqOa5is1qx2iti1VAV&#10;Gau7qVW5ZzWotgAGhKvUqvugVVsUq+boa0EyQEtRNlohf7WL6+3Ap6fqQDGQ538wtYtMDXLFyHR6&#10;1eZZiWT14tWwFPo1z2NE8YpBvDovYOSMZWrZ+wOUpWVVrILXsoFo2fKUdM1jkR8fHzx32WnV86pV&#10;4ateDg1VsbVKw1X2cjOqVedDlaqGrFlDVZtG5fJD1T6NiNOXtqeKK7NKqKLdyuqb1dcLhzCNJDWi&#10;NN2XjmO0QFIalBZqzhKvvF0w/CzIGf1EXwSukeWAuX7HgBawNTM+wNi7dz9xLfSIWCNkb+E+dWvK&#10;iFgPWPYPQKVrlAvcubNGnIsZBv+qsWNgbu4vt6+rEcDKrCsTK7cW/wSwgqr7/09a1VIVYPUWQESr&#10;0gL43FHVtzyxbBWt2YmAPnTpL9Gru0akSmjq2/7x2OM9gAZPVQMoKFVzxrSq2gGpfqkRUIHVflKV&#10;nQC3IKXJmgAK1ljvau1vInX4nVbcIjtOd1tPQGL55vkftaSSKVfI1PYBSLXaU18oXG0Pq0Z9+veW&#10;qRermgugFoBnayMNAEfVPdhagQf/jG6E6sY9g8mMqWNuYt1zDBlUYKinKNY9UWOAn+2OzYrRrZlY&#10;0QqAdkdrt6fqMQvVkxtRVctWBRtGq7DdX+3VdyhTW9Jkq89c7Sp29WmqFQqvAKrQqLvUStU7395O&#10;rhZjNgCOLgfWsdxGI58jYAWyRq3mR6pH+YwgVeSphSve5iGmwTg+qNI1L2AdH88PgqpWqS4bsAKr&#10;y/dVq36/UquyCkCFVkUCgDkfnXnyhJ+OVo36w1d3AGEbEGLLaT+4tYDVRtfXH68ZqC4g2DWWTrfo&#10;00DfaKEvRs7Cs3PPQq5KpUJoluYsmRNHKZQFXstVVjojy5K8UeKx2TCYraLsJzJjjLV0jehX6c9y&#10;XdzXOY3+n7VJrpHdsPFxO8LVSwasDF1da25M7t/7449ZXeXtElbfxleNfMP6qic++vV3v/gjHYDj&#10;gtQOFpHq72wYbmgYtrmj79Yu0EeinqoduXIl//a4nVH9/VbvcUzr2TSccgWj4W2mGtjiRLgK0tlO&#10;0lC53gJQtbrj/ShQUVKF+6h2a3fTCNSiknULQ/ikIczSJt8ANWl7VgtXU1UDf2JUoVandIu1TBMs&#10;TW3+O+0JMR3EBEgk2vEn8H1Sm9nDCo2ySdW6U5Sq5CmD/N2ZTLedCrkKLlrB2nO457BkAYCRBoxA&#10;Hyundh/QOJeUUo1MH//yvypaUXVW2wOIRUCmSiWADakqOQBBDaE6sM88/hu5GuD6jhWqLZJiRXeV&#10;vayl8UpRC1oJVncVVbEqZbeLBxB00QEIcrHU1aLTrV3lWkjN5rLqANAJyOeEq7XZasSoNV7L3iYQ&#10;cZqXR39MCN7xvF4Hx4fOXV4mU6lVl8lWg8nQaVXYqmdvenM1qlWvhjYFwID4Ud8T9LgCTG+6fn6M&#10;PbH83w00qlKmfnUn0hEAUL23tv5mYWHsjWGq+VfuKxZHR7MXChcvFEpmFswZGowahpZCuYaCTwy5&#10;Kll1ZW+6nOFqBndZylo/wVVppjQTPsPBucGoQqxQFnwVwrLN9QQI6wUs6Qq0zsWka43CLPAN5pBw&#10;FdGrtFi/bm5O1td9+u+nv/nB2+VVRbXqP6t9VVWqB6up+oFGqz43VJUgkWFqpwhVQBV2wLtS3aS+&#10;iqoiTE+5ucdtAOCuf7d/n0gVGoE77QlhDc/EdKKJ3fKaqFtxkKQEa7IWVRPiAezW1tUsTmUf/fXp&#10;v203mdqE3yunasXGGAiFhZSOjqqtEaqmWjekqpSwVhvA70blX4o03RLXqi7a1SxlVoWq9RCrqPPd&#10;azhHsIKtAKoVq05fOtc1Q9j2zEK1mrM7Y85uR14gszuzNbPVfBr7WLEUx7Y7ExuzmQp34Vg0Jjbr&#10;HQAJZ9WiqiuxGlRnqtocgH3WCKBWTYOruTRMAMatDEhzXQrWHJjatV23XW0vFj1TnVatPYjVbNQZ&#10;4JHFe9lsFlTlxfC0LLlYAtcR+qz5Sr4aaJo3RIriR3iFUcZlMG/HoK7NfXBw6FfWVhVX9fyyatX5&#10;+SHVqgSqIPWsWZvxKkpValVcw+yTbyBVSVTDU8ScHqNY1eNX6y/XH9/wVI1oVSmMv7a+trA2ttYV&#10;4J8qOzp6wYzSb0sYoZ0qRiMkrT2WCMpJHEvmNGtd8YVZzvCGOTNJvs4szfBmXs2EOnFI85GZDTAr&#10;XUqjfL0k+pWAnQJhqV8dXFFyFbbrf8kZmJtjfYCJqZWJlcUJcHVi8VrjD9s6P/34f9OqG+ernraP&#10;/wdtysBpgeqJD4DVp18s/YxU7eznAz/AqhPhItSL6uzorNKq0qzvuIeq6zPF1CypNaVMTU1DlwI6&#10;je2xYRg0bcg6Dfopt4bNiNLUUg7qkYSEB4AdooJVFP3/6Y4dlqk7sAP/CNtFR6SmVcmJhLMEEgJz&#10;iU8lk5VcTcbzFZIVVI3G9Z1UTTQjkard5QZsccaqj3U1tSLdwFCVHVH37HlvG5xVW/+UIJQ8ALy2&#10;KOzN2AQB2aIKBs+KY6ACtFcgyljX7FYtWCXZBBL+knfkUqt0AH1YV0VAoMqMLJQCsPsAtm17b3+9&#10;3V3V5rVqEAMqc/8RpBqAih2QDisIU6UNVyFXNW4lmVZK1iJuqL7KhIDi9qDo3ACANShuNkb1nnXp&#10;V+jB4icHuQqy5u1UqKrVOpIvj+Td63wEooMCUYJ0MMupN5lDjqpWqhqxSqzOG6362jsAVqw+JDBf&#10;HfpetjAPB+CREBVgDcO+J3duIixFoi4g8PRaIlDrj9cNVG+8iFP1jjoA99bX1t6sLXw7Vg4CyNQL&#10;Fy6WLpbmS+HF0PF0M4jiwin9mu01dC+qR3jF/GTS3CfRxWkJ6yuT8oJdnZYmhbxxwgpla0H2r7+r&#10;oKuXrlG2Qrf+/TpMgdi2gEo3YO6BYBVTbIDmxq8Xgn+8jVb1W6s291WjwaqDB+3eKpRXQXUV0ar9&#10;HebZv99qVYbg6+slDb+uY38NplZN22W6rqPeF0UBU8kzjYvLs/ERHnYArE1RqvYLVVOCu2EhWquB&#10;WspitY3VoXZEhrQ7xW8FU/v7kw2xZ/o4VwWqrlGV/VjkG63JVE2tKk/6lVhldyr5S1ZQtVG42mgd&#10;ALSvEqoit2qbYFV559OrerfOWtAyj/UosliPYsOq7P13P4MeZcBL2MkqVvbkx80XeuWVfSuyT8tL&#10;VVGpPCxUD6tWPXlSxOrebZoEoAVWkAQAX3UgqNSqA6wBKBusAmhVEBWh6JZ0Lk1vlYlWXXIxs4VM&#10;pQng5GrgsgF24YWZo0GsMsCoXEYtUeWapXjlmaVmzVLBss9VzjsB1mnVkFY5XzWyZcPMPMnJwcWg&#10;vQ1l5TDTpwBwLGMiBQAF/dKyYfUhYSo7q5gD8PLl60NpUDW8HzpfdfnR/bA08OqbOy9erX755RiK&#10;ALJi1etVtKtev2ewenMDrbp+z0B1rRx8GwRlw9SLF6FS58nS+Zoc5Vxe0kNuftqLnJuPKzVeTMoL&#10;dh5BfyehbDhJuIbs8zTpCPsLT9bfx+XrJcJ1cWpqZeVvzzn+/DziCVxnp1Y+9e90Wa9nNUVg5wNU&#10;YZ3SVq2Liyt3mz9bfbH6Ybxq9aYOgKuu8la+KrXq6RMnPopqVYpTnMMN0hKJMtU8+7PdlO/RV+d3&#10;VtXxqOiHUgcHAF/FNqnhaXlqJ0VrD8VqYhrYFKw6yA1TPWq+k0S6zK+jGgRWf0KuouPfDqm/19Ym&#10;LBOrVLa/Mlk2id8q329y/i4f8ZMbDvwIObZJK1bB9IhWbXTZ/eSmOdvbGz1V1VjVHqtWq7Ldaiqp&#10;WNUy/rohlUzEci+WDrPYIoBNV9hxdVTw2ivlAAhNhaUvVa38rRr4BUcrtxlkbICKGlUTCrRQ4I/s&#10;pgHtCLDXiNUYVZkDEIgHMOB2qWqwimVVWPImMFo13UKu5lrSfWk1We2+gJYuIWvORqwCEazEKvYC&#10;7JIEK+IUZHVTmapgBU9BUI9UxaqC1XLVC9aRvII1b+VrTh/rDVHzWSI1n3UoHfJHwUyBamFoqBCl&#10;6vJ5bwHMzw+lrVZ9qAWrH1qtunooJ1S1tiq16tWrpbFXC2jz1fIfys4uJM4rjeOZMX6UFF01ojHJ&#10;zprZ7lKhGBN2Q4R84OLVgmxvAkKr6zsZMSAJxTBSJqG4y6S1LEwrM9psLtILczFXJuBHAl1oclF6&#10;o0WDDgRxTLKYgBcJhcXg4maf//M855x3JpPEnnPe877vfGhL4Of/fc5z/g+vxO3BVqvb27cfbxNW&#10;gc9CrP4wC6zOvYBYzW1u5UirElQvjX7zTaYITBeAy2WdfBilkcwuz8eX55Pzy3HqepKelDk5n6Rz&#10;0tfn4yg1Mm+7nIismCYmBLMTMvELwOyEaFupUXpZ6KqI7fqqq4sLQV+5wnT97Pr40BAHR1emUbf6&#10;yeyjJ7OAK2lP4qupInj//mR+uLWz8z8sV28Cq7dhEwi03qoZf7Tx0/FfolV7e9+QWVUQV203q1UR&#10;zle997s//zHEy1XMVU29R2c9FQqFmZ71oQCPep87gLA14KsxFaDn/2CghHVqz+e7RZeCnlzwWUqS&#10;nDhx9Aw6tuqfaPmi7gsOBmA1XrAqz+RgKjyeqyt6lKqSmWWqnXCGla9UlHhQs0AEVdvy8rN47YvR&#10;yj/fPNm/makoYm2ZimwwyV31YdUqVQ6r1qkXAPbVWqzKm+9wqipv1zJUpb9XMPM/XXmaJaTwMx+O&#10;ZiOrtlZrB9jaZAnbWsnFxdWGBfhN0W3KlVzBvbybb3PNWP0WwdSCDVtH+NEfK1XGNECw2gSxit1V&#10;yIHgCMyDgweFqRpB3acFAISwsloF3xtkVjWbNsyHCQSIO8B+jQDs12QAkw8g+1gJpmMsVdPWGiAt&#10;nEX3/FEABauGW9GH+3lSxg6bIKsPpJpxJRx1h78RQz3WpZ72RCKBia9Yq0ZNDIA3V6lWjfW/919s&#10;OV0SsfrlklmrglY9P2y06rJNAljIXvrLX73EBS+R6KfDoz8U+8+ff/nT9ub2480XxaBKYlWkKmnV&#10;7a2XW7kH3oVLo6ODmcG1tcxaFp3aMjr9fAUo9fk+0DKJ4dpyvE97MskTz/FiM3f/rQw58yETN+bt&#10;xISfrnS+LDqW65T6y0ATWB1bx8fHnwpW5+ae0P/potRXFeWqcQFxBOQcV19SK7YGsJHVj0NPh7hg&#10;QFfX2Y3Hxw8f3gFSNayqcdX/vSGuWkyrAqrIAQg1BE1TiUo9HAwEuRgfRn0AXD1NI5AvTUMKXsPV&#10;Rq5x3NbDK/aiUBmfR1VZ1moBVAmHElpbTCxgt0QBemqMWq3WhKcK39pRdbl90LZFpG0JqjIOqdKP&#10;weP/K1mvEqq18doSf+y2CFZrRKu6zWDleRGAMuuYovmqpbpQJTtkD4hgLZU8VnZplVatWIVaDbHn&#10;X56TCnZbpRwDm5xLIFcAwOATvxHApThciR8rF1blKYXvpsS4JVVZnwqEw/SJsFoLNpnNB84/UHZW&#10;mS1XolXtnlYfVelfQHZXaTmAHAKrHfvMypRyteOQTVo9lNvFIdVmVqscBtjDZ00LELF6TAOsDFST&#10;ZAUTKxKrjE8Z4mylcwej1WnVfmVqv2WqRlY1vGo5y40pOoypEKLaDEMJoB6N/gRdJVzzRuSOqKpQ&#10;Fa3KUjWL1SqmKharfC4AnURYTgEQqmY0s0qYmvnHh/2ZzMjUVGwqFouNxGKel86d38ptEzI3X8wx&#10;VvOh+jOSVTWsupWj/sBA9Rzz1LZklrRm0pC0jwdN8b4kepQv43SKxrnTuc9eRZMRnpIDeCWuHwFE&#10;I8l4kW4AG3dn1ybQVbhKA17nFa5fObYSXK/cevbsKdf9u3YNBauZqYtymnsyvSK5AoCrZAlMThas&#10;Wt29+ulZrhXw7NatrltXLj66/ZsdLle97/Osep1WLdgFIL6rEUkCmIdWDUGayhCyBhv52pjxcSJQ&#10;PRRrSJ/7LXCDIYdW2PYFGxsQHYXJ9IGWA0LU2qNnatF5xf6U7OA/+O4pGEwzV1vqWhSrsFqthlxt&#10;E64SWdVKymJVuUrExrKVdIVYnTC1QvlZUsVDd79WVbkE2JK2kjdTFUhtq6mwSrXaadV3bGKqU6sY&#10;olTZEdDsmK0rK/OFXzm9ikMP+G8LKlZZhbbqc7vjaEq9rISpDFBQUS8wtdIpHA6kUEOAmRtmc9ZU&#10;WIwFm8zPSal3K30wVRlO4dtGrPr3wn7gyq6oH4uzCjiidVZ4uUpLV7ndVWlD1A7Jq9JogCBVIwAA&#10;qsjUYZnkQpNYwVX4UacldZWTALigYFqMAaizSM0ZvObEy2osXWgXqDFWr2Atqz/tX8R6fQM9iaNM&#10;UDQhqccMpW6IGuNjZIQOpmpfHledVj3/GFRdutOJ1CoVqxuWqjETVxWxuvbJ159MZTPUplBhNYbm&#10;ebncy63tLUBV46p38herbFiVPrX1ct1bJ6gODp4jkApWl7PMUulJA1QaUaapMDMpUzwqM19o913E&#10;I3IfScrNAC5wb44kRneEL+hIRuIRgDWSLIZXH2RnFK8TJi6Axisoz4DV1dXVlWvT+KMyuzRr2vTc&#10;NApZm+Wsq1qY9e7kpEvAmvzn3RvE1YukeOFjNX518V/dbxWr7xu12r6THIBdeTkA0KoRjqveE63a&#10;ELC9UZ//+agK0ktBedDnx/56k5QqT/vMVA0DyCpVSY8IVfZCPVOr+6CME4q6970rdlOwmDpz5kSL&#10;KFaJAhQGPIukN5Xr87ZskmoxJtEqd1mnmvQsi1TbCsRrkca7FsB167HFhgDV6mNV+moTrVpm3VxU&#10;O/utAngXAG9Z5agvb8YV339TJNUUUGFoVlpHK3GyNpWsUmEWrXrvr8xKb4VTeE9qB6ScyKXv4Hta&#10;yaWJS1qLWEU+la0YoLaBpljAn9iGleOrhqoIrNZUk1g/sHev1rrFI756quo5xzkAWKlS31veW9Xc&#10;7MCKEIAGBGSDwB5Tf8W/GQBAZf8qgimOnGhWukl3jMEzcKzDeFuNeTnijwZZqZtJzrbhTsHqUbdD&#10;O6PUDNalHuDp6/42golegmd1ND+uarTqMKgKqbrx5R1wFWTd6NxQqiZiolWzIlazH3798dQaXuDU&#10;JyJrBlgFVbdUq27MFkL1Zw6rQqtuElRzhNV1lqqZQadSDVL7+GBhGpUOhsqQO8fSwu4uCJVRpehA&#10;PlN1FtbmtThqO2GOu17YZmaMdj15+fLpywghskfq8+fPrVaVJrlkT4SqKyuaKvCpISubrapWld1W&#10;xFXo1aGzNxYvgqqHd+qu8pYcAB9XXQRAElZRu5q1qtmUSqhssLJVa/HZ5SnMQaNTsTBFPCWyYoTU&#10;n6qNdSqYeoKQekrMpYSmh2yVaX5ItHWma48eJb0qK03lWu20rcL0wpV4Xm/arcmriGKaCEJpnUkl&#10;4EBqm8RTLVUbuAp0Uar21FT0+EFeIr+4zeauqjtguaOqz5F6t9tTJWYue6UkFmnXA6VlJqtVqIot&#10;q/iFrFVDTFW1qDYiNSw0bRUiVkpNVeZq2BYMzKtpVZVf36pSowrM6no8/VdyiYGwhhEqEWGQEMC3&#10;/giAmFv9QQ2tgFQ+iKzAKrIATG6VFaumfrVdpTJzroM6r1dxXNUGVF85gascWz3GRVjTZjOA81sV&#10;sOYMXDvSxihQYwKmaoCHmaZ8pgpKL4zpG/7W7xs+lipRIU9jHrCmEPXyaGovR6Y+yksBEKgu09N8&#10;xlF1ibcBLHGyKqergqr9iZjLAcBXPk7EMmvE2Azp3DVSrIOZ0dFYjLXqpk+r+rlKTOW46uYLQHVr&#10;a319PbYOqUpa9Rwj1T70W4VqMDqAuTcSfWvvNRKVRy/uI+2Y5dIdmN27hrS2ZJ5IWLqIO8J255eA&#10;nhG2npw4CWuSEtRJJap+R2KVqDoHoN4xbJ2bm762urKKdSjkCjBabQbWjZuLvB1Ly7KguNXZsz/+&#10;7cbi9e4dBFZdXHXgF2rV4xwB+PW97oesVUM+rVoVrGqsYm8TMKixSl7l5f1QQJ76OcO/qkHdreAd&#10;GAxIPJUaFqkEqcay33gb/0raMT1j+zhz9WAtvPt0AV9W542/dQFPnWD93OhVyXzVfCk2GBS12iaC&#10;1WnVIOoRvlar1hRsr8LvruBtX+XWuSrPYgXJqXVGiFpdapUqi1VEBEr9WpWTD7hwlU+rOgrimR4M&#10;NHVW6+sD4ZAWt/ZVtGaWBsP4KxFsxD8R1hidYK33iV4+pYTMQtd6GwIwtq0+qapP/igVwI3Raqja&#10;RN8OllTUWKoerGWqugCAJP/nbAyAtWpul6Xo35uNVm1ufg8dmyuBVURWua6VplZBrXakpbYVlwYQ&#10;oZreJ3djHf7SVsAqUxW5V3wxpvd8uoDOY8wr3oSpitMYegIUTcREnppzEa7Sc/pHslgV9WtVKZWa&#10;GDYRAFn679QcAKSrKlUzkKoLWVKqWdK2sUw2uwAYLmTXwNXMaGzdIwEKsapx1R8KAqtmsWpzk6D6&#10;EloVUM1kzz3MZh9mk//OGp5GXR+gMaDMJLj2MjpZqvb24uhVeNruLttlxgWNdr3vNRyVud0HU3l5&#10;gEdB65ZODXBVus58MHNk5vcTv0Wp9GCVUPXpd9+vagTAiVWmKjVeiro+NORSXE2kdfE+UxVNt1vd&#10;XPxsp1p111u1asGnrVaN/J+y8wtt+7riuCx7kUyyqPIIVpQ1sa26RSrJlBXPlQvx+A2zQcIewhiM&#10;gWVVySAgrAdXDmE2YS3G5ClDuM6W9KEvCwgFWoPJSOaHNIEtL9tYSiNwobYX4xjaYeOXQHDpzvec&#10;c+/v/mQ73e69v9/v/mwT8s8ff+/3nnuOzQNgtSrzMhxLOD2M/aeWsPFSzbaUFpVOhuEEJPjUPxL7&#10;57HzLzp10CaLB0KPEEyPNDWQVbjKWBUXoE0jSfW0VWDxH7d1BJH0apoNVj2mxSdgzRcORO3639Wq&#10;iYBWjZqYVuxM5TscrkKjDpjjXpG4qNRIu58X0EDVN1fNcVgJpjWJsfZp0sBmqsZEqwpVU7Z0aqfd&#10;l+q0LYDUFGoIJFVz485RcNFYnf+ATj1W+aVm1FmFIctWg6pVh6rGVUXav763mpiqra/PWABNVNXj&#10;VZClNlOVE7iKAqvAaijzu4wL1hGMEXkYucrBVTjICrIiRrWHBrGUi1mZelZLWntlj1aeLZMqxZ0Q&#10;ym/c5DnLZJ3dCdMp83JFgMoS9e3xXds89yo/ZEtp/hesVS1WjVYlKAapSky9I3SFVn1itOqyOACN&#10;xw1YtTWeE1hrDZarJFbXQFWI1b/z0aoAVsUAIMDAVoVUhViFUgVTG0TU1as0DE0VqaUCiFoieJ4v&#10;FEoAKOZEUq94vlDyBKOCUhry7hU8DFxFTy7PM/OiF8KsWLAfySJZPj6Bkk4eU9Yr7taGpewzo5Xx&#10;2vfbPuLq8Vdfe+XUyR93pur1uw8ebC4sfHFPtCqIumW06g1QdX19fePa3OXLEuhq2Gqc1o8/uX7d&#10;gpXIeuk2U/XbrVXrq27vnbNqD1+1a3j4J/fvr5w+/aMWR6uS+knEkirx6Ls2wZ4rI5W+jOMsw+5a&#10;mr+xE6pUO6anpwFVZuqBHiFqv6Hofrr+uf8IG2mGq7ROhL/K+fsVq3w2Spka9XVqXLfhI/Ls8MP6&#10;p+XYq5NRgFQqGwAiVmXHPRwTV0N+30BuR9C53dXLjXRg1R6Qqu0Go5JdxfVPVa1KpUHZsvJTBZhz&#10;ALAY+Hdk66na5q7tOx3PFH/n+OdIxfRfBbWvtNX5FnPAqgUFjbtKdJ3hqoMt8BVOzpyUcgMnfKhq&#10;3muuEdiEVKGqFLA+SPqhiaoviwOAACtUXEXhKa7MqEFVEq/qM1VI+h5LVQwxW/X/A/Sqn7rq/SVe&#10;//9PTRiqN2qL5lGewJgo72wEzjIPS9LyHiwleFa5z2MYVFtHnwAAIABJREFUqMpctaqzW2W06jJR&#10;NfM6U/VLFqnIBsBiFYFVDlWFq43l9+h9mUOgRK02eONq7Zul5yxVvxaoMFTvOFL1MwkBeGYtAEjV&#10;C9srUKro4KoVqdCowlTqpUKReXpeCOoVGJ0FRixe8FoshGjC1AwVig5Tgc404RRXCJ/loiPZdKiY&#10;TRfTxSxeaZ6lT9LDw5Tu+loMlCd1+YqG/27HX33zu90HUzfrdxmr9+6JrypE3QpQdXNzY27OD3JV&#10;tL6r21h//Pj6R9c/Eqo+ujQ5XMz5ZVG+3VctvVirppupKjEA94fvr9w+fYapqlI1mcA3rb9wlqyr&#10;CbvjH8bRKa67xF+VjLX65VMkW59AdZCgOsRM7Weq6raE2Z5QrvYTVQ1W3zBRVkzJHTrVdkkjCIq2&#10;GazymdeIc8bU7lRpkhiNwRWnOGak6sAeVA1EVMWDDoCtDrjPZBWweQH3IbXqPj/VIHSqZSpTVVxj&#10;qbASNvQzxip2mTrFR53hMoGdbKK28JofPw1SgGkyXI8JSxEgEa/H43nOtcUVBmK2GlYnOwkGrNj8&#10;Yr+Wq2ATV2ccqn6okf8cSqVMPSodN1+snjqIMiut+QjqAUgqBs1cLSesNK5qSaL/h5ioolWVqL3S&#10;e3szI7240zUyKmhlsWq06vscTjCESoJuVetFuRapD84ulrlP8DUxW6FHpVypTFTwKNNjcYIa3nlU&#10;8VbGVSXIjhNVbZcHRlVuCtEqNSKn3ILdTMZRFdV1AIioolWZqr18COAzEasSB0CDqfq676sCq43G&#10;+M+mrswv87aVcJXk6vZYtcpaFSenTLzqHSdW1WrVZ8+UqWvVsQ/GVi4QU1dXVlWrlixSFasM1QJr&#10;VHiERpaWFKT4iEjPEKDqt5AO09PO3OnYx8mmiaBIkZelD4BgYC4RNUTDVCXJZglxxZyP1q7i0eGj&#10;+lP8lRMnumeEqgsLC1arbvm+6o0b975YWNjc3Lx161fShKxg68V3zj1EltWH75679PTRp+yu/vvc&#10;5G1QNSe1UQ1ZsztUaoiVqEB19f/Vqpy0CiEAZxytGk6YNAD5aD4fFSRJ4ipZ8wO0Ng8r8rDk8YUD&#10;4nWSUGVL9ZeA6hBBlYkqOM3sz4xS59toxnC1/6UhUauDPlaxpmf56YJSIpvixhwYiJijsIaqsAAG&#10;LFShVaMDzunbRNiAVbUqPm8zVGmRVeveykecrKq7aVVXp9rEgC5X1wSqkiegzWGqnKw61unvLHWb&#10;GqvEwxlRnGbtH5Z1fyyarOfr+Sg9ovSgX6puKhbwhCWrrd2aMiq4W5yAGd9oMHWxhKq6/tcaV6pU&#10;j9rGWFWxCqoea40SVdt8rXrA7kCCrpCqkK6y+F9ytGpGrNQRjBFGqtzNnpVErUoUgJxUnT0sSB2k&#10;XlmcrVAfrMzy03YZRNMyd4YoUIpHdZGhWp1goqKNr5WB1nHg1UCVJhOYVJmr42uWqYpXFqe2/0GJ&#10;WnO46jsAVxmrj61W9alqvVUJV/3qyWiGqSpiFVydGgFVGxIOwC7AdmOsNnZlbZGk6nNxAO78eWdg&#10;1ZesVb9mqfqNatXtCyRVWamuIpgKi38FqvqpilVZ28vq3tITc9A0ZFHqd2DWASvYQw8ZHvjpk4lr&#10;OnnykO5nzhesFuXKEedyxRzTFXWfaQGNKpRYG83cvAmqPhCtaozVLUZrgKqkV0yUq6L14kUcy8LO&#10;P7H16Z8++fTRo3eOHSeo5gSrIpiz/mhq6Rz+KkovcgD28FUlweo/lKriqSb91NU43CQnWTl/tZxe&#10;NUovsN8D6MHmpM5KFVDtGRoaekmZim+bUVnzQaBgaEwNCVlEAxzoOSDJUfUMK3OV1/gdxizliFEF&#10;LdwBq1Wn2VVVX8AaAMHc19CqfixuwAFopqpfEUCZuoOq7U1UNVONDDjkZAj4vhQBaJNUge0uVY+l&#10;OjutzalcxZt6AC0GrOGWlPgtZs1vWWoLbMX5bIGkh8UqQmwaDgdwDhEYovpMfVNSCGqoqkSpBqEq&#10;M9RitRYAqqyQWJUEK2qsYr1/OBipqpkArVblWqgZYekItCqYOmKwOorkAChrxZtVhwWpS8rURWLp&#10;YrmyCIJWFKL8NLcKaMqXALVSlT5RpRsGGuhKMK1CqypXMRirZeVqtVxVrSpY3UWi1uYNVOmq0Xxe&#10;jlYFXNXG42UEVk2NgqosVZFYRfQqh6t+/mR0P1EVYvUv4Cq1TO/bU7WGOACPgdRG7UJtbGyNqApf&#10;1dWqd7b+qpfmVnlmtCpT9YMLLFUbTNSrq84GVanAfqoitaTLfM+Vo25ThOoEF0NUGOrrUrDUU7p4&#10;Zlmcdp4sV7H6zypQRas6ijVnuNrV1XWU1epbOHeiVHW06pYVq0xVguqDzbu32uMdA4nA6ay5a9fW&#10;/7Z+bWN9Y2P92vrFh5eefn751A/vDw8baZzDECvCMtYdXs7LlfbSqqW9qMoxAF3wVX96hqhK1GyJ&#10;tbQmaYGXzCfz3HDEs1UPsuZ9bUqczeu7v3qGbIRQtct/qJbDxMz9ClUoFVnzCVcZq/2cXJfLG4Oq&#10;KlZ/YEyAyHSH9VD5Ee+IR3bk5VMZCP5FDB+btvR1cazN3fb36/8F2+4qNRAD4KYC0AirQ5JMxcZa&#10;mbwr1lGNx1VPhgN7/+6BUhMAYAxV7E4l+Xddx2CmgqLtwcgEHIWNQq+yOSNYZZTO+Ff3DI3ubl39&#10;o3iLINUc/FelammqXDUWgDVWDVXf+J4ptCpOKp9TtSkBNFj1AKg6oj9QlacZ/Z9gfsDKhpXEAWBn&#10;c2ioBwFUUKmDg5VBAirGi5uQ9Cwz9Cy/nK2epVGt8ou2CZaugliWsADpRJWR6q/8efHvLvVr3IWm&#10;qlPlA/PzU7RqF6Re/Y1K1X9xzKkcAvjKkao/56BVOAD/AVUREMtqlbk6IlQlqK4yVmm+XauNjUOr&#10;Pt9bq5qMVY6tCq3aWFlZuSoWAO9XGaUqfiqv/mGlek1MlXlaXtIqWZ2Od+JJwSIVNoCAVu+sST1B&#10;qieSNR3SdXZWlauBq9ty0kitMlf7kNPnQ6tViao3/BiALYeqhNW79Xq0NXFscnLyFA4RDEyCq3Mb&#10;3ObmNmi2iWn4teOg6k5Ll1vW3I3p63Ex6r2o6gVLATh5AMzhqjNnfg2qcpAUtqmS9I2fjOajjFVt&#10;HNS5S/PjR6c5flQqS7/MniqoeqRfoKooVbDyt5iYACpWe/iYle+sHmqL/F6ToERk8d8R17lT/FpO&#10;OrVH+IqY3H6SMVWwGjM9gFUHrAGqRvQOYvlM/Y72ZhsgUHoVB/19P4IvQWkbRw9oykF/kc5C1WzI&#10;H3R81ZaDKWMBSCxqLGV/FrCTGq+3oze3uLqrMVWr/2Xs/GKiutIAPkXMMBnC7NA2CK78DSEDxaLL&#10;BGmjGChq0k0fJhtdYzOIxA0kBCe5gRfdB9OY4r6wmaCZh3lgE2NChhcTwoK7D82Y+FZJH9xJ6oMg&#10;xBftduOjsnG/v+ece2do95w7d24p1Rbpj9/5vu98x+wvqGsjPa1zT3B1kv+ySxU3Uo2YmCqMVjcG&#10;gEsylFUOrEq6SvcBPFekUkB1lHqusqtSYLWWIwCGpSSr5/ShU10VsSq9ABuxKHX0bi1AlZA6tC9K&#10;U4hR5udsiimaMjd48/jKekRX46w36LomT9kbc3hdQ5rewE+ZI6RmsZyeearvvrkKNwwA4Naqq4zU&#10;Bdl5ivIJqkpU1cX/X57yHqunVK6609N9c5K2aa2yr2590j0prlr6YRfjqoBGj1z1/dv3CFV21cfK&#10;VRBVeP1d46pvratmpqa2javuajhVuErJqPFheh+W9b8dCbz4lgjETfVIEWevZkLhaWS1T9wUz8dz&#10;zoEOWa4arFakautgq9rq58eXlhYXxVW/q+iq3wFVHz16uFIoxKpaTp+6d4oqXQGsh76NPCCkruD4&#10;Dzw/+DlSdSpJVDU1XRPpif3H9MQ0Q9VP1X8jVXdhpT8c6ATo9AEgV33y+zOXsLMqBU/HxFQxB4Kz&#10;XtG5z2Ciaqc/3KD6uw9NSRXmqaJR6QLXaXIV7CedRla5DGCogqv6ucpp/7i7xSrMnU25FT8fYCLb&#10;CGoqu2rZdn9nre/2tNIzq1VNna5T5uP0uwpuL6AscuCXN7bC/UJEKe/8+1BJVIfJUQW2+wddFaDa&#10;FOtoKmDxFItqIW52eHGE10AVuao5KwrbNkiDgaN8MjY1qlrCC4v/+WDWz5WoJt+votpqQwAjzaYK&#10;gFz1gK8IoL293e7uaLemKlVV7KoU/blMrgo8RaTCrYd1deYyQHVGj2C985tGU6VKnjp7fhZf87Nw&#10;4USUEk0RnbN6CUVZThGlzvTonqW/NWvYypfcbsjHsspTHIhOj5HqCVhz9L5s7HU5B0z8FyDVCaqW&#10;MFD6t63cnBRWUWXV0w2jrOKqMzcHJmX76xz8Krme6B0nArBHWF329nyuyrsA3jz2HwRgtlZRWDWP&#10;hVWgqqXtBVZVXPzvGqayrpqV/7gx1ESlKWgdVyMdlzgAodUGBOjVR0x1uun1yZVwEkIGreWyqmBV&#10;qgJWF1FWjat+H3RVpiq4agc1Kl6jcW/tHvhqfOXBys8rKxdXIis6Llw6W0wiSyuNietSPGt4Oz2R&#10;np5e2MdVAZ8Ye8WaB+5dnRicdl01XTyrVMUbLfyRpwzVMdqUL2D1Oyq/KVW5a+pvPzrJiWGsqaL0&#10;/+Goi9TL3Z1OCGBGXHWgLF1FcVXDVJP9J+LFTWM+oqpClZ6Yhj4vDLqq/HWAqggqPBeAltVxhmfY&#10;PbE6YlyVg5hcecqfQ3Krphuu1xAtn3ulfa+ln4uBap2L1DbCH7VLWZTqKluk2sS5/xpti1iIg6m6&#10;msydWyVvhVTtiHHYto5b/nWZIwCWwFEJqUs+SR1JupLaXMFVR8RV2+rIVeNhex7AEcpKNRqujvKe&#10;ACoBAFF9DlgNSc6fh3FVvlEVwIwUV2FQtXGUklS1vPg/rzSdn0+l5pGbcvcNLyVe6vUrTPNwy9BE&#10;ruLNNVaHqaSmGAXI6uJf46aKTi9gqSYcQHFVOl+F4qrEVIIqquq1K1EprDKbAL5iqL56vbO+SQeh&#10;DFwZvUVszd34JHrnyvKW9JdCV53CGgDA5HuOq6KrvuISAJTVN9KwqiyuiuWqe9vbWAFQQlUFoOr6&#10;XzL/VD4ldVQ+UR1P+OmaIKA6ipoIaYJcU1IJ1VJjbrLUDw6TbN9HVgWqRlbhO3NJqfpPS9VKrvrw&#10;fkdd29GurrUupGrv2lrXnw/VHCSSRnBht1Lg53z+j0XazJX275VN+59xUwKO6YX0wm6pkqsCPVvB&#10;SrWKIEEnVw9rI8DWdHM6WTx7BqjqpPOxUGfMF2JECRvjN5kMEfE6q6qfIlXl7E1DVcaqWf/TXVK/&#10;eIzR4QFMcrQrVc1egG+rq/8aqeeVeJzX9/Gw9pp2TDUwmau/0ufPf0IV/VdQYDJSMZYqC3y70qbP&#10;JRQz5/ELwYv8uMl9Vfj9D8TGqIKfLdLGVLXvKeP1A7dqtYlCALh3qomCqlRJBd8pkYLT30WOGYhw&#10;1FZUFZZEctCA2/T/uK+VCpf8G6Y2+yOqTh0AqwOnq6qwFUA44spqLaf6jbKip8pHau9itgr/2MlU&#10;LxNKmaYoq+dgdndSmxU6zgpMFSuqOPGPREVRnZ1PzcNI0ewnpvbDpJGXCTDNI1Jx5r1MHm8ZeM4w&#10;VlMZAmvWc8GadRFrBwpqNoe3Zc+oKsHVE2clqNJDbpVclQIAVylT9UMJofqPVVDVSe5ZTY0AqKKK&#10;+PqUklU7Pet8bF93lE/tG30XHbiyavr2UQhg2/P2Xr5/GXDVjcemYtVxVeytQgEAklV01YVtUdXp&#10;3av+iqrhabesf5x5Ci+SU+eiAEBCR8h5MBVIIWWtQ9KE/wzoMrwyV4NgDbiqUrVCDUDAVYGqi23w&#10;bX68t7iWhIm+2hIjR+UzqwWrhTz8wCni9i138luFsXC9CF/BUqUagAXg58TE4KAtHUgMGlfF6rCR&#10;dPFLpOpnJnIKVLjgIlXilYBVmBWzOqbT/8fsqkPlrqprf1OmqJ01BjAAgH3jtGJVGwPyoVJIuXqg&#10;F1WNqroqzTGcehFF9SI+SByAdkGVUzXmzCBVwyKobKDaXdoJqDJTDVnVRDUkS+9jvnOuylJkVZJE&#10;skX/x+q0A6ppJs3OSuGABicIgO5ZQKya/L8/Z2ayVUxVrgFoaDktTD3u754qlipEdVf++40RXpD1&#10;YufqttMdLlWxG+ARw9RGiaWOalQAPlxLcVVNTnUarpoAALqqqCrGVIGp7ZijGhr6EZB6cnZ+Xoja&#10;3z+PV0on0TSTkun1ZzKZ/kw+wyD1DQ+RmklRIAC56qUqolWQms15OZVST0nq0SWRAFddiapXOQCg&#10;q/8t+NjqrVtXbs68owjAKz51WseL10hVHOvr6z3rmz2bm92bAwPvZg5PYp0VQxUkqTS1PLUMlJQS&#10;AHVVW60qzVVdV5USAFz/o6yiq2LyH5vUqasOS+qfndXx1AS+7BVKcCh12CFqKGGk1Z19dIV8tZ99&#10;ZZJqQwJ9oWAVAFO1D1V1EKmKrrrkxFV/0VXvA1URqr3J6+lkOnm9d+3E6ao4UzVGWAVfjaw05fPZ&#10;5W3qNcCBAmw5sHbvnunqQmNNIVu8jlCF9UKZq8ISYDqNG3AHBycUrMNuAKAZqPrkzJkvcKepjZRy&#10;IxGJLjLNxtjIwnHuiCcvpSoz9eKnH1WiatREAC6byGp3kKoUAfjQperH1ZzXh/+DTfd+wh0n/fkh&#10;oodCc8/TaiXfr/T5D1A1bBPp+6X8+dfFWz0wnlFqqOrsAPNTtSZ2gDeWVmkV6QcNzNNj3N2fWk5r&#10;sVOdZJUYqw1OCAAHfINQW0TFqhZuHbTJKi0wiOG+YoDqqRPYkKqXsvyS6Jdef0kTS21uHmn+JaRa&#10;V0WqHm073XLIoeqPNrD63MRXqamKuirMuyH949cE1bluQGpPZ8850lbaXXUTA+yYqGrE5b+Y6kla&#10;+ffjxMF3HRk7AaZ5ZWje3MrYmpEQK1orxV+DTPXwhdzMeTSYpgpVesY3JxqQ43LVP2n6n1f/2Mbv&#10;1mR0hmoAcMVPNH31QsazZ8/w5NRn+PoJXz/B085mdHIO/mHHVUvennebVNW66mMTA9ggV8WtVWYX&#10;gMRV96YwAkDZfzJV3gEwrlN56iKVUBoaT9gxnPCNkB+tLlMDtVR9vhxVGVspzmqJ6kQDjKu6EQB1&#10;1e8Crvq9UvUhUnVxCaGaHAFLBKwWu041AFXBUQsdgNU462qhKX97NbPmtBykrtkwK4wnazCfbJdR&#10;lV11oTidtsUDVHurWJ2g4wBHgKpfBKjK62GJLoofGi8zUU7HVeVs0cpUtVVVVlk4AuDUANTWHjFU&#10;NVUAwlVcmGsSiKOoB6urNaIqUJVaJu26X0bVck+1VJVeVLSwD0cqaWrEPSbVLvX1K1Z+yLVNTOnA&#10;Jqi49D9my/DbzMrftv3XOyeutJtKjOoAZG8qhwCMq3KWTjJVNbr8J6pipp/6pvA5VHwKFXemsqK6&#10;D0lbm51wgC0CaKtraak6AD9ZnD2r3EGn3RSqSvr/Lnhq+3OKANjqD6Or5yQOQD9iZ9hUsVUVL/9h&#10;nEdVBU0FLw2MjH9WGFN4ydzKZLbIXj0LVrLWLNdg+bGaw+irh0KrDDUXmqrIqi0NkK1VC5L+Z6TC&#10;6v/WN9/cjHZvru/sIEJfvH724jXNF8BWV1w3+PyVV19tvF6fGZhDVxWmlqZKU3t5iqu+1biqs7Vq&#10;4/Ebqqva0K1V/2VVfbmHroqFVcRVxCoPx1VN7n/czf0LWhNyCyDVoanN/+vq3wmpJkL/53CjrMZV&#10;Na46UslVBahvXFd9xFRdWjqOpdbNaVx9J5O9J+pqAKORQkfH/ZhEAQ5eAKrezpuDXaiNqzzg5VCW&#10;OUuHcE0tf/0Hv6t+vVeCLyyGXp2KgcHhCddV0+Sqlz4bi7t5fVn7RyJuuRJ8aEz6RtPRfPVc7WSp&#10;Sm3/laqEVRtXlY01ndZWpWKVXJXCqkN0MoBWARhXjZsEUlgS7/+j7OxCozyzOD6YrwkmGRwbYrWR&#10;fFiCiR+hRRIVk9SkobLdSHORjmDzUezSgRCzHbWIFVvBit6MhNidSGAFV2HQgoFgO1AFs7B71QS2&#10;pHMhy84Y401cL7xLzeqez+d53ncmq/u8H/NOJGlD7W/+zzn/c04lD4oSmCpQ9cUqt1erVRtXXUWm&#10;+pxV0iBllQEtYTsnNmh6D3AvGpvx76AG1d5JKpSi3+F5z1yl5iqmusqYq/CTwAQAdFhsmEHOfRp4&#10;KnY5a1WGKc332679/k0AYLMXrDV0mFRVp0hVJ10FVA0aqopjtayu2tn0G9laJw0gA5KobBy0fiqO&#10;rJJ5lfoAcK8qSv4jU2n3T/t/JmkXnl10Ikq7uka7AJRwPwgnv0GFelBZyrdohh48ipU9AWMJQqdR&#10;qPwSY6wSV5mpo8mYC9cxZqrFamI6mf5VlSo6qqYTiaPnjh5taVk7NwebfBSlhqPzqRTOpO65CAec&#10;8/M98z09eOHbJwsja09Mo1YFrGIAIL0SxbjqYxSruMV34qopX8GqOqtIq06uYAjgEexfUas+Qqx+&#10;Jl5VODGmOuyVqgxU5akgdciH1YCRqwHtLGqZyjWqr09U17lqxSpStZmwurmTsZrrrLILqfqTatWr&#10;VwWquPp3bW+oDaI+vRkar79RH0Solt4q/bj3wsve82ZEFh306F+K29OnRzPJw1+8eLpsoPr9i8PJ&#10;dDo7O0OZLUvW3UDVOItVzlZhBGAP9d/H2SZhb7WmNDNhSnn+fJ3pjk/N8SuLmaraV4V6APi0qhGr&#10;jSJWW6xdFanah3MB9lGjVXEBhCkjREFPiklwRqqo0D0c232hbtXX+WdSh/KqVRNX9UC1yHdYJxXp&#10;Y53NGuaRAnsK/H1gpdBX56hWVQHh3JFRYhnlcaq1dvBfqx0A2FbbVgHf09EBWK3i5iqOMQxjzBoB&#10;QB1f6oUqzsTuQKq2lm9Bsapy1VmS+jdgXSUIkKNVW9EEIOOrbdsq/O9d7QUq7vw5i1XmatVG+lwV&#10;qcp5K/pw/Qb77FzGRBXn/vvg3Hd8JwZUGanAUVqjfO8e7YrCrRug2c0c7VaYelcaTlKsURsHSLAj&#10;gIQqkzXhxAAImrExd/NvpKqmq2JjEl2NJYGqmKwioUrW/6Pvtxickg6dByW61DMvB5/zwFG8GK94&#10;pZ4sNDWem84kM7+qWo2mSas6jQBlbJUJAaSkJ54TVp2MTb4HUM0SV4fjzNRhl6lMVJ9NlThKsdVA&#10;XqFq9v42+e84AZoDptdI82sIVOOvcoOslK2q2f0/tKrGVVMerfpXQ1UQAzX9KAo6dyFVAao3xytA&#10;rQZJq94qrTz+6cv2nVjSisNcF89QQ5ZvnXUJD2HtIlyJS4nEVxe++B5ouqzntcPJTBpE7IxYBgxY&#10;h/thY1CjRbdC1Y8dV3+JxxpvNCwaBByqagcp3IZXVhYVF+98a6faVbkJgCdb1ShSRQsCxLCKvioO&#10;AKBWlXEr3DO1ULXqOmYquv1RqebM4vN9RX1GebRqKDgQCm7ETnwhGk+dV6tyGLUoj17lxFiJeKUK&#10;pMF12K9VpU8W9/quwgBnW5tONm1ThKLTyXB0hz7qV/BbgKpVyFVurmLKF0irlugvrZ5YzY+tYZYD&#10;VTtAqraWN+TkqowDgAWrDQXQ0WndVKbDSqdStcGlqq2uYhtAtatWEaiYqKIroMY6/kD9gK4mYuog&#10;dljFsqoWgWo71VPh9p/zVCxVJ4Gq3V2A0W5iKT7APRqlG115VpqYCg+jaSav6tVeICtZWCnZT1GA&#10;hCA1oXJVJWrMPFqwqtcKnjLTmXT8sz+IpQqh2vT83084mjq/BEQlluLLksCUTrwZoNL7i0sLz5vO&#10;nUhklKlZ0qrJx8YC8LO3u0rqmVgAmKoWqxgBiD6iyqo4patVrBqv6vDQfn8BgE1TuYJ1vyNVnZS/&#10;Z+8fsMHVZn809VVy1S9Vm5ttGUCuVv0hJ676k40AEFU31/B3A1Vh4190M1RVWzGOoVXUqkXFfZe/&#10;KTOdrXjRJFc6zuDU7G/xYN7KMO2jJz65tvx0meUqvLw4PB2L0tjYO3csWNHpGo/HKYeFUN0lEQCn&#10;jCqngMpAyRYEMLWohBSQhG34iapGq3IIwHFW2QoAR6tiWFV7ViFV32WqcocVG3xgskohVZE7NapQ&#10;Rpy6JU42+JlXq6paHXC1KjI1XOqY6+U45EGreLdKaKqWGYBFOtXtgK0dXZiqYnDSUdG0nMdW/ToT&#10;lZ/alKqAVZeq+u9eIlQtLiouLWSnm4eqVcByEKs76IczVqne32OtcmoAcpv/OU2rHMMqUpVNAPjR&#10;g9VVMr+6uq7azVgpUkWzBrhflQaBjAuAGwFIjR32hOR6KhSqHFNFqII0PYjnQSAoorQbdamAdHWk&#10;ZhGnWZWrKGKdnNWouFdZrLqpKkYrrIQiNSNElUirRF2TJHLRWwVbdgyqpjmkym6qf/J+f97Vp8LO&#10;i3ThTZ/1/dKDhabPgaomBAD/4lhaxVS1WpVz/3ykfshpWTW5Mgm/ty+s6uz/9+NJlw2pUlj1lcub&#10;pTIG1a3ioXrdAIDptWIcAUarNtc0O35Vn1bN07PKjauKVhWqvrMjdLMUxGrV+Hh9PZoAbt26deit&#10;9ZvWzt29e+/IkbtH7h47cgwvXH/mw7sIsYuL7e2f/v7lMmMVj6+vXZgeG+063X1aHQOMVoDqqXh/&#10;HOha0w9YnTmFtVUbGJ9IBrKt6luysBJmTd+8AY+HiGIAhZU0XYS0ah92AWgve7+OxOomJwLgWY2N&#10;IyMaVhWqrmetuk/HPmP+n/JC5BoqcSfxSde9QzTCtJD77HHDPUnUe6SqMw4gRI8bBa2UZiLnqVer&#10;uqb/HKgWUh2C/kzp04IjrswMQaEqq8aqCrGNeheP4WttaPUvDQLUVlS0SRcraQiwRqEqbRe4wyv9&#10;zhoBMGAljUzWKipOvQr/rC1c+W+8qzIAwLis8jUzfSOWAAAgAElEQVRWlbgrDQXYq9VVStVipSoi&#10;1QzQMcn/Mo4D4AoMqmV5UD5bpQgAxeoIjrHexPl/3v+39yFU9ylUWZYSUwmqckZFrOYBKh5yS2eZ&#10;q0l4idkogJQKjMV6PQ4AhuaY0aruShrNOsbx1SRWtOJIlHg8TVTFGtXGtxcWMCu19FCoqsviU27+&#10;BVR9W6nKYnUlHZtcif32WLJVP3srVv+GFatoAXDiqkarAlOzJrBq9v9Dbr7KFwEYctVqXpx6/f9O&#10;mmqrFa3Iya2v2v976apadTeeNbtX06rsAXhm51ZxGwC2q45f3bsX/qrWYBMB/Hag6hrc9t+oB6re&#10;EK06NVU99+PCg4mJh3Q+wEksD/A8OYHTA46cPYuTBI4xaL/8UvG6afCDj5ZlPV1efvnJia96ey9x&#10;2NWD1pn4TLyfsbqrf8ZQtcBt8Lfq8s/nw90oTxd1qUqB1TexZ5XtA+AwFc4RsQDQMACeXtX3LlG1&#10;GCdRFTqTAeHiclCdGi1dTbgZfyGHU7mFqVriLVVDlqobQhvwIVgQ8noATBGouqf4ZoVqWLFaWkLT&#10;/ML4AwvW6LyWPXYKtgmoMlPRi18hTDUgbXCM+Q38tQb849YtJGM5AkCB1Y48VF2HkYsSnZ5NM1zp&#10;Nw4H18msb4kCAFaluIoKq+AVA7n63vpYt2/3jFX1Glk3K1ep3QWmq7ATgBsCYLFaVmah6oZW6R5o&#10;lM0Jx1SlavUDMQBgBwDKVZFURaaSqcooVaJopDsSiUbwitKrPPJz9IBiNJuN2iNt4BolpkZjDlI5&#10;OaWLHay9sPsf80HVxFfHxFrlaFUcEJ3JMFIzmRPnzrU0NlFIFZFKWSi7enIefH8IVB3xUBU+Cxyt&#10;+h/xAKSMVdWWVnm06uTKe6xVsQbAOACMVB3OZaoGVj1rvxtUDRhrlT+samXq1tfd+UuTwFyssq8q&#10;r1/VRgBSRqr6tCpRtcalaunNUP14/XiIperU1Jm//3hv4vr123Bcv/7w9vWH12lNyAkHr5OE2bNn&#10;790Dvt6dmxtp2vaRgPXrl3/8/Lv2xcVFSWsZsP5ldvbULMpVWp2nZu4wVbHnn2xeB3wgHSgYsF/z&#10;twXA3Wglykf4nwyYuJ6hSoHVNz2GVVOiqNYqkqpcrorjrPtwkVTFdNV5S1X2hmJfFatVpaFppWpV&#10;NAUUaXcoX1jV9leVRoASCBiQmdiqVcOraFX9eomURISJqrDDXxOiudhBaeSKP5P4jQOyaOw3Vjih&#10;YmR5ukWOXKaCkmwgppa3lu+As7yNPQAYVUWqyuyFAhxbSO42VKpOX9cirVgNup0AuL2qdACoLafA&#10;LvsPtA3gO1ayUihAfKymyyoHAtQDsD2Xqm+QVq0mZUoxAAoFVHMAoO5fMlWXOwGyDUD/JnBcdZCx&#10;ClL1MkpVjKniX4Lj+/oIqucBq0DUCDI18js6DnwY+TAyGzkARxbOSCQLdM0eiPJrJJr1HOmsxlYx&#10;vDoaZYtVTHyrvWOeIABnrgxVk65A5TXmi6uCVk1yH79pFKota+cW0KGaIlKSPO3Jg1LP3t/VqkpV&#10;qgIAmb1C3VV+y69VU45W5bjqY7YATHKyCqTqDPlV42qrQqySV5XDAEP7/b6qoVWUqsvVwFZfFEBu&#10;/4erqjmnJkC0KkpVr1a9kdcD8CxXqxJVEatsIbBaFfRIkLA6NfWnYycn/nHllytX6LqPxy/379++&#10;f1sW0VZB+5Al7QNY8EH5HNe2bduaRtZuqjuzyEHXQy5Z78xmZ2fjp3Koqk3/GKsbC1aRrnmpysmq&#10;NzCqylr1O2xaRWL1v5ydXWiUZxbHNeZrMMmYqZpkTNQYWzfuNo0ajY1YrTaNIeJCLmyCUFvpzYC0&#10;hamVpQtlC0ukNwWJ67TkIhetECKkgmhyoezmwt0bp6C4hc2FTtTcmKUgeLVe7Dn/c87zPO/MG7/e&#10;d5LJl5+Yn//nf/7nHKXq6z5Q46CqtSruAMAC6x3SXFWsVTVzD7EqWA2BAq2aWAPgOrFarFW5s6nR&#10;tgGw5ks+V6sOB2o1BbLKcIAq0aorbLugzL+mp6QQHCLWlrlIwqnjHWAV5KQX1z26fYsAldG6eYsZ&#10;ALWtHVzcYgNAVgWEVJX/BVipyi6XSmwcqCzFquuMDZIHYZBrtwpmTATYHloBe7CwOuqwlmjVRKhV&#10;WzRadbflbqBUvQngJwFqD0BwZJEAwDmpVe2r4fr/USn/6/n/8OEBMJRuwDTf30+vM/QOwRUc7Yck&#10;ZaAOFUSuFpxm1WuCpKo0XWXd6V+Z6nTqoL4qNgEktyrFKXFT0cgKEyDH21CBVBKq3SvpgClIjbI0&#10;9sRfrFYXi7Tq08JEIVPqqzpPNW4MgFE184Bt1QeBVBW1alq1aExVjFQNkLosRGoRUV8inxp7+o9U&#10;qzhXpcboklr1sY+r3oxxABSrB9/c3UZSdTI5SlpVbNVLv50//c3380+mItcP8sIrWG7zg0Cr18+3&#10;blnTBoLGc3Jdv36NDQL2XREbGB4eVrLm+YLDuvOrD3VmlS0A0EKLMyJD1kYzngFXRTgxVLF1A9Wq&#10;mk1N2AVQ7Kz67iotUcAAAFXpR2O+CmvV8vIRN/RPfq0qdljLhSdr3PB9tLZWaG+A05TaBOAWAYhU&#10;9QtW8OdyTgbHGRJyV5naDZVqirtmU6lgEAB8VbgJ/u8lOm+wzGVVuVplpSp2NwmgKllNu26GTN3N&#10;GrWVj+mWVq1rkBUs3CyVLEP5H/1ciClU2saBiuaLzRrTrTewshqXGa51Rdc2Gzqg41Z0bLVtA1Aj&#10;IKSqpAEOuu3V8FWrOTCrwwCRrdJ6VYuJ1RZ4AvTMn9KZVcHYskM2u0r+HaxDAkA6VUWrElNHutJd&#10;6fcPD5BCJZCCpvSKwJrnR4aFaqE/P1AguIox4OxUfwdkzapWzY4pVKVadXYhsAEktJqLcVaVtBOq&#10;YA2xJFYvT1xWqpJSXZz59sgLMNSz1H8xU/XEn5WqkKq/ZrJjTx1ViSqPrkKg+gUrgVb1cdWM06qF&#10;oAvgYwyqM6aeLB7/h0kAB0o7AJYFHQDhIyRre+dLlP6jaA3bV22+ynPzqo+vLqFVNzqtylTlS7Vq&#10;4uKli+dPf/Gnn25NLX0JXfWemnpClwY4wFcxDObVI2B3AEUtJqtK1rwErrhvdhZaNZ0OjvtawebN&#10;Kmm/mUowVM25VkfVniKqEhaNqptqeKLbKsHqSp2m4r63dKUGtlZpAICl6t4de1ezViVYVpWnbHWV&#10;UrW+qr7cqCpYHYYJgNBqojzgoaNqtS4CSCYdU4M9hi5hKhmxhI4AgHtrSrVKYv+sVVPyDn72aoVq&#10;Eud/gapv/BcKKlUbGlCMh2u6mX0Alaub5bF7MwSsyNTWWliqdeyqiqPKUhVU5Y1VQlUmP1uqzZUX&#10;m/ECrLpJAPXOApABq06vSseWjMfqaFVzdVzl6h7uFpC0FWvVPcVSVcarhFTFMEAZUdayye5AqrbA&#10;Um25S8/LdLwqa1UUqmR4+aGtQQJAtOrf9sEGOgOodo28d4yU6kBfX39foa8fGnVIleqQaFU2ANhU&#10;LbABMISniKv6ayYTuKpa/peWVejSBVOogwFXI+1VE06nagLgrOL0rHgBOYJqLvfll3890d39i0A1&#10;1k79dikJe0Tvxfv/W3kipy2rUq2KywDM6NlfGlaltUqpuuC1KpermKcP1p/0GYADTquejNOqB2KQ&#10;GnYAFHf/m63a+apaNURqpyQAOjcuOQdAofr4aqxWDaj6tteqbRcaRi8kJ3kmwCWWqj/fnppai2uK&#10;H3RP8cvaKXvHX/Q1rtL45Mnt2+wV/Owsgnl4sMTWTxiupFuZq++9T1i9Qlj9cPar2R9BVayjwmrV&#10;40lem6r1FpAjolVLYqxKVToO7hWl2hJoVSyucu1V4Kqtf1snaRpIVc2qkthVrbqGt1Aptv2vxYNc&#10;KgBdJ1fZWzWqWqrKU7VHtaq5quqtKg+r3RZV0al0D2ulP4FF0+XDVcpUuodTCZ1WVQ8d3OP2XweL&#10;B8Lh2GWNuuUbiVVUi9g0tRRApP5f65qr6lCj8jlVYWoyaX/13PPGJgiE6kW8rlStinlWolUdVYWr&#10;DbIPILJhpWOcfxfjDNVxv7oKWPWDrA76apUbBVhGf+CEhQBEq9YoUmtqjK9S/jet+tHWrToHAnA9&#10;tPX3EgOAVuXtZed4pqpIVZT/R4iqBNVdRNW+vjeAVboZqaRZ8/BTRasyR/uhVQvOVg2UqhkAlgDI&#10;ZsdEpw46mA6etc0B5gYEidVAqwpmJ7L+NRibm7h3+V4ulyOtOr04I1A94u6oHi3lrMsGzDBVPxOq&#10;slZ9QFK1EFJVVqw6Y3XmxmNurSrWqmMuAjDLkdWTQQbgwMmY878fVf2xDapqj4xTiZGo7ZGqf/tL&#10;5aqWcgHEV5WO1fUvolVvlmrVgypVvVYVXxUOwG/n//XNT//4QaH6YpdRdS2Ay14svAExYYms7L3O&#10;fT83d/0aadZh1qtIBMzOOgeALcI0K9W07nmCDdko1R2jKmffjy9B1dUyBABYxTcUL64SsRq0rdr1&#10;Fy5UrVKpuk/6qnYwU71WHYlqVbQnQKp6C6CZbrduzxeYjKpubXWyLHo1RqiKta18yq+ycYLDhNRh&#10;jvxDnipVU2jBqtIYU0+QiTgepGKTEReA99I2bNB4FV21pEK5nQptVbs7tLmqFqWkVsB0P/N0fwOL&#10;XI0RyCqA5KQ5AFU2WcUtcq10DkC1aNXqqFZ1PsComzrY2jEujQiWshrHEGvTqjtLolXhgFXuWBWq&#10;RrWqxqvEZq2pcW8ss6XVllkmqAaLdhiqq3rPNdWwrYr/XCFVP+g6RlQlqQqlGqhVuiFTNRXQn8lo&#10;NCBjJC1YxspdNggAnupgVoi6gJ0sZxdOYSWLTQXIFiM1LmeVtSmBjNh793L3QNVHESWKkL89FV/0&#10;QSB4hu47JHFn7t//tFcNgH9/J00AmexY1herbl7lZYKPtavqxoy0Vt2KRgAIq9JaJYf/wFd1KjUg&#10;a7tO/m8/8CIx1Tit2v5K1mpnUK3yTQAbLa/6TF/V51X/Hlutgq+6namaYAPggsRVL106/QkvsX4R&#10;qka/5oh+UG0CXEpXla3z8yxbr/3za+KqYnX2ikytTuKgjwUr6kOaDVmWTpq287Pz3WhmFE/4VM5U&#10;Zag+FKiCqk1Nq5qwttrJVd1czSuKz+nWanwvqVRlC+Ct1ZWwS1PRHaupKlelqWAHYI15AJWR7VA6&#10;FM98VdWPJVoVn+mJaFWWo3SuHUbla01CYrBq1Eq5KmXHbNniGnjNS6hV/XUZb4zLbfv3y3QVuoiv&#10;tcFUFbdgtY6+dkOD+qn+wOCmVqeMqopVerqoDWWTiXosC5i0cQBqq44KTu30r1K1VcTq+JZx0at7&#10;dHs13zHR1T1uDgBRtb4eXQASWOUp5WKgqpWKo780sQptwx2r0mK31SpWSlUsANCsKhcsz5z5oCt9&#10;jC6WqnAA3ujvL4ivmjd7Fad/HP0hTVGuYsY6d9WuoLFq8PPBLibqAm9jOaVk5bfkWUZZySTWZ1wT&#10;0XcYqrnPznVPP/I9qE6uRq8naLTS+VUycGVufnFubv7R/elPe02qfscGAEnuZ2hVzqvGjKwirTom&#10;5TrSqidJq4b1qqLDf3t0rUosUWNEantxrGrZK/iqweZV1wXQqVMANr6CVrVqFaJZ64Wq3LEqcVXW&#10;qmwAxFP1CO7SjxWhVowBcWCNrWYKcPSVFOtDkquHiauE1R8HoFXTWEidTKfZT10BnG4oW16GBy+0&#10;EoLwHFGZ1lxKVcSqrFhVgyWrTSxW+ZL11dgNKPP/eUIxUZekqlH16I6He1mrrhaxyiOrolkDo6pq&#10;VSOriNVIucr7qqofo0oVW1ZxcpcrgReAs0KyBH5uC/90ytxAq6bEs60Wr/l4KpyNFTVXGyFYpeyE&#10;qBNjdVswtQofcFCVmn9bG/2INv3ttlmv6mS1jgKsKlpJKFCtt2pVdUDVcIPrKE7/dRau4maucQnP&#10;+kZWTVeFxupB37EqVOVdAEpVlCf/Q0Q1sapuqhat7tKTVKuku+ojbQR4PeKr0r8HngCIYtVrXqsS&#10;U3ft+t2Anv77WauySsWLalVOATBMWaZCsdL7+aF8UVvA5z79L1JVFrHImhZi6SnYq6ewNnBQXdXB&#10;bPZ5XFW08jhWOAC93dPzXokKTlmH3gmueSLqHfB0TjM7cl2bW5z+ZZ3VqnjndIEtYQtWSbEKWlWG&#10;qtyQNEBpXHVh7Om7Q9pZxcf/9aXlf8/Vt3VB1ZKz/9rjmeqQGrz50lq103dWhXnV52hVF1i9GaNV&#10;Nzqtqg5A22gDGwD1HAE4DQNgagmmRsiKN+nVkXgp68tbQKuQleXqF1+jajVAWL0yS1r1mNazWbHS&#10;SzLN6FnO35rLxQMg0AZaVbbluSks3AVQaQZAi0GVt6z29nYzVZmj/M2jc88Fqt29NgJQShRMVEC1&#10;mXEp2SoriElJSWKaFapV1wTxqogD4LVqka8q2apGq9zb/quUTwAUb02Ft8CGq4lV06oYBdATbBMM&#10;hg6s4DED0P3pFbZEqq2tLSBr6cWfdmtVN2D8H49UwSPZNsnjVa0DwOaJRZt0J3W/Cj8Mx0EEQJSq&#10;n0EoO6wsBkBadfzN7TJ7defOOK26U7TqO7y4qjqA6tHXJLDa4qGqWtVL1ZYirSqTADQQslIiAL08&#10;uNxJ1bfOjJwhqbrr2GFQlcHa38eVKo6sIgTAWM2TUnUBAH7KOxMgnxG05pWqfwRWu6BVcf4HWKFP&#10;8YrfXRBbQFddvdiFzGo2l8OoKqlWsVYN9Og8vxmCFRtWFpmo/xWi/mH6/6ydXWjUVxrGYzLJJGxI&#10;mtjsTMYm1gyuJFLjampMTGqrZiDM4EIusgleZFnixYCYgWilkEUQlng3Xcna0R0wF7UQuqAXS3eE&#10;VSx70d50phhSYWVxjJn0QqWskJutF3ver3Pe/38mrcr+J19+tCkUfz7nOc/7vLlCIfe4sK2fpWr6&#10;uzTYquaV1VpV9wBADyCS9R5T9a6NALADgLZqhQSAA2u3qNVuJ1WPVNaqFUZVXfnfXu8mgFcrrapS&#10;s1VqYnVTraoHVv9iS6sXlVYd0BkAQ1WwAJiqV6+y3rSvCox9yUcutwitBqxXPrpw5tr5kuFq4tP8&#10;F1/kP42d4JQQhVRxCAk5FAambo9UR+TMDK4qbRVpCAbtkj5F1dJhoSr8wRrhC6tKDypZvqrCOE0J&#10;LQDRqjC0GkRnddDNxpKrqrTqJGM1QLf2Hq1qh/XDrFXDFquaqihVGauQhZ30dbc0BIKC1RbMAEhP&#10;9WAr9lSV7/urx5HYCGatIpqq5tUk8tEuqw7RK4RUDVWHoiHvgtVotFk3q9jvCP81tbiHkJnKg1Xs&#10;qYpUDWkPQO6qRKuCrXpwcR/vBuQd1t5oldiqsLqaqBquYar2mv9XkPn4V4dYAB1iqlqpiuGqKmWo&#10;6yE7a6vCrmrwgpytenEeDIADiaGheHx0lEyAeJwnASYSEyJVSa/GAZ8TLFZJwJaJ1SwidRawmkWG&#10;GoF6dh206jo5AHhXRQEB4Sr1sfIX/IMUvhUVWjPFpUzmb5mZ3/fnnhpg4vPgGfaqrjJQcR3gihGu&#10;x0Gr8jKA3M7c7kJPoQB/GnKP2/GuSqQqMDX5Ista9b9Wq7rrf6xWsVR1cdUPILULvmrn2inlq3ou&#10;qrpJqJrPAxVYWh5RVfOpdmtK2fqU7lfVqt7AKgWrfl6rcmT1m02SVW/bDMDnugaAqKqCU+WPCwP8&#10;cuMlyepkqwHr9SsXzl0rfTz2cSqWT+TjMAUQxtM/CtWaCC1Kat4S3hIO4wfKWNXzFj5aZdoSbJWm&#10;wEBbbVsdDla5ZjiYroLXCLVXe4EKSAWoclIVoErdqnBZhfUqvW2TLFZbuYwwiFDlFgACK6QF8M4K&#10;Bqyo/JTCUQxVp1U9FgBNfrq9BzI+JT1QyHSo4bLVAmo/dANv7dJVtC2CcX9LNpKVT+OsVaMVxSr8&#10;NJOX6Ot9milbha3V9tsGuRamRbZWo06FnQGGxQar9jstiF5daHIJgMUddF21C7UqpQDovupQWdkK&#10;OALvYlz1vabQ9vAUUvWtt6hgFbUq96uIWO2yQrWj64cun6+6U4GV0qrbxFYdF1sVIgBGqsYQq6Oj&#10;ePs/inEqoGpiAuer8nHg6UQCGArXVnniKt1bTWiokljNGrFKK64ujfGa60t4V0UWAG9mJaKmiJ7y&#10;khECuvJKLeEvFql9pQhjq8ViJjNn1Cr0VOdyOVKhNLpqeGpYepzYavdW/Zg7XeCNgKAwcrn2/jmG&#10;6nfptfR9nGTIZr2+6hPUqs9lZhVs1e+RqnfdaJVQ1XD1aPrU0Qqm6oDPT6VYlf/OqrKd6vmwt+r1&#10;RgC8CQBdrzrg81U/27Rf1bNgZTOtGl1YCGmtCvRDR5Q/22cT0G4iaCvR9erV5ZvXPzpzrVQagyL1&#10;WD72hxNhTlVhAKA6Qi9D0y3bw9vD1biB1VG1xa2U5j2jlqpbx60DMIJvcGU1AhmrEWBpP76ZHxJW&#10;Kak6vpWyqthYbZTqcF1v7yQ1V9N9VZDP/0E7+453VuZ39NZZrapHTHm7tQRWYQRKKVVNVRSeMpIq&#10;BoPB6SRVDNj9AkG7r7qFEqstrWqTYLCcqqAsI6haa7xURbmq1lTzayEkMKXov2hb4Ws1Lb6qVw0r&#10;3gVi0qzSDHsD2HDwgHtHk3UA9pBYXUSmHmSmLu7jNQEVbNV3UavuOmipGqilJat0WUUeQKMdV3VK&#10;9SFStkoH6xxTe8gB4MsqbKtGJ+jisKHqb1GrAlWHhkbj5pWPM1HlZTiaAJUKaE2grQqfAKl580Ve&#10;M5W0Kmy3ImM1Cww1OnWdMgDkBoxZrUpyNJVSWE0tGbAupeh9NrmEYGWqAgqJq6WS4WrBULWQg47V&#10;x09Fq1IbIHH1yaqhKuxYZaCWZkqZUq7Q/ucMHv8NVNPkALxIigPg81U5A4Bx1Xvf+LQqDazSVZVo&#10;1SMcq7JIHVAZgMpi1TUAVrqi6tZdVe7tNXxVlazC8//PadXnlR0A1qq8S0D5qlgECLNV5y7cNPi8&#10;iSl+mvqn6OnN6xCUuvfllzC+qmArc1cqwKpCAjcqcPXG8qrB6uGzY2OpouFq7BhAU6YA7EAAHpYh&#10;XhUm2uKmwJagJYzk5jFY1YvjqvsxAmC1auPI4ZEuwqr96J5GvvSFmyqcVR2m0moSq5NQBzgvjipu&#10;WHE3NJRZret1xqpu7UPGDQ6irxp2WrVZZRko/OnfqOoZhnXAtnUArXxdRd+BiKpMB4vUiGsbbK6v&#10;9lLVrQXAG3+UpyG/OA0pCkfZY43aALGt3p6C7zAljdWUpopaD1fFVMVUFa26iHMJUvNCw1X7nLHq&#10;aasC3cDBKkXVOkkAEFPt3T/mq+Ts36VuqxRT/VqVwiAjKgKAWjXGWhXN1PgoHf8TBqyAUYPUvBGs&#10;+EUSeBpLxibwi2TCp1Wp2hosAKMi+vr6xlirYhZgbB1urNYFqbiOFVdep0Ch8muJ30m1IlqTrFeh&#10;ChDv7IGrMzNwk2Cews5CT06oyjdWtxitT54+NXr29DY0wWZmZuYymWJmd/vlGTn+Q9UU7EhJPvJr&#10;1Vs8BoDrVT2jVf+wvipeVj2CEoCjaZ8B4IkAmNM/OQB2BqC7olqtUFL9uhHVisaqk6p2FcDbvh2r&#10;vn7V55W1amcnxVUHPFpVolWoVZeXr1zwPlilYl70cMafEqmGs+YfgGdjeWVjZWND26miYe0dF43C&#10;rt75CoauM5lM6tixE2FuUKEWFXQBaiIIVPMeCVOTqFAVu6OCtDAQMp4NUAIwCbGoreP2tgra/Rsv&#10;o2ilMEA7PnBDBWSl9Rs4/U/PMG1XeXP4TaNVJxGrdW0BUqq4zwVXuYhYpWhVr2CVFaXDKlCV8qph&#10;0aoAJPiKcrdAVezC1ksAAlwChTdiZNma7xNQW1cbJP9A/QTqb5gKJdlT2I9d79OqTby1mkSq2AJR&#10;76k/pCDM4wAerDaX93HjNFeUscpCuMlZABAAWGhyl1Vy+t+1uO9Xbg7g0DuWqp2aqxgBAF/1PfBV&#10;DVZtESBjFbSqJFQfWk/1YQf5qr/o0XMgv7OxVa7Y5WEQcgDM36sXe+fnMVh1IJYYShipSl4qCFUo&#10;r0okkvCC+6kYCtQJ6QNMsGAV0aqd1d+gXEVuZs2ndRCr7AGMkXQF1oJWpVP+bIqQSm98+E8iT5Ns&#10;BKRmiamgL0WvAliBqz1gBjitKmoVDIBVkKqEVEPUDPoHuTdmPiySUkUDYO0RhACy5RmA57dktgq0&#10;qqHq99ID+M91D1UhsNqJGQBWqgPu7O96qjbLU1XpS6oyfHLf316xU7v/Dz0AvAtAl6v81IYVzzJA&#10;S1VuEhSqLiw0WWP1k+nryyAmz1HX3/T0GSz+m5bHcZZIS5iFRWNPpC53ZWVjefmGNWZ9/ivK1dUz&#10;5xtLZzOwXN1QdZCLVKlhlR4QsGHAUs2geYxWJZCAeLMTovA1aFWQqvuNVh3f2mGvq4CrBFbIA7Qz&#10;Wd3SOJSqW4mr+4mqIlbbaNFqcJ5P/y2tqAq5RtWczutqkattjqoBV+BvHQBvt6qbZhCtypKbLQAa&#10;BIUULLOV/s1lTaty4tdiNyi90V65OsW+qjqSh94P2SSVqNRQVOaoolpsIhYJq1vs73Cau6Z5CtUq&#10;bnQhdoeiLmQQ8p7/d7gEwB5broJF1gzUsgpr4SrtYkGq7gGqNrNYNVQdt+d/dFNxlqqREwGUq0Kt&#10;6qWq1as9O08DVVGr0pIdbi27OD8PMwCxAx8YrTohMlWd/pNgrcKH5ASZq3m6tkqIrxpnvkoFK2C1&#10;j6xVYCqHq+Dcj3g1ZJ29NJa9BOuwwSmwWjWVnFWvlBWrYLQuJfH4nz518uRJOLXfF391zqC1v3+b&#10;puot+wEMgFxhmzCVoFrc3TWHVL0PQtU8oFVfaF9VIgBeC8DGVe+62yqk6tpRsgDsM8BiFdkKGvXI&#10;S+T/y+zUstWqe1/rtmrTHgCZAhCqflauVSg+uXcAACAASURBVJ9v5qtKXBW16h6rVRein8MOq79+&#10;8vX1eysPbp+/VvZgaTU/0whcweydC3ceP3j27N/8IFzvgVEgTuwyJVgdVlenzx8ePwtQ7TuGUC2j&#10;qudRVMXlpjB7FJwMUDcfFFYZqEIGwE6smtM/jU1h2SpwlPZv2sXGIFU7mKrDPAQg91V4WzUZmOet&#10;Wbg5y5VWY7MqERXYS1GogFszhVStrymnKl4hWar6zv+1DTy4VWu7W1C0elQwlQZaqioN2+I1VZms&#10;ERsdBdgZoL6v7VSiqvNO4TdWqyO8468Ws5qtMGhM67EVT2Vf66/NX9U7dpg3+66U6i6XUz30jr39&#10;hxEAt3tV2aqkVQ8aqmJglVsAlK1K8rSx0fWr0E81dnRU9Sisuk27AFWkKmnVy3hvSTMA8xf7pkCq&#10;HhhCrcpqNZ6ME1TjceyvwnbApPnFPM5YAVehIiAPfMVZVuUEkFaFGEAWtSrQFNTpWZoIQPEKF1Yk&#10;VbPwTutaZ+XkT29GrRJZQbJCEioN60vSJ2EdAGEVZwL+ONP/hqPqcSdWIVYFUvWy06nFfL64+/Dc&#10;h3hRlUYDYC0Nl1VIVZ9W5X4VzgDo0SoJVrFWXTtqoNqpjv8Dp/yVqkd+mqdervqw6STqK7uqZdOq&#10;fl/17cpa9e+voFX3cAYAtCrNAfzw9ZXVp4+/msRlVefx4f0q+FlD9tw5UrS3p2/ncj/+6Vt4/vPt&#10;/1g7u5iozjSOAx0cZndSBJywsuiKROtHYWwZrYNFbBUms5iQzIXKap3FxE1JiJ0uxU0DRDEWMNkE&#10;ljQuF5NosmwTUzfxwqi7SU2rSbkbGk0lWdPIyA57s6GJcS8wG7vv8/We9z3n4G7cfc98wCh6U3/9&#10;n//zPP/nm++++Q52jD9+jCaBmLAiXclbVVStahkbi03EJo42NwMjFFgrzKUqGqh8SJwhUWnjKDy7&#10;SKuCboELJlZbRae2hvWXTNa1bVqqYlQ19qo2cQSgo1XJVaXNVUYPAC2qFq1ausqRq9K4ScGocDNe&#10;+YpnDwA0NijSpanWYzPVdGwdriJUPSlWQU3VoN50rT4y5qvSztZBk6rVwlOd8QekLHZIWVJi6NXq&#10;apfeNA0BOjWcEwB//r59+4SnjXUSKtBoRQB+WvdpozSqyjaAN2n/KitV3alKq1VYq+7fI1p19969&#10;1YqqZWwBtOgeAIFpmDIBUKf6a1UjuWrbKWmsQq1KjctR0qowBbALtSqmqjpiteNtzLBSXE0mOMmK&#10;0qzyGLmaO4LdAnmKtc4zVDuV6OzEjlXQopPAVTJVecoKGNu3iN5ACtzXvky2r8dzUStAD7uqmcx8&#10;z/z8g/GTcBRWxx/kHmiuwlJAywFwhgH+8XBBSVW0U+HMgZ2a294/eGVufJyhOjcOk/x5H62Kfqp2&#10;AP55U3oAnj27+2zR46sqrm6wegDiTp1KNwB4BGvRCr5qUVGRvQJgx8t7qr7GKpkAolVX7Fd94rcM&#10;cA/HAMTdvqrCKi4DuPr72w8XTm3sgoN7//jhHCYt7bGiMzu77UfLy8vnzz/FS9H1dwsLC7fPnfuY&#10;XNhr167dB/9VqlpA1QKUBSZio4qY6UogqoZqurmMAkTw4pOmaE9cGg1znQBUvm9eFV3ThHCEJgCl&#10;Vls1TIWsG91Z8WirrqtCqsKjRR9tACiqjgZ1rYq0KlsAqxytWsrBzc7iakDeKytqVbhnrqxkHpa6&#10;ZpRYq7KrKhtMbKaGtAMQsqjq2juIHkAN3//r6pG2VJmPNfXYB1UufCyvL2d3lLVqnS7gC1lJ4RYj&#10;jsluhT8eRDBGDuK2qkbeg6UIik1UdZcJpo34lQNVjFbdI8us9zj7rGW5qlurOlSNGlRlCyAMOdVG&#10;qep75CxQ1SDqNqNZlaG6muIgnXWQo4ehX7X9oIJqUsEzARQFVZrswFTARC4h4YAJxGmOc1cAqTlI&#10;XoEAFvULOB2gmApYVVI1K1oVvFQqWqVSolrxk2wf1qqyfWaxSuQqfQT6lb6YA1f1ZDcw9eT4r8ZR&#10;rhJXr08NXrSpamhVoqpAFSpUSqsiVRWi0QDgapWvVnW1ALi16jtEVRpWXU/3/kql0oPr/8jWOJeq&#10;fIP/vIX/IoesZvb0yzZX7bB7AIosX3XDC/tVzVUAllbVkVXiq9bXg1b9DLesXr36/czs9uHUEK6l&#10;tg9AtkDPwkhB9gAWCpfCbW8N/5a2AJxX11P1/vPXb9364gvtEaD/+sdrX90n0Xr/8UdnRroioxNK&#10;FoyCVE2n1bPCnBGV/iNn+2ol2qoYaFpKzirMlQYiCqrwL6yJ+lV1c5UQVYat5KxlqsIKAG4CqNJY&#10;rW2pxdXV1LAaoKJYEAtDJFYdEwAOw5UaoQCSgSDdjesMAOPgklWapq9Al5a2spSGGMooemnOQLcA&#10;hPyOdgBCWvKam6OcxYNSlzdnqqqtfVT15XwhUekqcWxYnRRQ523HerW4GjZbF1fj762TpQMcnSpL&#10;XC/jZCq8X8aPoaUKoYoStUHbqWbrvzCVfdWdWqs2MlVD6n9sxmzVIy1Ow2HTV+XZquEf261VshgS&#10;o8uIqmCzw+YypCr4qpgCAN2qCYBoIqlACp2rCNMEojafpByrI5hlpV4Ar0DTZA7sAA5c6TmioNqe&#10;6exEUzWG9/88WpXCGAAuWC0qpILhGlM6NUVYVT/R42UrVa6wB2AOtGq3iNUHKFdz3GVFWhUqHNZk&#10;1bf3gKpvXWSpymX/+e0p1Kq9LFdRqzq+qjFaJYMAkgLAvir0APzF1Krr8713tK9qmaq2B/DuCmR1&#10;Lf0z0OqB6UuOq9qRVWSr8uKqF/mqN1/sq8aNKQBYWyViFQYBHv3wfmx6aHpIH9g+NeF/ChPA1dYT&#10;7394dnnp/NIvlp7CU2H19VOzszMzM5d+8xFbsFjigs0tX92///jhzEhXFzJ1FO/t0yhXK42of9lx&#10;L1SF34BiFdkGvipBVVEVShctVU3cBIDNVQVxATxQJXO1jT6GaFWoWVVprkaBqtCtilQNhHRjbCjI&#10;Q/poAyBQI7jlmqgqXfsGVe0MKWfBaiVRNWSsZ10l27BW4dfG7pLAC6hKzmqQF0fZG10xu7+8XDxV&#10;xqHBRYepSqviZCpfNlVlPaDksNSZnVL67EWomlsG3sSHLAC8TJ/oXYAgUfWWqp325j+6/5el1YTV&#10;Bk3VeqKq5QA4mVWOoao9AOgB0BbAJtkLwZG7pFVpIWQVNlaNRSNjh0ePQrFqy9s8sKrwidNViQQT&#10;FT/JJyhqpSOvLrBUKXYlT2LVmbJq7wRf9QCNAUC3KjUA0Mtiqp+0Kpawstiuig4AEZVfMz261yoj&#10;BkAmw1oVnNWT48RVdTc/h1S9uJqpyjqV+6tAq96aXf3BII+nKgyrn5ralJqcn6OYKXBV8f7fV6t+&#10;/WdRqoav+qXRAqC1ar5XadX1hFQQrCJW49RUxX1VcROqRd46ldEBsLXIr0C14yW1qrtaZWRWvVCr&#10;PrFXrN6111ZZWrUGtCrWq9ACqP3rDycOTMsZokveLNTKmeofPP3eWditikxVdF0+++Gw+o+Vl15T&#10;qQtqXOo6d/vjh7cvjYAkaFYPrAVhDhVgtTLtkNQ+OuI0hImmvMYZB1ZhCKAJ1OohigLAUrCpVE2h&#10;ulaXq8JUz0LJWqX1am0t7liJBCjgL0ADo3rHKjcCwL0/IDUakbUAPAoVRMCVmXf+JlfTFQ5Vvff+&#10;0FLFnQBs1q4gVikPIaQLVvbIahn+Zdjs5EhOE4IsVou1B0C3/SU8p0reKhqljbtf06nWBl3tg0K1&#10;cbeUn1Y4e/RXuFHFKvev9zsUWb1zv6lVccMK71iFZjqiKkrVcPgRa1UTrYZW3eS6fgnrVX/q0aqR&#10;CErVXVu2IEYTm/Ob4SUhfIVHEojK8YBYucrRO74mOc+KtGo7dqxaWjXLSE1hripTdpH7rvpiKFXB&#10;ByCBmrXaAJCsWLaa74FiVXc3gxVNAOGqTVVqy6GAFaDqWjIActyf2js1HJvEwpeo1ZV8VW2rfu3V&#10;qiZVyVX9Wy/5qvFeLVbjxiTAVr+V1UX+2X+mIt1R9D/c/XtSq43QKh0FuKKv6ucAWPGqHq1a/Vk9&#10;idXPSxdPnO65wWf6xrTvcWA7NDQ/kZq6fuEPf1pSWF1SUIXd1Wff++SD/kNoEEDR65K2YGcuzcyc&#10;KRTGxmIH1I82K7KSA5CuMIxVo2plFGHSlSxW6f5fBlahH38NchW0KiasYt1CuLoxvFG3ADjNAAZa&#10;sW4F/6iaIGJVYTXCVGVyQ24Up/SXSsWKvNUIp6xEJBUlIFQts7adWA30RNVQwMXT0lqdrCLvXX5U&#10;RZpWyjQ+96xWmEMAsB67hJudWHFaDLQ8ADJSS4oVX2uIsVjDKi7G/axUrYcZKJ8913rTtYYqbaBq&#10;oN5TvuQzvN2n7xp26sFUJugGvLxYZQegwUVVhdVoVPJVSZJSFmDYUKrwwH5V2KPqKlhhkvU2hirt&#10;2a2SxqrDo2Cr7toCewASm/GCx50kkFVzVd3ydyQ5dpU8VWoFSHL4KmK1XUG1s72zPdMZyyqkxrRC&#10;BaQaX6dSpFazk9kMgBXKVaRTgakZ9WLbAbCupQf7qrp7Eaq90F2FXM3N+VP1W6exCqmaywGAAcTH&#10;TwNVRaqCrerXA3CPFarc/9+0tKoYAO+gAdB7B6ZV1+vbf9SqhNP4u2b3v1eobvVJUn3J5qn/PABg&#10;pqv8d1r1pq1VPZFVgFXuAdBaFZdXf3548fRk8s7A8QHz3BhQiFXPgekBE645dQ0N5TJ9V479+jlA&#10;FbgKb88vXBicSvUXJrrUNTIx0qXrXGeAtBgF2NFxcNfRn/hUqzQhnP322OmZRrEaYJ1KWA1A7ygm&#10;AdJcOGvV8DqHq3jPjyIVmgAgVkVaAtraRM4SWKF3dU1tVFoA5G8JiQGAFStHrVpjUFRcIqiSi+qh&#10;KueUVrADEBCEAlRrr7oCq7D0FQj6atUQz+BXSOYKDThh4lcZvJRggb7+Z/u8d/GUAfgqeqLUAoBv&#10;9B19j8WsN96Qu3rnLv412nItL8bh+/oGrOk3iGMq5X334boUs5Ow6qtULaoqeusdq5EozQGsM41V&#10;agYQsG6kNCtF1W2ellXO20WqrqY+O3SBomPRKEF1FwdWKamqHsk7iQQzlWOsOMo6T4tXoFMAl68q&#10;pmKYlXrJYccqXkDVFDwWY8TRsX7iKj7hE9awfalMlupVWTZWGa4sUaWMhb1VqFVPdoNeZRsAJwJy&#10;K1L1ntKqC7dWtw1O9SFVUaqO934ynFFUpV0oIFdhm9+Rf70jWvVLQ6s+oSBA0ap/V3iBctVdPVqV&#10;dLQq9QDEUauiWI0zUzkDYMVkFd8xVXMA4P8DVvcYgCSs+vuqPlrVb8FKXHdWsVaF5ipgbE12si+/&#10;/7g+Lr4OuGibu5HL5XquHHuutKqc5aXnx65fwQk9tw3bhfusYR0ASuGDR482N0OvKkDVgCle7rbV&#10;sjS1AegcJ1CQIFbRZWs5RFRtRaq2OoEAfOdPvao4YAXzVjRm1Ua/wGAFB6GllnsA4J4/KEzVUNVq&#10;lepVTt8qSdUKoWp5mTdXpZypGiStGrDcVJSqXRRbpZ7Q5MANqv9m7exC4r7SMG7ipGZIYnS2wUx2&#10;NX4kSgLaqdGNo92J3yIGBC+6ShYTd3BZYaADkqtpLkJY4t0E6YZA5jIIEvZyTVP2okyhd52AoQjt&#10;xdZuyF607MXe9EbCnud533P+5z8f2WXrORlnMhEtkf7ynOc87/s2V0K1uVmZSq3aoFTVb8IrqvNd&#10;R863jIpO7bOi0uEVnVYlXYX7piOjLaNHgFk83ketwKjMZRkKevUHCdMeN6DVW5apg712qF9gm+oL&#10;94q/qzj2t3s0dUpVsarDAFFcJW2rpQ6AFsA3Ul5lu6yqVKVWlYpVttW13qq7sLp1+a5SNT5ltSov&#10;q4xUleaqM6ecVMVj3wlV+KkQqQgHLCJkdX1xbo1tV8xHsLXELgGL4KlZa5PZyQFz/F8wWnUABN24&#10;/Xphw2zD1I2Aq+gRWFhYR1BAmlypSl0TC6BMrBqo7lGrrpCrIlbJVUPV7KNrTZ9+++MPFVr1e1RW&#10;NT28/UjO/1irueU//Tm7uQeqEoVwAMwaGwu0KpDitKoyFaVVnlY1UN2yVGUFAI1VCVUlxVhVqaqW&#10;KqzVKllVJ0rDDap+1pG/GlQrglWHoFWTtr+qp1VbdCLAuRugattyWtay7BBkyzBrqLq3ffDmTUDV&#10;f/3lze+2t80/1XdKd9SNfcBQgdl3HkzeKT1hb9Wdne65XwtVj1OjWpzaXqHlVJXmURE7z0lSpCSb&#10;aNUrgVZ1HQGnFKdTOPrH40H9ql2gq6YCaATQW+NlVUPEMpVXY9CpUY5VNUA8c8aBFS/FMfCpevp0&#10;xXCV02Gt6iwAnv+tUtVIACO5EcGqjfv7QwedA8CsVYwhLgylOdolXao5LoVH86GhvvCBnWf2VEdj&#10;x2gjNz5xNIUG1u9LBVRjqpFMFQVqtnNEvdd29VizVONRAKtjZ5UFtnp26n/1VSlVq1HVv68KYgD+&#10;rqlVb13U6WUuWNVqg1VnIveHRatSnBqoqgXQLWp1hlkrXlHpeACjU0taDMCP0smqhLrWaSrVyayc&#10;/wsDQCl5usGe1RsL7uqKl1UqVQtZOqtZ6lTKVSWrvCPVAeIArGClV1dW0xSrFquk6vc/VHEADFXj&#10;jqqM/Wcyf/x9dnMtL2P78hmYAOIAGFJ+EdaqXz4PklXPbcHqT4yrfuZp1Qk0rGrL2GSV6FSNVNVO&#10;qladoRrWqocjVEOlAN4sANsK8H/zVasMrq7UqtoLYOvc1nxhfb3Yng6tZQ+wBrGWs5hAncvn8vt7&#10;e9shqhqtuv3dnsHtk5LnwpoXJexSaQdIzXHCCjyA4+GTfy2tWg9nVSkXjcmrCK+reHfxm5ADIFLV&#10;4JI6NR7Xqyqo1PjVOPpZN+Ep3qQdArQyIMBqQ0Qv/23LQamQleEnEaFpBBo1qkiFaRCiqox+kn3U&#10;61cl3batl6AewDty/39MqhyW1DsGU2NeswDXbMVORZAKVlaNyvy/LkjUxlGAscOmnWRo9ZAe4ZWw&#10;MsyqowOflkrpbzk4EE8YEjh0wXqliJb2u+f+7gq26ul/0F9Sbuo3odZBf/qe1aUTgUSdqOmrOqoe&#10;lRmrx955TyZXqVbVatXOEFxRXCVa1XH1orMAMB7il7RV4QCYH/wV5qqUqtqyWshanBWezrGB1dyM&#10;ZFcRX9XKq0VWCZR0nJXqVOz56Sykqjm10VYtCEhB1g2l6YbGVukBGKlawA2/UaYF0NSOvZbmVzYQ&#10;wKc9I1aNVM1YrgKJsACMxCmjqktX7YKqL5oefkyq8vy/mk8v3/togVR1YrUIqo75vqqvVf/Nx7Ov&#10;d8GXvwYZgK3CvFC1LT/xqo21Ve2iVceTXn9Vlas166rqKvqq+kBNHAZXE0HA6v/yVZWqf6uqVdvC&#10;vqpZW1tPTx8ZGzvYLqbTyUQ6ka61li1kM2bj38eDcq16cLC3V4IVmwtfc2Fu9ZNirpjD7OrB4o6h&#10;KkpW64Wq9W9fXt+qBm1bZfjGcBXnTjEDcM1pVUlRySWVtqoCQkFTMPVqnJsXFmwSIKUBvzCShQaA&#10;zJSGJNZmrlItG/FCUcLFiIyuYhlWzJbFh2uVus5Tq9qOhlKxyhwAD/1qqC4dCwGUUwKR08V0K4pS&#10;bzSAqlU8WCKrM1VbRvX4DlDa4lCMqQ4tq1wtR30tO5RCjD9lnoZ6+u3tU2/5CqnWXhuWGnHbi005&#10;sA5qVX8YtV4SYCIE1HCwCv/NqdGWLlLV/MWd+VWow4oF6kkPr6yuqjvhidWLAVjvnrgrvVXiFqof&#10;sgbAUPWsUPXUzIVZHP27rUQVqOoT6wDmpOkqLIBF9mCRjlZzaGElDsD85PykMJVcHcDh/zW3sFW4&#10;yhgryqtQqlrg+V821KrrKCivCvpHCEOtjAtTfbFKrfrCUHXXgPRlyFcNqFoSB+APudVM/t7HC5v7&#10;eZWqOLsjA2CoqhGAzzkM8NnzZxpXtWuXjQAfh+Oqs/tFNq32iwDQXiXpttOplT1VPaHqT1F1hVSJ&#10;Q5OqdcGEFXIVpmooA1CZVw2J1ce1BlcHfQB8rfp0y1D19UEGoViDVVnpYFcuw1U43AarIa1qqJo3&#10;KraKE2uwKkjNLeeKO3PT0l0FYK1K1Zv+RsKKN/Kad2J9FZ1ValV1ACxWO5WrvKSaYvsqDLOaaoqT&#10;q1f5UYSrkFX+9/qQB0HXXxU9Vti3Ktrg5qDaDL97xfpWqMabuILnLANVqV2yfQ9A5pUKV4XLUR0D&#10;EGVLwYhYqkpQMTtsuape+rM7azSYOEuo8uDf6CSna2Mijmg3fnV7WDXg7JPdR5B6l08pewUl9/Xg&#10;JNjarfdR4gWM9Pd2c/ebD1SrIzJ9etA9D1ZdMkilytJTf9llVS+DVT1sBCAWgP7Q35Ueq984X/Wk&#10;d/z/u6YD3qJVQVUdtNPaysJln6pIVs1cmNGj/9wM1SmWsLQ0h3LW2euz14Wm6BKwJo0C15xYNVJ1&#10;et5o1YJlqpoA4OltlwOQ66oCKlpJ1Ox81kKUUhW/CNig4YrB7h606rhwdWVFmWgWbqscVcNqFb7q&#10;i/jDR1kEAMRWTadz9zY31/c1s88vsb/vU7WaVn0uWtW2rKJUfY1g1aw1AMzXm4BWpa06HhRXXUpq&#10;XrXGSNVLZf1U/Juqw7JV66pqVa9p1du16leBA+C3Vy3Tqk8/+aTDqNUW3FZtUauutyUTrk125Uon&#10;HGCTBqvmZ/HqVVisvhGqiglbcduVz4lFO7hcLApVpSpVqBouvgwBVqjKC3lpBgi7EwfpM++8Z8Vq&#10;GVRVq+JaSh6WqU0cagWpehWWAKhqL4NVrHpDVpGqjUrjKhGs0Yaolcz6WmcUClWP8sx/3lt8g62f&#10;Edc3WjUm+BQ4L1EH61pqiLqcbDCAhWI5ZkdZc0BgczSmVB0mVZ1MpQql2FSodvd0a0Df3jSBoyko&#10;UgvglAWtjOrjO7BVzbEeWagaKtW3XMuW7ezn03QkHA1QXTtRdVrVRDgCwIpVR1WUV6GozonVTs2t&#10;yj6pOZBW6wB41qpS9e5dj6rwVZGrw8/dOgCMVl2YsUxdJFR59jevte8qulmX4KbO4fx/nTWqitQx&#10;oaoRq5PzRqyuD6C56oAB6gBlKoAqUtVq1QE0AVCpquf/7FrFyrrNy6pxOqurACuCAKRqqYKqnlb9&#10;9MUUqGq0Kj53xcAvd2vBUFWZyq+QcVT9QrXqP7ViVa+qvnxmp1Y9/ulzP646a6haRCPANhkEkHTZ&#10;qkCr1jBVK+78E3WXqjVOuXSId1aJoAoAJatvy6u+Rava5iphrdrVxVaASFbBAfhg7OAgk7ADs2XV&#10;AKz5W0qOC1bDDgCo+iqfWc4vZ5atHZszmy6seRdrwmA1V3ziqFo/bBNUw96ud41Xb9re1TEFTIz9&#10;VSMqVt+1EwGvtfqXVSpWpc3qlHQEFFtV5CrNVQPVJmcCqFi9fx9dq4O5VZ5WVaMVOtLeZrm5r5aq&#10;1KohrOrYajcLQLpONyyJf8vbMaG0XMPFpEtgMIMVv11yT/jm9nseP+6oCqUqB/g+oepQ0BoaUtVi&#10;Fed9cFcvr/pSTqEqUsUW6NHIfsBTtEQJbqo8Kez5q7U461M5HLpS4E6MhAYBuNBAuVZt1ktK9QCu&#10;WGHa6apWO/WjatXLJ7wLq1uSVsWAEfzYp04+RPzjyhWtAXAOQADVGaDUitXFRT64P6CpyuEAMnvF&#10;Tl0BWOcpV6ezhqvUqmZvFDZoAejh37zeEC8AUtVscrUgWjXE1HX7S1xW80dwRkHVNB+GqenVdN5q&#10;1Ycv/gGqOq6+hBWwC61qqPoRtarYqulMunQru7muwSqxADQDEApW7X5dqVVlFAC16mfwVQ1V98VX&#10;pVZtk2QVG1Ylg2FV2GGxmqBKTViwJsyJ30lWvK7z/uDne6p1ZXMAuFSqJmtq1a/CWrVq0+qkVgGI&#10;A4CObdK2ClSdXTwoZBI1G714itXs8STb0lbTqubv1fzMKhxZYWp7+3K74arRqtdv3DCnf7ZRcZdV&#10;x4NeAGG5yrseCeY3WH9V2gFKJYAbXaVrykZV41Nxi9Sr3iQrMrUp8FZFrKoFYKh6HzJweJhwVXfV&#10;3V4J2+mlxgJZa9hfplLDYPWoSk7jqz6Qr7kkklQ9Y7KTglWmV1vJuhSzrI01Bz0T6s+eJVVpp6a8&#10;GKk7//fshMpGh5jddxZAX0pRGryjfVAq9Snnosp4FPO4wKce6T3toleVvO0PsZjRgd6REU/Z2rlV&#10;2hcgkLm9tgogNWQDq2zKgHQVgh/2vqqztTwDcNI5AJd9D+CyJAAYAaDvY7DqqPrb++fOSmnV3Cll&#10;KqSqf08lRJ2VyyreW8mcwDmNVsn91fQitera9OQaqOq06oZujVfhA5wBzLQayFqoFtaqr3UnVxlX&#10;FakKVxVaVcQqfFVD1R/VV33pmassAiBVRatm8qtC1e9s0b55a+JVWKuyCuA/rF3Pa5RZFk1ixlJs&#10;y6TaoRJjfmeM1dBa0bJNRYyx1ASZhkAWmjCQkClcCMEJSFY9MMgskl1mUTZCZ+HK/2A6Y+jFUL3W&#10;gTQizEC3DiGbgWkYaGbXzDvn3vve+6oqMcp8r+r7KqmKibH71HnnnnvutnHV/xi4bm5LaxW4qnoA&#10;iKo3HFtdr2oXAMpVxZKXACLHaq4YYaq7G7KGSCp+kE/MUQnZqrkPjKyOe7MUzKirNvWJCeBAOQAJ&#10;BSDJVSNnlSgAjqw6rjoIVHVc9R3vCvoTub85flEOVutRdcf9RsulehnW/WOWYTHoA12tThFVx8aM&#10;pWZsMpLMKfVWAJv4TFxVudOrjb/QMADuByVjdeAPvmIl5X+ZsUIPgNJUBVa4AdoMVumvgh0cW0FC&#10;5RhBFcsw9agEWdvWXAAvRtWOCFWzugRVO1rC7Kf2FPkqiac7zfHvk5mTCpX7HoBQedK8uUf9/p/P&#10;ZWwEgKR8k6zSEzXK3f94wFUt2g9/48Cx9QAAIABJREFUfWHIZNVzvuivha1zXmOVz/RrEYu1qAtx&#10;ocv7/8UHq/g9OiTMeDT4DPz3f1pXK3Oo/FQnVgVWay0C5KyxcqCoOurbACRoR0cCXLzY/aN0/Tcw&#10;V0W66jHPVXlcruGqdygArNKuKqhqXJUFqikunNAGQESVySvGWyEJTCE2kI0BYgegCDDt2OqG9ADo&#10;ismqtAbQeLUBSL0psNpo9x9YK31Vr1GsKpVUW3XIuu4VgFuGqp6rClUlV/29cFVxACyVl3+1/BAW&#10;gEUqANUdWgCEq25ZtaqWq24+f+WbABpwVVSr1sWwqj0ADldzSlg1t1o1gKZkmSoZq5qvEVjz0biq&#10;XJg+9WHiau0sgL59ddVIAngRwlW2EvGqfTFXHawg/NLhKqpVgqo9B/lZ+QaDrETlqv+uQ1XVUoq+&#10;1pUvu9/yPBhsXxlstSqoespQ1fDUV2EySWsAUDZQQ/EDWHT1yRBkbGNWPF0VNO3sfKzVfxxdWrBq&#10;EwlAuCqTNtkQjnpVhiLAIXLVMeGq8q1TMsfP08ZUpoartlBKbcxVT3iyii8mmuo4V9NSdasPvM4o&#10;Z+VJJwdkrIwlPi592+lQrpo2ruoVABDDr72iSljU+r9DYcgG/f39hq9xB5Zg5oULsSPLTK/sLvB9&#10;BeoeEG/sucTxlN9PQ6y0KPZU8VaGrKrdVfKrI7nVA+unkbCa5fuSwqoOBfy7H7RixipJVhkwXbXr&#10;k2PHEp7VP4pb1bjqR8ZV8V662tEBu6pUqxJslQ6A2wq0YlxFJwBp66w6A8QYwNgVzGS5zs6qmxvC&#10;VmcKBWOqMxFrBabizqgAgup0Y1AVQ8CGeAJeElVl/+/uS+atQheAouq24KnetbXqyxVyVaGq64vl&#10;Jw+WH772xaqlnlhX3bIuAHDVzefRwWqVoOo3Eq+64bkqZlYFrqrlqhoRIF9Seipb+xhfjar63P+I&#10;qlJrzX2guprA4ISqiQGrmq/6Hn7VrQRXLSa56rOsklWUqzxXPchBAcTh6mIDrrqzo5RfEFVO7gcv&#10;Uxhw1/J8z3z1iyRXRVcqlqAqHydR1eMuDnXBtwau+vHHnqziQHSV1qtMU+3s5CzrLi7lqm1tRlY1&#10;eVXI6iomV4GlIld7zJRQsNSMma78qlcAWt7FVemXogIAppo6+idhoiqnZlQCEK5K7goslSf5BEA1&#10;gaqEVbNVKVcFqsatUEPDkV0Vr85OwDeAYyQ97m4xqo6bDBD3/EtrVpjtJ30DFlPNCar9+x/4M8+N&#10;Iml1WH9AmVx9QdpdL4W8VcXVK1eELnthlbAKsnr6dNS4GoA16rFyqNplEgBxNepXFVDFYEii6kmx&#10;ACxIE4DnqtXbUV/V26mqnLTNikgqAwNfaoy156poXZ2cnnZklboqOOnu2i6dqrjsmgyAB8TVgnBV&#10;JrLKvQ5Sl82+CrvquvHU0iL7q6SC//LNmxXPVbej/b9DVTQBXAOqSq8qRLryk0cBVZfMApDQVb9K&#10;cFVBV3RW0QLwvcQAbBmqorcKwqpRVUqERY2t1ooVOqvcLtduFFJl5cIDgG2eqiqfb+JH+aYGiyd5&#10;bf6d0wESA6sVUiO36l5zqzaVq4KzhnCVrXoPQN+NK8ZVQVYHHVd99j5cFbAqwxEXa3TVnw1VS3hH&#10;iutbZLZLDlOLIKs9qgAcWgj7/oUwELmeq5q2qoeNsYYj30wAd+J61S0ZCIjVKe7/5O6fDoDLtAC0&#10;ia5qyqrYAFYzKSoAY6YAkB/6+pVqrUDI9pQNrO7o6O3dT1eVLrEjRk6Pqi91nyMjJTGYBOYy5rCy&#10;AVamPZ9okXJVmrA6KregrYK1Dg0rTcVW372QkNosbVgT7FNFbsA4VzoeM0VQtTBAOZoTkwJGsICt&#10;6ZCONVIZ6feAW4ur5zTeGgOsh5/6WKtPbX41S1fibhVXl0UBpCeQBYv/WFI6bDUoqwPGUCmoDsgn&#10;VQEQWI2OR+xXlXfS7jpUPXv2uMPUoTMOP91dLnKWk/qtpG2VcwGMub4lb2UwwOez12cBqpOOqoKr&#10;ztwtrBXWWKJya03l1QJtAQXxVsFVhf1/ElOXa64iqzpUxf4fJ4SslKEBUFddftL5t3/881++WvWd&#10;e/BdElUVVpfulcsrjwVVF1l2Ru1+p84DsGm66mYdV/3ecdUt6ViNuGrP+g0w1aK4AICtKMEUl+TC&#10;c9nx1T1Wzt0NXvEQd/1MAk6a4lK6aZLehKp426Dq39QUvqyodtU+jVc9WA5ATWh1Il9VUPUEBwuh&#10;D+DZ4Pty1SbRAHb24KqlnP4mmvLqKCiW5B2MqDr/BbnqGEE1c4S5Ve0L+6AqfABjHlXbA6oe/uVh&#10;Bvkhgzoiq5YCSKbaRhUgqlUZVYUFQMiqzl4JGsAqk16pq+pcgIyM+2s3RDWuqkMAF4iqwk8nHMzZ&#10;zdxVh4iqmUNKfVPi03L082g8ozo5/w8YKmGy7ERobTVcjVFVGLJAZDqtBqvxhAvV0dfjxjiBqRI6&#10;PdjM4QAjTA2cGE/HsammAgBTxx3gJrOrbdhfsw9dHUkzuqU/O1IJowCJq5W0zq6q9HvBQKetCKxe&#10;Eb5qtivvd71idFVzq9LoBGg54d6Y2gOsdv9Yw1QttMr3Vnll9cEnD8StejlwVTYBAFURA+hQ9bOR&#10;s8ePA1RxVNG0WuXyuPqWzQHMXbWi1W1mW7vLrFWvfj0LBYB9AA5TxQCgmLq7sra2AsKqWkAB4Equ&#10;Wgiiai2wLt/3ttX7bK1SXZV+1bIJAFAAVoCqUq3aVq4KiN2GXXXg2sqMCADgqm7b+DuLAVAN4C2F&#10;1evXk0GA289jBWDzp+fCVb8iV/1WG1bJVavuD7CW1bJiqltlxVZ/3WvlS+Wc1MFxxha3JJvdnJ1K&#10;+f/XUbTRKkWyVS+r7qGrvgh21QZc1TwECa6arXhUfXhgVM2JArAPqubUpMXAGcfsJcXWsdU+lKvA&#10;VTssP1WwNJU42umsj+mqstojAVdbHVM9f/7q6atXmewvoNod+QCUq/rqf5c79GEn3aoOV39oU131&#10;o2sRWXVw6bkqZ0W1x0RZe66os6rHaSHiqhN2E1DtFWuV6sMZWmCxhH9m5hrzVfYKzEURiK3MJJA4&#10;7fZ2j6rs6Brkhn6C3QCEOd8R4NjpcdNNQWgZsNrc0oKcqqxOR52QcYGCqOk4thqoGoWzMkkwbXHY&#10;BGX3yZE4v9VA13HVSlopbH86DAVUhVUCrc1AoGUrsbmiZmU210u+cRV0Na24OoYcSKBqd6QAqBeA&#10;mKpcNSkBPJD9/6MuRVVrrTp5klQVdtXPHKgOGajiBmQltCK9qjrl4wEZXi1h1hRcRVed1UbWz2cn&#10;JycpANwsFACqRlFx2w1mABJW1qtgAbi/PJ3E1OVGpBWb+CVSVWBqSbqriKsvX75Z6fwLuaoVqtRZ&#10;xdaqgTsz3q66tH6vPP/bL2MFAF1RCa76379SAXi1mRAANl/FXBW6qoarnAFbvbE+3wNTJUDbr6Jc&#10;S2W7yhIkjZaAKc45R2eJsIasubgfKV+/WMApqqH+faBVjpoZq7V+1RcqADTgqtRV67kqylUOVN3t&#10;/biqCADKVX+uQ1Ux9+Z91a0pnytSASCsKlclqiKzut2nhoZjIVWHqmMcFDCWQNXD56kAXL14J5DV&#10;kFw9oJkql0VUvdx1DAVgBVVQ1ceWByA94Q5VL2qDFV0ANFelalE1I74o2lYzCVTN9qqWOuFXVmFV&#10;UJV8W7tgxUWlDLUBskovrE5B0B4EP/sloCpcsr0tMrKvmdlTI35GCrb02Iy7TfrIBDbrANVmZhPE&#10;s6qFgXI375lmLaqGsYKcKOBWM6at8JxOV9J8XSXrh7n0yw+BZyrpIMBaIctqVgmuekkLVpcUVqXp&#10;1Q+w7iesut/jQgoFKzZYWRJAiKz6QVJXgKqP4u6qB4Krx7oUVW95VEVaWevq3VMdMao6RK3KZapK&#10;ZD1z230E9MCEFSlcEVlxkLxGc64nwVUdVUVvldv7F+7OkKy624pgq3zgqOpaAUmB8KvepAYwTej0&#10;yLqhd89V77+msaok+//S4lLJ7eDvKVctrCAGAFx1W4xV27KEq67MmABA7+P8Y4eqbK0qSbnq7XrS&#10;A+CrVcBTwdZXz38Sqvpn6qrf7pKrTie4qsBqLbRyJW5wCZXKBq/+inux7J8u+2o3LsUkpgaMLUYf&#10;41VF+UyRBXO2pSbkVKlR5clUa8dWBVT9Zm+u+qyBByBw1YoIq4PPTgyeoq56wKqawWpDXXVRqGpc&#10;sYNMIrlg0DCoq07+5hS9/XpEsmGgq74mg8xA3Ol812mlDFgBqgJYEeovoIosauLqLSzHVelLpQPA&#10;/f8Uw6roqp2eq3bbaHiYq7Q/AWzV9tyZuOUqE7VgmcDZ2K/K7ip9Z5CvTiUmqMzVwqmGAqS0A2uO&#10;WVmt1t0lwoCfWa1ctXewV1JS41lVYS+uFJSZ1ZgAEGcVZAez0ZGO51BHswSMmMow6yyXuwnMprPh&#10;NeGP0FPFrkFbpR+A5TTVAACr1pIFqnoj5F6FqYBA+P+xdj4xbV1ZGA8uDEGJTGwamUBCIIzIZEGb&#10;P05aXKf8ezhCsWSJxdgRklHHqlRLVsSmKyuLrGDHho5GggULlM1kC2QVjdjjSFTRSEw0CZmEdDfZ&#10;jLKJqrnnO+fce5//pI3a955twMZqUvLju+ee832EVTYEIKoe/NeTqs/PKVGf12tVcwKqd5Wq/HtU&#10;pKrMfvT13rhioToKoJJgJaSS1SrsVkfEI3CEkUpalR8p1spQNX07zR0AWP9TAeAoCaYus1al1T8q&#10;AFxcpWYrq1UXFzMt5qq8IdYXhqvUrsp1VZoGoBpppQSt+jdQdd91APDFo1VMVZ5XJYgW73+/SKNV&#10;JShVaNWVxrqqp1VB1adPd/b397b2IFWtuQrNVu2ac9pwtahnxd4A2QbSymVvv+EYwxni7tiYxa15&#10;bmzMgpQX//Lx2OXBMT+4ukldVbC61zQMcJoLAHUVAEhVFFYfsFY99lF11W8+oFXD4YiXeEtQtOpA&#10;tY6qEm/XWXfE4mIP6KWt+AGBbARwlrWqdAEgbVWyqzBZdYbrp7T5D616wlH1BzRdWa2KRGum6hKo&#10;igRtrPdjH4BqnJtrmap8nY94F/UAdDuqxtjGALP/HU2W/vQ15AEagt7Bn7IDWBUjgq4GsQo+thmw&#10;wog60TZcFz7tmCpUjQz3hVxgEsBjghf3E3VYHfIkqmWvFA/o+0BleVpfGY1OrGLdz0zlKkBU2wWk&#10;BgC1elX7AFir0omm1fCsFYxWvyS1CqrGKG3VawI4Kev+546pXr+qbFbd5ZtBbf8XnlTtgVQ1VF3w&#10;qTo6sju6y1UAkqpUVj3EA1dVD9UbEOVVFFlvQamms+Ygc9UgyGD9bw4QFTRFUfV7LgUcMVep6Yr6&#10;BCBVqbHKNQLkyl5BYJH9VXytysNVFdWqVdKqbmBVmEpKlbTqoycnQdWVmvYAKFVFqr4agBFgITxb&#10;9Ubqqrie7vxvx7ydlFVJqx6gsYonVg1XzeGg2voEYYsrJb5fKVUr1RI9qjtexfk46V2pWPo9uDtm&#10;j0G+RKeSUh2YNkulja9a1lX3dlpo1bHB+n5Vxiq1VkV4turSr+0BOPZLWrVudvfSlEhV82dhqgZ9&#10;Czqp5K97/UOqAOzCGud0K1+qkmfV2ZufQqteY62KG8cB/PUkOQDQNj+EKsqqJ/o9qUrOAGdsvyp6&#10;AKgCcNr8IyOt2psCVePNqfohrdroBND9yXGPqixVOzxhGoJqh/xNYD5TAgc72B+rC1kF4KpPVRKr&#10;4ugv6/pok2MCWGRnAszWJiI+J7UY4EH1imhVQWp0WDNaGw6oV5awuqUlIYKrckl1VcYMNnjSakNL&#10;AC51NezPOuBhFWKVetRinUar+oVVmQQQoopW7Ves2u0qtgEkFwD+NdrjlVWXets8rTqyq9cIEqxY&#10;sbLpKklVOu2WVc3OWWWz6Uw6w1gNDFTzyfxyEkVVRqtBKmGVy6xHy+RkRbtV6FcNFimUtRyqrWql&#10;db2sroBlV1edgmblvSHSqvde/PmJaFWUAH7U/qqXjqqiVQ1Gi/fn5qxWrVA26sBhuF91zasAkFBF&#10;siAqAFvYrHpLWhXmKunCrNYADFh3eTp9pSiX3nCtVIv6pPmoWqoWq5hph7cov6Sqr8azxdaHeJN+&#10;DF0H+Q6IpYdB7qCH4e/1prtVDVrVWVZ5wdUhqn6GhlVUVq/83lo1HJV4mcMWpK5aZKrSvov1ZuYa&#10;QDt/7mGV1/6EVSdWuRuc1v9/uPnpTU+rUnGUzpNcA7gArQqpeqpfSgC2rjrzxYwaWc94FQBuCWet&#10;aq6FVCoej32wAuBr1fM6CRBhpRqRxqqQVu1q7+xgTUpXRwuuagKBxWpXu5OqWgJQT5cEadU2JVw0&#10;0aBXIVgniKqwgDkvd4nEectUlp11UpWpmlCtygt/e7De5VRBW0lgvcvqdNVLJbRtq6xVN676PQDY&#10;/592p6RbceaqxSqL1Xisi7oArh1wEwDF6qhEFa164dwx8xu033UB3D1xV6AKb5ULjqpnUVZdSBFV&#10;/8RUHR0Vrv7RgpTbqsRvVe5mb6nfKgqq5khnM0aqzmfmaf9/3qjQ/PJyXpb/RFMs/4WrRsTOJVms&#10;Gr0X5AxSoVBzZUoSLJTLk34RgL4OrfrP2gov/6ewYUUJVupZlXzNWlWRiq4qkqo0sDrOWpWhWjEK&#10;8X5yblG0KtnPvZqmAsBsQeuqtl+VUEowpdN8/sZQlaXq2wMkrLaRv2qhMHt4C1w9rB5WVxitu+Rd&#10;h4/wAS5nZ1dkw6Xws/YJa8hU9V4vrk2C2mqx2Bq6IO6g3AxyCJ7E0GKYsUWaSSoOFOHn85X5WWym&#10;VeXc88xVvM4qLcx6s1WEVTKtigyvzh6+fz/4EVVV0qqVD2jVsOy9BP8a1qqD1AOQCRYWdN9fwMpO&#10;eOy9r1iN25V4irvycU/6sV3Tq0mrXuvhTEBmKoN1HD2rYqwaGqw6haGqU9R0JUqVpwCoBYDHF+Mp&#10;6/nCzi4x7+iUmBP6svMtcO6qdvGvSHWRgMePx2OdnS36UztD4pX+Nk63o3kM2VgdElPY1cn/FdoC&#10;0O25uRLaGnnqtGr064QUAeqdYF11NYxVyE0QVYupFqj8Nt0SQBgRwapSWaYEorQeioa7VzFisCFm&#10;AaMhr5WQA6t1XZ3m6dWLhqqcCxjrovmqa17SyjnXqaoVgP77/eHeKhQA8L/f2pT13EReWR1VR+B0&#10;yEVVFakjHLhKq/8RLQDcntVuqiyt/gvpjFn/T1IDwHwwnwzypFWTy+6Y0zsUWo+Sy2hYpT2txdw6&#10;1QAyi3ASBFStWhXWitlqDe2q3AQwhSKAUZtFrqsKVZ/6YKXGqpePH50Zn1u0o1UkTmv3g7lFbQEY&#10;eDWwwttVBS+3Cs2a+ztCVD7f7Elf1U/mJQ+PjvJ96/PruZz5b66Va/XHbu3Q3OjartmHaqtzG8FN&#10;FDJS/S2H2OWF73waNx7TZFAqrhNDUlcFVvf4UKrWadXr0lkFsKpnVffq0MZnq+xc/cBo1cOP16pM&#10;VcvVn0N11dB3YLdqCrtVNFxVdVTVvNAuYapGReESqmLbKBX3L6bq55hYpZlVxFeP9zBRmamorGI7&#10;SloA3BCATKrOICtgRqHqqJpK1U0fxEIHTPkReapalajaK0ztpUtOR1UaWU0JVTubM9V/AikEiHPR&#10;xEFEdylTQ1QNr8RDUE2Ee0y/Zr1KHUphd21dvdvlu5ufYq0alWoq5wgi7zrEZjoTCUfVqPSoenge&#10;ktIqDQJctKNVTqmGTQH9dABfrEYioCo8Vnq8QADLVVatx/pVqlqtau58qlKuzjVOgVyqp6oFKjf+&#10;j9jYVe2swjjr7dtZWvbz1r9Z+gOpNzKB0aoBl1Xzy3XHnN6DtoarqKsG5HFNaMoYfE7C+4r9r3y2&#10;5rgA4LQqNayWvjVqVeuqr588VsuqH5/aJgBD1f88umCoWlatWvq2VKp9F8AGAPUD8w7Th6pV16FV&#10;/01alawAgdWdNzjNF/a2eP1vmPrw4Ch/lF/PJ4OAih61TLacrWWFqNu437SE3ZRrE1/zP9u0X/U/&#10;aXia4kUoYUTTnykHmsKg9aji9C/3eSN1WRAbmG7zdX17VDtN6rer3LHmm6tsjJof2AH2V8Fu19Uh&#10;rQBgDsBq1XLl1zO1uVZ9r1q14ZumZLMKWhUVgAXrAEX73ZQtgnyRO+oPTZVFQ9UF5mpK7E5Eq6aW&#10;2peoBQATqzclv7qHI6z55J5VG6ziO1ZRVwAzdQY5LGGoLoWg2pSq3AjWRKued1rVRqz8olalFlSc&#10;XV6VGW6y7R1hrUr2q3glUbUbVLVCkQ9e+0+0UKu8bSVcraOqlaoJT6tyx5RoVU29pu9rC0dz0ftE&#10;Ev57RVsPrjqpysGsYKrEBzQilbnKWCWqJnyquplVASvr1ecHqKv297vmKoNUKgD0S1n1pGxWiVbt&#10;DFPVCtVb/ul4ai0CCnCyQj9VOjOZnURNFQWAIOhbD6lV3v/31CpJ1STqqgEJ1VwmBw9Bgil7tSID&#10;m8UriEpVVgPVCoWVfkPbVSWAtaI9AHOv2QiQm/+tVN1/+a/HfgtAiY0Av2NzFRkCGHiFhBWiav7o&#10;6CFjdY+wSkt+ukikmmvv2do7SNW3BqtGq+bpT2i4GphfJpmgRnA112amdq+W4WCle/cydJlH/rRG&#10;gUub9LCJR0q4M09K0B0SmTYRy8QRTXWZIpstj22+bQtvWx/MWr27vm2Quj26za6T5ids+MHftbXq&#10;H2tra1seVZ0R4NCXF69CrBYZqkVL1ShRlXYSSKsOfbRWveRp1Z8btGpdBeAyh9hQXbU0aCQ3UxVT&#10;Q5pggpM98e9QERFtRK4CYKsAduKJQqTgBMiVVfo39trIVWbq+LjVqjPqAiBy9Qd1VSGpqlC1wfBC&#10;1d7eXqZqKuT9gvs4553GbLcqveYTaFVZEKtWjTTXqn4WFTJTpMYgiVQww5besY7TQlW0ARBVu6xU&#10;PR5e/3tQbBSrE0Cl6wYQOrL0pNBV0aryDk5bem8znKgvqXpUNWxPRESrohFgyPdgUZcAnYS9yKt/&#10;O1HlW6wOuKDAQboGWa2SWKWOhEh3nFqruGPVy1oNlwCorqpa1VD1LjVX8V6VUPUcl1UpXeU0/ZjN&#10;C1VDQnUkTFIPrLMSEVDI3s6mzTGZTRuopm9M3qC66nxg5Gqyj8WqJ1i5sWqZpSr1sq4vQ6vmghxW&#10;/1anFvixLJgtZyZzKAMYrWqjoAxaabpKZ6sW58ZB1X3FKSasSKradtWVKk9WGa364i8ZoWqpsjJt&#10;kIp21UIhRxWAt4aZ7969e6Y42cJlblvP3q2xB8Dbg4OHBw/Pfv5/zs4lJK40i+PGxEmFbjTRDlWd&#10;TKV8BE0PGOnpim3EZxBDE6HAhaUElBkzC0EmgVbCkBQys1B31iIhDR2wF2E2usliJIQog70oNzGQ&#10;0AwYMW2YCrXTndDMYs7/nPM97q0y6fT5bt1XlcZu8Of/nmcL/3dhqvItWnroy+CY7Mv2JTN0iy+y&#10;dJrtoyM2OyRUVzaTpEMfrWRGh4fyZs8PNTscL2N2guJMKeweRtsmbI/Qyp1+QRoIjkasMle///45&#10;L1yaFABQtRkzg8+xa5aweslSte7eRcIqoPpxWlVcq6hY/a+JVoGsnlYNq1XWqlcuu3zVgetzx3VA&#10;iSS7uyEmOn5P/Kpj0tfaUNVlfc5xHwD2AAhV0QqA86ro+V+HAnInAOkBaFyrKFHl0D+rVZltLX02&#10;amSE8em5Y+3tsZilanF3F5aonk7lT/AYQNl5DlZ/ziprSx226k2lNkW66rs9foolK9hZLd1EdbhV&#10;hR08yBSO8Pfj5/9yXyIW271KDV5xXYB4Snsqmasa3kJCVrTyiM0BKPouUgEQzgEIe2fBVZtL8KX4&#10;T9uK5rzazircVEXj/hapgaHWtedkWbHadpHDVaekaNUlAdjw/6deH4CzfrQKT/8qVe+f1AplouqQ&#10;o6rRqo3nPW+qJavdfMWqXVY7iKtg6sAAi9Xe6+xXfXg92QcZN1/kBWClmh5MOwfAwxSwmurtHTYP&#10;/8ObmC7QL2gdtr5VPMSzVpVgFV4o5B8nXAaoCpzaKgBQ1aUAjHO0avTnm4aqk6N2wMo3w6kU3Kpb&#10;eyRGd5ir/5LFu4PnYOrBzgG9+2Z/a29ra+sr/rs0nx/Mll7Z77B5Rz4blEu78Sfl3aycDGY/aI7I&#10;OsU542isHM5+gMbYdT3qoh2tnkwPaiHpV3VpafnpssEqwMpsZaayWxWtqS8arI5qxEup+k8UJiK7&#10;quEjteoXgZLV0lq1rMivellzAC6P18KvOnB9zOWlag2omW56Qurf8Y62tToaZJyG4nnmKeasdvIE&#10;65qavGJVyqvqWatyg1VIVubpSWmtYicBqlSVXzHbFT5MVcdV/bdZp0a0zylSABxVBasJE2Uv9+Wq&#10;GwngOxNsn26dxCqTqSQkV2EMLlZHVZGqEv83ItNHap15irdM5MuLGkDykvat3zXKuaXyWYncV7pq&#10;1Xu2WjVaWq+Ko9WynV70r3HzrB+0+6r0AbQNtbX9n69SQ6OsVafWnpNyQvGscm4VBH+F5FbV+BGq&#10;w7QqVwGwA+ATL1glTQBa2AHQHtaqTqWGxOqKOdkUzyox9Rq0Krja0drR2t8qWQAcsDqTTKfnjFgl&#10;Vdc5/67FopV4K0o1CalKT/+9w5gmiKmCPLZ1kxE7MGGGt6hWXZgUqJYhY9Vp1U2h6tu3L3/ylrhV&#10;bWLVHRarcB2Mf3fzFmYBSlrW6O4Cu1WJ3Q+T6Xdb7AEgrJIyfb5NMo1OtgmnQCqYSlDd23tDawty&#10;vwaFjfnpwJrP0y6vu19nQ/SiX+AS74zwvpOOLfTK5rMj2bysEZz7C1s2KycjesYWy2aqM9gHLEaL&#10;D7BELNOOwc8ke4DV/f19OAF2/u0ZoMpUbRCqElYx24SzCIiqVehaXclSta6y4V6VatUrZR9TXAUP&#10;gGhVXb5WLcoBgF9Va6ukD8B7lMoOAAAgAElEQVTYmOukMuYnLPHS9xiqMX4ejxVR9TgPWv29FK0O&#10;mTkrGqrS+Sr1MmHFqtWTmgCgeaqSAOCkqkYuDFWVlEGqMk4lU1ViRrQsVU0ciHgaTURp57DqDwY8&#10;ZVfIrDvAFTsoUivSFU6rRuBXlfmD/OTtP/0bmvq9poL1UqF3pObU5euHlK7nA/CpWh6katBBy1Wv&#10;rnFWk+tibTyqzZKgWuxJrTUBAGvsA4BYZapyIYARq1+5JADXC+DNltWqf3fhqlCwympVpCePeVo1&#10;IFQtWRsZqI08KdC5ATS7ylC1o38AzlVGqmQBzKlYTRuNqrskHKuDRqum2AXQCzeqqNVvJr7hM1Ks&#10;mxapRqt+oWJVp6yg/NRqVUNVEqqvjFQNpatOog3A+N27/d/ujtpJgOwA2Jzov0U/77utrT2I1cIO&#10;s9TgdBtE3TkoHBQKhRwhFWCN70mDm3w8j80Z6BjPd8/QLh6fwVk8/+kMLboxk6dtJj7jNvsSm5VD&#10;HtvsLF3yLj+b5xed8X2yPN7KzxobmR2RjXYhy/LLX9XZbDt4245Dezsf2yWN8sSJZbIfGaseWOl8&#10;/8f9p8tP6dG+sgsPXCvrKxhvemn0zrk7l5qYqkvwqxJUka7627SqR9UPeAB8rVo7Klo1JhWo8gSN&#10;rNTqkLEMZKianfF0Oq2K7CppBtg5pAOstXOVTFpFPIpnV38tCVY8AeDr+5+f9NL/A/F/kaqJUlQ1&#10;ahLOUQGik6qM1YBWZbEaLTeKTtyt/sDVJbuL2FgWc9XM+qsW10iFFayeC8BqVeSchitVTVeTOq0Y&#10;PXLvSCAA5eWi1nkeVD/ub3L3K6NO7ZbWqlUN/JckHPZiqpqhKrbZ6w9NfkKVg6p55DcUNTt7x4jV&#10;i5UiVg1V0bl6y0X+fa0KsXrW06p/Va16nzurBLQq/SE9c/3Il6gCaGw0apVbqzSuXNW+Ksj9N5kA&#10;XsTq6jWda9VxAQmrkKqthNW+vhRL1WTa9wC0aLyKuZqe594rVqvCBcBDsMBSca5qwEpCViluWf2f&#10;BTBVfQCIWP1l3PpV49yySiXqKy6reqlatXs6+bP4VccX8CWjN++mvl1HSenkwigxdWGXmDsx0Zck&#10;1HcSVX/ZI6oSQw92WKeyVt3gVdg4eJE7yBVevKFX7k2O7EGunhdti/WLi/UPFsly2HKyyWlObuil&#10;eY/tdk5PH9BaxH5RT/DpQ22GFu9mQjZrDrMBGzHgtawNLhjGoy+zkVotPCsArAVshWd0Y//p/lPk&#10;TzWg8eYjk3yAXILmtkrWqtqiDX7VKtaqu7W/0q1qsDrpPACOqqWkahk+7GqrRtdXBrhiNTSdigF1&#10;FHWq0K8Rnb4qXPPnsJqpq4aqn3WivopTAOLaYaVe5lYJWMU4998OVRGkMlSRY+M//ytVYaLEgv86&#10;YMpbdcR7dmegxgBOyFQSquWSYR+Ncman0XVAUBW7WdnVWqVfaS9OBfvIsjP1NDwd9Mt/WiojtGu1&#10;aN9wCX8o4q5d+rwafK+p/3tMpWuRf9XWYpWusPJ+mjp+SNKWVOihyn1Um72mf8xUF5h6j4ln1VK1&#10;HK0AzPiqeGkr4+pk5wRwftWTJakai4GqtrJK11XjYw1kW2lnQOtdvQo/wIUL7ALo72hN9Uu4SsTq&#10;/Nw8yHqaXQB4tRi5Ct8q6q8QQOcMgN5+jL0yhgmDcAlMcBRLqwOQripdOMtUrqIdPIFx01D1LScA&#10;+F6A169Xc92DSdaqd6QIYHL0z9PJW+vC1F1mKinVTYbq9NBWnB7vf8kRVguE0QPwdFuZuiHbi40c&#10;HXKrhdXcKmC4ysttuRc4vODbbFOruamp3NTqFG18ybup1RurN3DY4IupjSl3G/upGzfwwgkt3dhu&#10;Y2HDiVzhYvG24PaBOdg1g+VRdzZsI0rd2dnHsL3He3uC1QKYSkcwdX95f3l5aelU5Ggi0ZMhrnrh&#10;r64oa9UopxT+Fq1qolXGr1rCAxDqA8BalbEqtVUr0rMqMqazVM9onzwepkJcZapGDFVNHb2ZwIp3&#10;jxuqtvyO/ap20qpo1XodXY1nfDdn1UtU/VxlKtoGdA/VaKbqMXaqhkaklnt9p+Vn4qd+n7RMSfo5&#10;RY5GRacmyqVyiVUddomodbQ24PMNVcYzEMi+igS6c6NGNc1LoDpWbXVqIhieCkxIaTMReC4S5V1b&#10;sbkYUtE9h9e6Ep4BC9pgWxbvh+FnJBfnD2b7S2Fq0I36XqxqFoBS1SUB1BxGVTR9MFWrJbRq3FDV&#10;PJ4c6eGC1UaLVW6xsu66rGgF63rI03rtKjsBSKteAFjRCKA1BR8AEqvmgNUS4SpYelC1Kj/+Y/Wm&#10;GKoDxp+qWavDE6xVuceKUNUqVcUq56vemrdalWH66qVUVr19vbaqfQAlsQpZAEzVXdQ97bJMBVT7&#10;+5KD09NDNfF6gioJ0Y0nhScAKUvVoD3HnbXtg7Xt7Sfba3R4sv1kbW0NL2uBC9/+ZhYZ79TkVvC2&#10;OXltD6/19pp8wdraP2it3cBSEwQ7Y9569gDLGgPXEPcxljK18LjA9qygRlDd24eIxaDO9na4YxOZ&#10;Ls4uAFS7ypeWlpEEwI9+UadVL3+cVOUcgP8Va9UisYrPX7msCavI7VpfH2hVqrrO1EVaNfIhrWr6&#10;VgGqXLMaj5thq0arwgHAmQBinKQKE6aiEKu7W5OqTs/PzYWgmghHZawijZX7Gf5VqlX5phaCilCN&#10;9hjJitOesNZDBN+nd1V47AHSAubGkPFwHLtjY/x/jJ0MwS7+tmzJBoXCBG2yA63N7JU2WW1NxgH6&#10;R29ynx1vbcyfI1gM0TpvCpa0d6Vv2uyQGizyNxKVY1G1HzTJAmhubmoTD0AEGasarqo5hKqE1bPM&#10;1T98EvSrqlZFpKXzMytVE0TVNoFq8zrava7TIo6i04owtdEdoFnPnz9/1ROs165dILBCq/YiYxWL&#10;U6sgVudb0vMSpurUI1DLPoAkkj3VAwCtOjGgKpUPYGsvrZQpZUURAH7zyv5U9n/SziemyTyN4wqO&#10;OhkQBQHFrfUPKXqoxVIIUinVOPVAUxMOoOFADM6BhEw8SDaETEw8jNzWy8RgTGYOy1w0QS6ue8CE&#10;XuQih5LNJJZsQt2xJG7CXMheJpt9nu/z/P68pTrO7PO+fdu+FGWc+PH7+/6ePwLWr7i0anKGteps&#10;3RJR9b3AVJkq6aqGqmoB0HfMfDc1lFnNg6l8UBBUZ/lvEa3zSGtuviKmrqy8/M968TWdXFNVLmsx&#10;QPl1sVwu0805elFcL04H0Fg95qbnXBTtc3lurlzEDb5Xxt3yNL0ou+c5fO+0ntPuDMQ9PvgMxK17&#10;t/iUWLm14kgbgC2DFqy1uN3kc9OLXzZ/2doi2i4u3vjsxo0bjQ8aGx/0YZsr/Q3nEPw1XXMIVBWB&#10;4bTqp1A1oFVNg1WRq//9SGYVa9XLqlW5CuD5YM8oKvw9rYqszz7Hz1qD1A9p1cY92g1AtCrEqnQC&#10;DJlpAKekd/Upj6lM1TpAFURtYqiamioDVUu/sGFiWGxRu+tUY31Sy1abTwWVaneQWv0kfIzhw+Co&#10;A4EuUPQbGJ+SlbCbMjjG0734iZg6tm9kH1OVZSp3qE4dSAU5JlDtcJQEOH+An/lDYKR0BUTNUOm4&#10;uKAdgUGAKT18AwHzWfni2QupVGAeYK/uknajyNqlonoS1W1GVdWqF054AzA1Y1WoeshStSu09eYD&#10;WtUs/79ABcDX6gAc3KFVsT9J/89TTNU4dwEAUfNROeU5arRqRHqrBCsCLrJUzWbPZJGvOspa9fHo&#10;SGJkBDpVVv+xd7EYD7CiF8pVYi5J1REurcqgCuCS1apWqrJKzQCpulnFvupZY6qKVpUcgMRUHdqr&#10;FpSr6qr6RQDEVMlYJaoO0Z18flWgOnH7dmJoaDbWT0IV/ubSixU6SI4Wi6+nCZ3l4nTZHRR0AfPK&#10;5flySY4S/24SumO2/TtizXvQRQ8OufqxvFxYXn62/Awxz8c8Hhxz80LsAHbv7YQu0daAd8WqXMSK&#10;iU0+N/8pVF0hyD7cerjFUvZba80ixUsTCmqJqk+f1OjKzWjViU+i6llXXTU56TsAStXJmzsNADDY&#10;5KtyZlU+z1StHfNcVX2ta2umiU67s0wd0zBrZF4g32+2VBWx2iSZVSEzZ+VLj646cVVkah1W/hzO&#10;UjU5VcEOqcYyPG0ypcI1gdop4WqNFleFT1ttqoNMLfsO8HRTbswflHrcx7+11ToODbxPZu3avkbt&#10;g9jXxhfkJ5iRKqbhP2ZBcdS7XXdBZ2B2tCAzbqMjHrHS1bvvTWWV4aluYrWcYKwOvD55Tt2FgI8g&#10;n2SqJr1dfmlApT1TvHxU8PRTHIBkXJMARKvu1dQqbFht1e2kKsB6TPoASMaqzlfFTF1rAMD1Iaim&#10;jFSNkipOQqraB9sBEWWqsVedVh28epGlavYiZ1ZdylzrQRKA2awaUTtVLzHrAIzQ+p8Lkx6rA4A2&#10;JSpXr8NizYhUnbjGYIWvatJVd112WhXpqkTVU0zVks9UdQBsaRVxdRw9o54fHBq6whp14jot/TPM&#10;1KGp4VDd98zUpSVZvq+T8FxnKDFGiZvlQuFvSk3ENrCZy21vt2y3tLQoHYE97/DeFZafFZ79gSCC&#10;7gj+9R6tPaLTHBxrctHfD2F/FYNdRq7TulU17vqOYMqqkIVHwGj9FnR9wGzte9D4AKkDn+9HSgzR&#10;QrUqUbXzk6sAeE1/edLTqkLVfxmqVmL1gm2vwmUAoKqwlODZ1gCtWhvErIR1NPXrGCFIpDFY3dNs&#10;PICuflO2avMAdDQgH9zBCsGvB2Cn8sJ/uJ91qoWqIaqs1s3RuhtnWAo9AVha4DM9nT/QYBKM+Atm&#10;xX8AC3SiqCg7HRLtz4rm8SZpHY8CspIArsyVpf9+3OnrA1QxxEWImkrpxJLA/D+DRx5cQpeIOeWm&#10;RDweieMOiTP7+Sg+Hw3IWWsT8NHOj45eZweog9sb/BHsG+RJ29V+8MkroTaZqdXFqnMAOLXqHKsA&#10;6bEqw6uauqp6AF4OgE2t+uKYoardrPqTdig7sjudOqdSlWRpMp8UjUpMlRbW4gPY5gDBRIB6XvuT&#10;Vu1hqPaMUnDNqkK1mTj6DmcMD3orraxGhh7PJkistl1RZ/VShjCaFa7yS+z9X6LDadWfQFVwdZzF&#10;6k0pV0XBqlC1UBGgap2vVbkfX5aomlgdZJF6O0FInZqaGhjgpf+rO7fuYRVfKoHQACihczvXkmvZ&#10;IS+5iYvYDQWmFrOrJI8Cn4XCMp9r/AkcO2KBlOiCHqJKt3FX45E5PUguO5lqcGklq74OstjQV7Gr&#10;AGbFa76d9LYqXCdxIcrXy+vr0zjW1+8xWO+sGM8AfL17V9GKeLpIWEUpOUjwY41QdbzTTEX5tCqA&#10;yQoH4FdPq1bJAVAHgPer8oPZUUFp7RhBs81qVUNWeW5jE7O2wlUVZ1Uyj+6jbNVkrCpUB0J23CqA&#10;KlNXv5Seq2i+OqA6Fd+HiioDVaFq2gZB9Tyt1M9DT7ZiEhXRlF+nw7Js53+XkAIvWMSnZDifIU/9&#10;uSqRqvc4e94YAzLp6rSBqypn/qHsm7CRqRhSrTn2PlCBRt0linqHhH3PG/KEUfmSfr1bmQvqqiEQ&#10;9zwCnYPd21tv1/sVSPfsA6XqcQ+rfqZ/UKdWoeoF93TcpFYZqkoSALeu5uXJVij0ZkcOwDEL1a+9&#10;HICD39kigC5uroqRurBV6U+zQ9pV0U/NWpWBykyVi9Oqmsra7idXnUEOwJmLPRSSrzoKUxWb/7Ox&#10;mJOqRq1yaZX0CUhcuTYqDsA1VarZCWhW+AHIAICUZV9Vteouk7A6jgarvlYteFzlN6Vy8cWr0CxS&#10;ANhAQCXATOLo7FQim8lcSUxNcRL/z6G7rFOX3mJEy98ZpP/YljU8g3ON4UiEBCmf6a8eJOU2y9Vc&#10;i16IwYxhnDk84w6uuZy8y8nHPxILelmo+gV+osOPtQXlplG0gKuj77xHXeWtUbkgLd2xpOUAZ8vO&#10;SECswKAVtmpOF3Tr4uJTkrCfcxHP/v0NRIQfW0+2C1U7A2NfPzq8Whus/hrUqtV2q9RXRREAG6tS&#10;snrELPzbGhrGAlJV1KkxKxsaXEX+fqUrqIrBfCpW+03dahNJUIamtFmtQ0kAMFqnhzBVzFQGaiwW&#10;sFQNVFNpnZKXxiBSbDulzaYTz6SSW/AGwmIRMFGxgQQFClzq+lyiHWfFbrtvjCrIIVnDrp1gMBSq&#10;YGpAn0Y8Mep22jV0793ejNLLaLdP3e6ofCwZFeRGAWgvIvKIxIWrOJyL638SWG33taoAVdpQO7ae&#10;EK5+ZN/qgisD0OoqLlplqu5DFsBh1qpvQm+qa1WXWCWBmVXQqjq0+vDe5j177vtUZVdV9qoEpbJh&#10;FXU5ALbuiqlaT1itH6w/g+ghrXqNbVVOrGqDqToCVzVmD6mtEqn6jriKzKpRa6xeEq2avX5dVKt4&#10;qiRWJ2AQ+AWr45dFqn41Pi4tq1aHhk8tqVYtmZOlaqm4RFQVrToDtTqzkb9/VFJn+7tCoYcP/3zn&#10;5ctike2D0ns0ZymU5ku0WC7hpIuSlNsLYtmf+1gIUJWjOfcwdz2Yuo/JV36Ts38wFgyARaouV3gD&#10;Pmmhbq2fsKYfM9bBnMWrsWFFt95lW+Dh4hap1c8OPTn0hAQrPWrS7fmNjUlvbtZvbFVBqlY6AKxV&#10;b7pZAB/IVz0xrlTVdS4bAOoB1B75QChXvdxWHSklWQDA6mH2VuGT2mkraLGicB2Qjish9VOJqCJS&#10;wVS0cVElqFBNoW9emsfoYZJeIA6cb5W51LaS/rQyVXQk1vm8f+6UHFGmI4Kn9soN+lSvUhVcDati&#10;DXtDW4NQFanaC3CpI0p/882sUldebwAqxDR8ZZ4yUqM2us3h7kWi1guIKkz5hbVc63ULywnVeHAn&#10;rMNZANXi+I6+VNpIpaq/ejxIVdmvMhYAb1FCraLM5w0brU3oBHjMzgPQelWdBOgZAHt5SNmY2qpE&#10;1WhUNv2TETrzkYq4ansD2l6ABFXOVaXIXuy5lBWsjgpWEyRVRzyo8n4VXjW/E7UKqLYlRiFW6cgI&#10;TrH4V61KTJ0QqE5kMhMbTNXLnZwDML4LUnX8L1JZtbp6++fvl+CrlgqWrCU2AIiqTVOaA7A6w3kA&#10;G1e/eXs01hVrCr169eJt8d/v34OkvLOOmGeoapIWUzT3f0RLzger0ahOrSpnfbBaEWukb85ReGfk&#10;gh/5PaS1SlcNAg+18x5nnZqlN/RHK4S12hV8VVOAN7OQe8WFOkTVq5GNjeOmS7YdZEjCVc/OzrOd&#10;u3BimtZZbpc6WaFVOQVgUidX80eDWlWxarRqzxGe59wm6/uG2oa2BkvVGu/gC1dW9XlMRTaADj8x&#10;2VWxw/123OrwwHCT0auqTf0YNplUsfvNOND6X5fXunyXrSVvmN7JVLoixHWlc7cqWLAYQBUn1W7J&#10;mwX08/hz3TKyuU1gKqtWX6/KcNYaC1U5wpb5kreEmrl4/HmUrtG4gaoH0Kg+LFvtO36TzCfz3UGo&#10;Jh1qLVDVBbA/Mf5Z6O11PnHKzqEy/3YgW0vuYb8KCVXcQiXJE9d42l8yAFZ9dcKo1xNVS1Y/SFVU&#10;rXpqFRtYFb6qStVjB4NUFa0KqrJW1YbVgd0p96qCqYOD7YTUM/8j7XxC2szTOL7a6ToLVXebVTOp&#10;Yishdg/WmqZpmmqM6LgshhQ8mA6WXtI9FDz00LJICcIeqngxl6G1l3TBOQgD7cASdhkUprDYk8Na&#10;iqAXdZvtYQc8eQtln3+/f29eNbP7vvnzJlbpVOfj9/d9vr/n4cX/5Uxcjun4NHEVW+SBUBWoKp6K&#10;ZG2jIhYNYAGtOqbyqqBVcXtV5gE1bMUTW6zQdEFLq0r5nx7IVgWoAlaLTFWFU8XVg+X1tY3hx5Nj&#10;3PQUubq/uVL86V9PYcG/DhoVE6Afdz/CH1yG2/IBTWk9VZCerFTNTS33270XLkxtpDoozVroPJmc&#10;2fpQyrdXta4CVtzQxXj16ohA6whVLnWJb/Du3Qv4MJbh4GPEV2IrgfUQ41ffClk/bxj8w539Nxfz&#10;znDYq/njTvRIZ2ZcqlY1VW/+TglekrxI5JtWBiB/z1AVtSoQlaRqSKjabZ3BYAPcW6UPoM3VM0qs&#10;srWqUqtThFU0V6XVKvcF1EQF4DJUF4ptRVz5z1Prf+2pGrlpjoFUzZFusfGqjFjz8WbPGr3cW2ZQ&#10;lelkRpV5Ac3hJVGsxl01QE1rrNJFSqRqomwSUViZijrqE9f7fShNFTfxdgvRCS8sc9U9rHJVNBp1&#10;sleEzAT9femXgPkv1v39Ejo4wEKdsMojqW9dV7lVn7b/zoYAH7C6WrXDpmogsEPGKtx3LKzaDoBo&#10;1Qu1WvW3RquSAxCN9Ok5AG8UT8tm6W9tVw0DVPGQ1T+K1XgmMz3OWjU2HeNSVZsU/vsXOims2o/Z&#10;VbUxIMbGKoZbHa2qHQB8HiEX4PYYalWmap5KVQBVnE6KtSc0ADZjSFXGqgLrARkA6xtMVWoM/QTB&#10;urny1U//4RX/gdRo4HaARD14LzRdNKD0v6xDoioD1SBWrfZrgGrAarsE2Rpguso067zhd3m6jD3y&#10;ofORYa5Ws0JYleMSu+AFsXfr9RbgdfbPFBM4BLSix/pt59nfNKa7M29Ga2ZrmbHbeDMzC/M0RuwD&#10;Y7VKTEUDoIpUzWMy9apz6AhAHi2Ai0DVCU3V1hA9tCoHoNHVqrqzStK2AJIoV3knAFWsiKtDzFXi&#10;5jBNBuB5KyJagahTHKaaokaqzNQmzlMlieaiVa24uzcUKkt1rVwbDF1T8nm8OA6nwvBA2ftylFbI&#10;ZboJrwCz5D4CG/EPGhdAe6sarETUtOOqSqnKTpoSsRVTpSx1XVmm8i4wlV7dsiFqrvu8q3hT0e91&#10;/eAUDjvpwISXbAFQhSu1dUD2JCBW++wb3ak0Zjze0eu+zaqP06pkrCJVaXgVzVlxjVWPA+AYAF//&#10;+ssvja3a2dYGPz9kq6ablVaNGKkKQC1Ta4BwOYxMtXquIlRFqk7A6v9yPD6gtCocoRBqVSpWsVpd&#10;GLLlqmhVKleFAKq30VWNU1x18M5ghsg6Tnp1hEIALFdBq+7PUIGC6v+4/F8SpG5ujimqusfH3fW/&#10;bfQMVyZjBas3/0px9+/v7WI+FZzeHx2LTxesi3Uhtb0Wsa7Bmj1WrGYNS/UbWR+6HvuqjuPo59my&#10;7aoyRkbA6x+srJZ2ZLdAugJaka3ffXe28/Dw7ezbZ8HUGxqkVde4Qu4hpqBKTBWtOiPYZRoLVTFW&#10;xz2rKASAVFVlbSxKhaQ6VatVu5GsJFWxyapsFCU/IKn6jyiqDkkWgMAawIA/ApWJ2jVMbyBwA0JV&#10;xCpPwkq61X+dqhfVyWdK0qb0yMUsL1ld9AL4VrBCX9Zh0VoFyAZAynFWOzqOsVRtB4DFqqf6L9Wq&#10;qJ8ANe+6ctQ9vDsAEjoLC08p00CAtqpKHwK9t8oExqgl1iVqBdCrLA/9TKmuvj6974qsXiFrjd3K&#10;BS1bq3Ji1VA1sHNtp0vAit7qDgVBfmFsVdVi9cKNmmJVJxoA55mqOq4qYI0QTfksY88Vp7VKeEJr&#10;VZSr8UFg6mA8PjIdj7NWHcuxVs0prdovVoDI1QXBaig2hlidVm0AcP4VI5WYekczdZy1qo5UwcE6&#10;FU3VzcLeZKVnbR2wiqt5vB3AfXl3d3ZtY6Or8niyuDc2XsAW/XgUC3MH77PAU6eC3t7uQvR4sv6v&#10;Bmv7SUjN2ut/V6weo1WzjgvrfMxXrL7yfKns/1X5YgH7A9EVzWjGK9b1cJfEWwDr07cf32+tJ8tl&#10;nlwoJw+WtScXmhOzxEDVbaKq4mp1+8PSzL0ZQurNvNK4oFCvkkzN4ygApOrFNxGkajcKU8n5ow8Q&#10;PNMYbPTVqkGyUnlz1ZlkkJiaTApU5xGsWqtiAlUE6zCNBsCKP1F1CltTEVg5oYr5b6ZqsMYAQM41&#10;c8xUIY9gVmD0pVrSAzZPGyyqJrReBeql1CamSJSVKl6UJX+vFGAKk0oJLVU7MFvVXVuxSivlqkJb&#10;Ui1yNlNFe72gdJP//mt7HUxVcjNlYl/CyZRpu8JIlS0Qqrcr/pbR7Qel0yDLVeytCl/5ZYIfuXmV&#10;yc7q3gBMVncQgG5cLVTFKSstNGi16VeiVTGwSpvqdpSpGlAOwAU9YEVR9WvaBSJUxWJVUxPtAUgP&#10;IFV7kako+cvwDN8lkKpRvkcYrWWWrbgHAM5mUKvaBBi4PCDOKmrV6VxuzNaq/bD+FweAMqxKqcZy&#10;BNXbOJ8FZCoc8IBgHdRpgMwdDq1KsIoMVTj++ASTp0ssPh/uxZ4/PodGKXB0Vx2zmOV/tFGqTGGf&#10;6NgenmOFvcJmoVj86k/rsNp/9aKGqov1QXTRvlj0W/174gD61alaNevhavZna9V6cJk94d1sfRat&#10;8ghevBO4ckr2NRW1iKvPZt9tPestl+udZMg9GQGq1e8/MVjRAPjnhyUc/+0ZEYuExQa5+IwjuAHc&#10;ZaQqMbMxxFq1NchatVU3jBKtGgwascp9rFCpnk9K1yqSqp+xWB0SrpKzOhUYVqe6IKYGpq7p3P/5&#10;eVerWgv5RIrAKov51IRjAKTTPhZAyhGrYfrUXq0nIwiSSG9ZV37CvaBl8YsnwqlaT9UnU2V5AuJL&#10;XJFakQTx3Q2ovT7krEGova5vlmQtwZS32F7yb6hSOwhA91hJe9oDXPGMAjAWLDevNlNWbDPA1K/U&#10;4+joLX+q7oBaZZgeClNP1KpCVR0BaJq3qKrLVVHUqlHmKd9JruJYK2mwOhGmahWaABPsrNI5wlgd&#10;C4FWnc/ltK+qNgEIZNtYqsZyoVgIw60gRUdGGKYT+AhMRcBSxWokQ2oVa1diq1L4P59/gjIV1//j&#10;e4WHk88fD/f8uLZm9zFZW19be1QqnatUKs8Rq8XJGLC1ECsWJheGKk9L95cPto6MYj3yX+Qv1oFW&#10;74t2B65WQvVkseqp9oQIIAoAACAASURBVDsy9ERf1aemlbW1bJ2q1Mp51esjHCnzVQnX1+y8fqRt&#10;W4/uf7P1jFsGPlEjC0859pf2t7dX71ardz/d/fSP6vfVv1S3t/fxN6glbtVBCjYvWlWoyi6q7PMP&#10;wVNIqVNXrVIGgIarnv/8fFKVqrjBKmlVoGp/m9GqzFW2Vrukg8owYVYcAKFqk9KqZqOq0aoTqcQE&#10;MQ/Qt4LUm7CZOiBYRcU60DHAyjVtFasSKSlBJbguDiIVg1WoWuEMI1PDIlRrPVVEKlsg3WxM0BAs&#10;xVkd72qx+/ulrpikU8JpnnLC4TQHtPqu8qRrTyeqAdWjyt1Q1qq7q6rW2dZU1xY9t4pP48C+FMGq&#10;xwJct+TqqBu2QqiSVo0eq1UDXbJ3VWtVa8SKmgRIXSB7aGbANY9WhW9XL26tipQpsQp3uIhGoixU&#10;EajC1Ahd4EFgRbmK3aqIrAPirIamgZax+Rz8ZCJG6ZBsdH+uf+GsaNVcLhYKkVYFbGYyOPuKRmBn&#10;aIcVVawyZACwBcBalZGqi1S4+i8UipPFxxXeHEVbTtfWNuQolXpK3Em6WFETTfaKzxeGhiqVubmN&#10;9VkcIAhgBbi219Lx1FW/o2wXTy5dGbGa9cMpP5v9AxYW9cPxujN7XAy2zghBu8dU8HI1W0+6ANGq&#10;HIHlb5appLVVChZW6jhoeCx9P/e3H6xW78q5Wl1d3d7fXzITYp9YzgEcMxcZqbi3KsJaFZjZGoSV&#10;P9zxio4Grvu7aVWUqTQakOxVnrSqTFWEKg4G7KRk1TXxVQMB3mpFfiorVT6tPapKquL0v26PVkWc&#10;AqdWmI8rcOKtwAYAYy1OJfmGtI5j1TirmEEiWRr2tDMR2rHaRNUpWVUJVDU2yj8HF/CIqRqx7AV0&#10;pD0dVf26+pEvarxRp8Eq3bzDpVs6eKqVaa5ldYDBmYENNO7KGRwjg6vtltUdGqzeEauXLuEu25ec&#10;xorK+GqjV7W/OuqOWkGs3lLGqqIqYBWpehiQdX/XIQlWqlbduHHhgmcbAGrVL2q0qqLqFdpahbFf&#10;lKuC1D42AcrKZGWi/p4emsPNgFWSq4PNJFYHLQsgFsoRVT8TQxXDVfDQudD/y38vwI/rQo4tACDw&#10;7enxaURnhpb9ch8hsCqdejuO3NVaVUN1ZQ+QGgNQPkdulnp+VDDdWOPL0helnrnKOXdmCU4ngf8L&#10;KufOzZVKG48e3Z8F0br1rr1OUVrXB9ut9X/WL+6fPalKn/VjpktW3xBr1u+z2t361ymeQLbWn5W/&#10;ch2RAtaseP4gEYEXy3NFNSpLzSzUQ7PUhfVys7D5YPvBw9XVv67SHW7bew8oFgcyF5WupXbviYDN&#10;S7WKqApQDZE2DQFCzlA2VbDqSf8nSanixBWeC4hSNcmpKppBYlF16Np/abt6mDizK5oZjKHwMCsw&#10;DBpjjxEWWJEMglkDYoGAYhNFIFaiWGwhOYXdREphyRNZCFkoFMZKYwpH8liWhmKn2AoqYhcgQUMV&#10;kLDcrBuHCFNsQUWfe8+99733fTN4vavkvfnmBxiWwcuZ85177znf8eyqpgPi700FAJz/N3HMjp/8&#10;V6rK3Qe5VkdVx5xqKfooIDU8/bfxUkLUHEQA63O97oAVbBW42oVGgGvhHkzxnNXoYMq1brl5VUyo&#10;Mn93WV3B20vSVdUSmVxCoQtQlQJkjTpUXZWcqIhLdfTS3R4np8RGK/3+Q0/qDotkBaymzavLRRK6&#10;PEEXllUNVqEDDIqRFmMq7Ky5PQH9VlXqVlqtsnKVdawyrIrHahPjah5clY4fwVUHAgkAZHWAUJVl&#10;1aAF4HyPVwCAqn3Sq6pjENJlpVy1j04xpHYlLQEKrCCsKZ2u6u3tB18lUL1FsOq4KgPrCApWzURU&#10;n/U0O676em6Wzv9fTzBNRabg8OTw5B2oq1y3Yo11HLoquCo3VjGm/uX5PalR7THzfLmiYHnhQgl+&#10;0XTo3i/x5stt2kel2zFw5SeVSqXHhQdL88WD0+lfV55qiT/0DDPWR/XL6kTTEaSrxOE4r5yOctXY&#10;f2T6M8g9XV1PPQOKYxWz6ehkwau1V8HaLhfu3nX5hZHbeJyhhhp+/eTWw4cfHz364dEPsj4+/DPa&#10;NywoFnKCrp0dZq5Xdd8UVDWuCmBtTWZNRp2j3co1JIeqwNRGgKu0rjpVlaG1FpkAbSMXiarmtWNV&#10;Z6yamgJRNcZV65Sq1iCpOjJYNeq11e9V9SSeOhaBVJSQEgJybnzAsdYxw1ag87XIKNUgmgpS7qSf&#10;W14z5rPq3k18H1lrjaOFSeOrAYRBA0U9Kc5Fo2f2VTz//el9JiF4SrcdlaiKwMHg41GuGo0CpN3h&#10;k1rb47gK+rxqUat9zFT7fDeApgNe8VOtpqtKzqp0ASASUHyrLkpv1YlWqkRZvfybSwOXYrhKHxEF&#10;4IIoAISq55vr6H8q2ACiXUGsVXdkZlUwVQWBDUPXTgg4bqVEBbh+HcBqCgCjqioAzdYB0NPTxsLq&#10;eaKrqGHNoll17hZz1bkJrlZN3ZmErEq4Osm6KisAw3Qwj+2foDvEVdH4f99O/ulP8kgxtXR0e7Hk&#10;ckzcElzdhzX+Po4B2gG0Pm1apK/f3CK62vKLi/1e/vTAVoGAceL5a6dSp/9P86z2c0+HQsF0yxf0&#10;bU1HUdy6W1/JZjWguLT41FkGfuH6uPJkZmbm5czDmZcPX9JB68ktzYWNBnFv7Gw839nZUbJ678qC&#10;KABZxVUx/BMulhOuGss5ZU21TmAVAsBQnbRV1d0FXa0NuSpPAuTt/P+ywKo0BTSBq444679Gx1W1&#10;W1UhccyfwweQ6mgqTAAYBhN8nWBktRuxkpYLSkqmd/JVyqbnU1YUGoNxSwZIJpZYrclITy78EbIQ&#10;nYXPJ5OOqwb65WgvZ0UrEwwAdfWzqNogl15HUgGeLtFaXbV5ZwRZO6qhquOqGq9qXLUaVYW4qkZb&#10;xFRXHVU1ruoTVz1PvRr2VvUNuvGqugBVm3Rwla7yVbnqgOSr/iMqADCq1hhV7dLhNAesRlilYuVw&#10;lYhql0KqXKVSkynhq2CrLAFkZ2dZAmCuytHObT2fRkxWbaZjthlUlQUArlXNjU8wVx1mUJ3SchVr&#10;q6wGTHAa1ty3/d+Cq6KlUUF1Rc77jxQxiZwizeQNbbHy+w9tVK34g7z2NyULZX+3BGRd+SvB6tPF&#10;RR6zKr6PkM6/V4HPM0gfJMXTFmizp6EzKm7ev3t3EG7YWIVr3bm24FPr/tG6PYCXy3ZV1yvncLX2&#10;bq3a4rlUX7Rf+1/hcLU3DGm4MpK6Xi4uFRY5U0siXKrFuvBaweWu3K4gU9beKumfd2aGH7EcHtBb&#10;D7B7exs7IrReoePmxiSK3XJamyUg5SMBcyanqxJZDWapGEndfJXoquc8WzWuOpJnuqqMVcTV36m4&#10;yjjLZDWfHxkRY02GaeK+4uPamgsHVseqtv1LR75AauYzqU1xTOmGc5XZknab27N4t7BaaZ6CmIsI&#10;PGQkw7We/WbSHDUj9TtJrO4QdukssUdVtxS9VAxX29u/jKsSkgJSPXhqeZ+D/iIhqsnISktQjJ3/&#10;u8TAF2egqharVlGrEq7KRNVzVZZPHahedb7WGl1FiCeDAIqq5wxVT1hLzStbZRHAuKrC6gB6AL6y&#10;FoAm11i13DhUAxeAbm7TuMEGCYKrnYDWTq8E3FCiyly103D1WuoPfDCmpri3Stlqlsnq8qxy1Wai&#10;pyPiAtBGW3oAmkVXnXvNsApUHYcGwALAJBjrMPNUYqrD3FbVz/2qf2RUvU+n/wyqH1dWFFNxyl8o&#10;bG5ubVqCCc+hfvhQxKZ7W0Xs+aA9YLOwq0F7dFOgJxbft1QXVlvUO9WDJXBS8LBcVgcWd3tYPiyW&#10;i5h/LeOQyk10lSO7+ufwrHKx7NYBLj+71stmTcV2rnSoG6uDYThjr9H2kwCn1WYE1qr6ZZ3Boadd&#10;m9X2Nper5pcKHN8SxBZWJhnC7yoeZcgZtNXyu0M6+8Sk2qnv9zY2FnYWdoCrO0BVnUlNir6aZEDN&#10;zdHHsqwBKFdtrZHRqiEt1+sEwJB0Vi2bDABh9bymrY6Aq+ZNBcBpv6w8y65eABDuO+RQlTCzP1fZ&#10;z68cNaOQ2pEDp8slYztEViVr2u7ZLWgqxaRRqJz8mYagqK5JAASfYs1lqDpUzzk0aW3r1QSCRGuy&#10;Az6uiYaEgWqvtJR2G19tX+UjdRaqWkx1L4r7icrkF22aiqJoMvLYKatBAwC/9BdnphNi4Mqoalff&#10;6jdBtQrDAN94j4Crzi9QW1av/D4mAdRxIEAbfKvoX/lEKlYxrnpJG6uYq34VNlZdVK6qqEpUtbNT&#10;XWdueouZDYPUPqOqXZ0eU0FVUwFXddUqJqKiq9b2uPWs7dN5elz7rFZl1dlbwlXpScMTQlX53P8O&#10;i6toBRjHnuinzcWqvYX7ZqYCosqIygl6kgel3iiHRQY2MUjhtc6Dqwe4I7tyHWD6/xQISogDT2pn&#10;fu2gjG1I1Ym0XAmUlp3CYSofcHf+g9zFZV5CVOZls230UjGWvjIf+JvqF8q3tJ/yp8jGT31Y/Owq&#10;h4gOsPYwTb+KslJho8GnYvdqLNe1/Efg1SvGEVydFhx+x6OrWw/Ezaqw+/ixKDKF3UKpIJfY5svu&#10;GQGyi6WjRUn6PjpCbjcSCxEIa+g6gdishYWbC/duLghXtSpMmngqkdWcVrlVXRWuqrAKz2bnBKA9&#10;AB5XQVZtuiqPTgCt+H+n5tRqpgpvKyRrElVlbB4KuKqrOo31C2Nt8E4qIjrmKnAmlroSa98UYBkN&#10;Nh45jpjx/E8wqj7tUgA0vVtTWLPMVxGXxcEuiWRHQIu5wwvtpUEDU3tKSlg/q6gm4tUp+LsGXDTI&#10;56ry0tP+JTdkjKvKm0p7hararY1VwlS7AKkCqzdMVw37VQOzFZ1ajQqr3rfqRIIgTrxnVchVkQh4&#10;yRqrIi0AAapK0exGwFZDrtqnRDXQVQdpswLAmMraaq+hanYO+SoEq2avogoAywGfapmqNi8zVZ2d&#10;+5ogmDBzHLUqxlICVrrLkMpdq3T6P8VOWDxbNXVn7/k9AtUFJqr8d/bmzRYRUsMchcHtQz51Vmr2&#10;yp8lr1VsDKkSfqofAG7KOBh7jjWvpCwRKgfH8MI65gvnAhwfMw/miQOmxVu8K9YDPfT6QbBxxUF+&#10;cteWfG7Jf6Fc8LX4KuRQ0ebH/Pwl8O8l2UuapIIALSLn85Z45VH7DOzVV1oOZlB5TGpbfovMa6s7&#10;slTIImtrRFP11T/YtBeK1xD5xQSvOR5guLtJGOwa43x2t0/l1lRYRdYnjKsCq8pVtd/dmv5tzRng&#10;AlTVByC6RBBtlBhSY6ttPW0jZl2FPoAmus47PNXVA1StU6oqRaF0qx+6H9NOVAIrqJ6IAkjkgDcd&#10;nrGl46sKskrjZwRYRj2mZTIBR037nNVGpqj1gqpDgqtZzXAFV+Wd86g6hsEmwlT63iGstpsacEYy&#10;NViq6KksALh0QtoBG00G6a8xWJXPJSu4Kl29MFR1Cq7v/pK2qj7pAMD2gwBRWVVNrdXgGqh6Q2JW&#10;EF9dF7gBAlSlxerHqK5KTPVvEq+qVFWTAEdgWd1YX5MUVMWwF4EqO3lJWBX3WUFPBVFlWL0mly5h&#10;q0xReRJglK5G1WVFuGp2WRqruIeqh9gpE9WeT4ywsz1EX52smmUAJq463g8BgDsApiAATA5DUx2e&#10;GlcFQHoA/i21/5UZwtT9Nzz2v849UQ47Q8isEBoVF06lpgJSeni4tVviv9LFUkHZLtNLWDYTriIK&#10;4O37t6dvZbFh4D8Pjo//dQyrq3kAmqEE8qYRRC3osKlbVsnd2j27wwRuUx/4a2N2wVML7pvZYigK&#10;oMmvMAZwyT7is6oiZDiOuGVj4hGkxaz/uvNfdWw2rhG8Wi/z+1PxMOTLZdM1lDjHGbYx+FCjET18&#10;0/0G6Rf3OCSyzFyPjoCrjq5uTI66GXcmqR3hzLtUrLJGZJ2/SsQM0EpYy2pcda75POarFFfRcSMW&#10;VnlPVNtGCHjb2nrQUsNctVFzXJOtEee9RM4yUXOJDHdOsZWqVJOIKWbT2WRagO4MXHVsNSOSZ8OY&#10;Oxr0OjKklHZn04JgYSJivaTMYhtXzSIfGwy6IUgbBHo1OBTrjvZPVWCq4npCy1NJ6UGIZL6mLeEW&#10;PuGNf5IfxqUhRrmqlqteOA4tZLVBy2J2/u8mAFRV9bKqYuqVSLaVzwsIHFY4vKpRYlbEC+By/uRH&#10;aaXL85Z+Vaep/hawSqjKOWZMVZsuyglLDFXFJvG/vJ29T5tZFsYXYztebcCCkGBZsFYCCjQZC+Kx&#10;WGdwjMKyha2MRBEWpXCTP2CLQREaIRQK7JIuAym8RbaaSIQC0BQgQQMNFFg02RFaIVmDtIWnQZG2&#10;2vOcc+5972ubbMiu9r6vPwKOMST8/NznfO2rB8Cpq3Q1qiVWIKpIVVarY/mxwexgh+7/OWV12GpV&#10;xSqiVapWkQUwkwxzAgAdJdRekVaNs1hNs6uax5mXHADUA0yQUp2YKkylJ55PaCOA43/8JTU9V6v9&#10;sbKzu3p+8l7twtZxmqsF1vrl6cn56lJlUcLTtL+UxoDsJMzPY4gqj1cBSy9xXhJcT6XG/WiTRznt&#10;Hu4c4ndelZWoKruXbbWp/T8sS+3Kd1etF41rSZCruDXzVXTiq1/Uin63oKWdgTi19k1rfb2KWFzV&#10;myojcbY9HqbAs7uqZq7CibFktEW4sWzMWjVsnnebZauqVfW6DMN1oUBc3Uf1Vt7tzSxMNdEgG8ey&#10;Kxoz9mq79QRi0sXKytWSNq4yNsA4A9XTp/xhfLaPewAQjJFSENHpA1B/TmPoRK4N6VJtAGvC5E/Z&#10;cYCgoHA1rpvzyFVUNcHwrL1kG0o/B6I6TVCQGmesumOrikI22KpRTyUmAjKMQCrw5Xm1LoAE9gga&#10;bXde6aj6Sk8dG7V5ew9Loj1SJGGIGdq0uvVdCA0cAjEfVTu9wbHWAejsvOtjKqAqpV9/HW2Qqo++&#10;fuTNDfR1BVTN6hmrjVT9sCEtVh5ypAouq1+r/k61Ko8yt20AW2nVB2ZsNYenRrVcFb0bhhwzVTf/&#10;hNTBbH4sn9UjN2yLAEpiq+I/JZzUZAhhqpkk0lVDyAC4jU+jtwoKVtPQqlxaBT81z7fsCMAAIBXL&#10;vbCJqUiymf7hh7na43vEwPlzzDWpcgH/p4MqblGTRJ/unJ6vzr+oVJYhdsorK0nG6sHODjaqREyM&#10;qWao4viJL6JUGaqbOh4PMH19cOAStObe1sxRq1VqX7yW4S0u08VblUUJ9jSHgTQIxB9e/I/4rbTg&#10;LYYBzv/8yyYP6j7BITNk4Xn84p/AbcXse57StQdXlj0X7a6whpEvsnFYW9f7a2jOiswruZYJhjLp&#10;pWo9GZ0H9l64yw6wb4AsN3WlLcIOmjzUVlJwV4mr9/P5dDrxqRXT5isBw1XGKFJYLVTbpSQgw+5q&#10;6QZjVbqs9Kl/yp1WzK4fPIW5Fb7N8f+SUpURBq1qC0ITiYRbhA8lDe0MzRalrxuPxCPAaFECSnwT&#10;FfMzEPVRVYa0ZAV5UJJ0czd315CVB17h0Vb18p1Ig9fB1BZX1fw8+Otoq2yv8l5nCqL8Cbn6vb0j&#10;4rd23m0IGxmVqiI57snuBqLqzt/UsbEZ3XVD3O2ok0NrMlV7fcWqjgNgtv9SqjrkVVV5RG3sZW1T&#10;AJwB101UDYbDYdaqt9BnlZBaF616S3xVI1U9rXrPaNXxHp9W7VCq7sME2Pdc1S2AdWgLburgFuo3&#10;9BjMg62CVKjV7LCNVrURVTPPIVXpJFEaRuI/QTXEeashT6uKBYA1kZ5ihLJQ5WAVVwSQVqVPIFb1&#10;rWjVSUyYnpur3bwHqF5CH136wtcNafdPryqXOl2d3905WKzVkqR0JhdSrFYXecDq4eEOUWUTYnX7&#10;1IPq9imdrFU3oVUx2PkA3e/vVeqVm1cFrq/CZKsP8bnsnTbzSD+sD/Df0cP5KzWTx4SMMbYhazbU&#10;7nC2RVS+gvASz62GEt/cPNqm9dP2P3GFRd/5/KaZACDmrd+qZXsWmD2pts7yar38DW5Mihb94zKf&#10;19bWnDmIe3uca/Y31rckZOf/vktcXSGuFgp5dFIfziWuGCQiWIsFWorVjKUqFwloxSn93pP4NH1W&#10;oUh7xn0y1a3EBhyCJa4qMJ0FrVbNmd4mGtdH5AY3MTM/WwJKBKIIwZWRCsJGRK02alWZYcUwHUGY&#10;HnmlqlXBIGRnBTQYFOcz4tgJqgnNLlwSenk6dszTqjmLbeS+6iAtGMC0rdcqU380vtO2nYL2JqjG&#10;HVNXeobRcxuZqrMXuwDV0O0QrSD0aoaNE+6Hg9efGHCcCDenKus4u1r2NWQaqzS0Vnn0qEX36t83&#10;zq/WQgAJV0W6kbEqVasIV9Ul/E/XH5iqrwirrwior8DUV5JYxVD1UgCC3RiE0Sstq50OivuI/j+w&#10;WnXIuKm6uHkuiEpc7ciyp5otZIdzJgUgDrGK47a6/aRPgdWZvhmIVVKqQf50XHxVNBFEUhVhNZ/H&#10;Ja98hSsAFQsxOzVVmJqcTKWmx2vPbhL9VqvrnhL9/CV5qKRUdw4OarXyysLCFB2TKldfk/Q8PPwI&#10;sXoErbqNyYC4QLSenmy/h1Ld/Pns7OLi4qBer/f3b+Cn6SQA1bgwYcW7WZGr668FrxrpmgtfEMmf&#10;ci7jdSicGxZySJW5oCwPTn15wVwVqp7Q5RQnXR2xSF86XFqyMbMX1qb1TQwEb1eJrZfWg1k36bLq&#10;y7hOt/7RaYJlHnjHD187I7Yqo7d41AvtOBbpvXEyNYl4JqRqLNYKrAI2rwWg9q2O6d7fF7GKSVFA&#10;sZgpZTLoQa1g7Ut6kalxL7UFW38I1WApWDIVBe0+X1VfEUfPUHovI15Yp0q8hjjsxekjSHvCEfWG&#10;F3pUtWmkI7adHtaIalXjqhojIRJ10SwkZfcS7kB71Ctb1b4mA0pVn6XQO9AWoDcCBJ14Dmwu18xV&#10;KU2FS6x9w9sjluLSN8zb/dN32s5QDYVDISRaAKuGqkarJnq120unE/nX6V3+XlW2Gay2APxauqoY&#10;S7W5YXUTVltT9QO6rErZxwc2An7jpACIXDUNq+5JsKqnB5uWYJdSNTvoUXVfXIDRrVETqIKXeh9U&#10;HeOC46z0VgFS8x1mGiBhNS05AG3P41jFGfr/SADFxj8Zkr0/X5NSDZbZAJhJsVT9tpCekFxVHHKl&#10;anUYIjaN2qo0cRVULSfHn/V7VP2yXqc8d6VSG4dQPS4UphYWJkvl8Ye3+ut14iWgcsTb39NLJgqO&#10;6rZxVd+cfbz4eHGBWSLIpBifTSZXyvARTDWmV365YFIr3eur1lvf6ZbN29XiCZrp+3ksnl2ZnZ1F&#10;opJl7MbiBhr50w/g7OzszeYRi9XTbbPET4aWPSRN+9IfNVPz4IWkVMFMWEJzhWr1erUHT1vMmG2W&#10;trZ4q0rSdXX3JW0U5uamp6dTqdRz7QRoyBpocxkbkGbVelHEZkSqZviMaQf/jLNKClYHo8kk57bc&#10;xp6LDjqBVI7/d1vdi+A698eWblGQg5rjxRQT4riTs5WrRfql7CLVWoxGWlFViCcoyxJb6aqTs1RH&#10;RKsqVUWqNu3CJS6VkKh/1G0GEDACUbSqiYdxw2vOixqQlyBjtD0labEKv1drDkx2rDdo0cxbtFqV&#10;q9gIX+FkuI+pesNSNWKoiu9V3zrMwG5ppPXVmG334rTXdkcWPnlkKqqcBNUrsPoEwwy8Ditdhqq3&#10;6jxqBeZqXXxVOACur+rXqlpZJQbAQG/uK9aqjNX7rFOJqA8eiKV6f3RIIv9bHTalKi8uwJjKVU5W&#10;zQ6nc9y1Clq1NDlT5MwqkquhmRDQSkdZb2fKQY5VOVq14MPqn1Wr0pEuoL3g1HPkrBJVSzwY9eBg&#10;98upeufO5fk8do61Mhy5wvHb4wLRtVRO9jx8CKyefSSpxuEqkPT0RHNX9xSqJFXPLn6t19/1hcPc&#10;TWOlxPCcFDZKoxAU/rxdQPn68VutYf8v14J71+lS0vQQ07RESd0E4YUWgF1hwm5sbNT5B0BUNVg1&#10;C1L1DX3jhxevMUfFZx1UeI41A1X0Lri6JFy9HlOffrJVthW6dvBLdb16vnuw2P/4MbhaLmdMxz8G&#10;ZlT4qpTVBABRpppbJVrVBqy4dD/ji2kpWIMiSJHUQgwlWRBkkAZLumDBdpvsf0Z2FADjXb9WJYjn&#10;AC834FXNsiqNdGkOaRcOWnwHboAfqgM2W5Ur9NGbyghW5itXVZkMgLhxEBryQfUNhpWrGiHqAshX&#10;kQJZK1ZzqJjl50zwhTNPBzTRttfBKvAbCAg7u7uLRYnvc4xf7mWKzptIsYs91XAftrJh9qQzmjrR&#10;LslWoKqCNNvQNGtQO3RJwy4dMcjDXxioTxpnVzUA9Q/28LD6YNRkrBLvQdUe0ar93GNF5SpR9ZXX&#10;YFXCVUpV1ar8rRiqilYd5X2/if5vmXyq+779P3jawXLVYWoHQlWmD0AbHIA4PAAErDg0FQZSiafs&#10;qhJTg2V2ADytykwd/uYbu/svuFqVuUrPTFBNlRyqXrfxiYlWMVUXSapOEn2Ot/5EWCUhTDK4j6j6&#10;L8HqEYzVkz0O2EjUBgEb2gQDLQzVd6GQ/FJNsovARBV+KkzdRX/8ns+3V2D2e+eUG+/4n6DYT2OX&#10;sYLZ2d/OhmbfEVd//dWI1SMPrEebR2/o/eQCq86zqn3RM8D1NZhKehdDrDEO/Du0rNmrXrsU9rOn&#10;EmhE7Hzn4ObNx88wijyF8qmoBqIYlFFvukqsTcNTvmU8AC1kjbXbiYE+tJYEoYxU6FP+lw/y5Qaa&#10;/yFMJVAVmmsQSNuZxrizaaBpajYRpEsiNy5Viz/SzY8RDP9uTVUT/ZYiVa0D8LKaApwkBa2qT2Ce&#10;A6VavR5VA4b08oL1AUpVq1WR/ZUYAFOjAmXOl+rlj/ILkjRWFrUIkbW3FyMCU0vV7i6UVnQX2z1F&#10;zlSVObZC1dKNLhIbHQAAIABJREFUjDGk8RhxAP5N3PmEtJ2mcXxi0omyRFHHNaTW2FHUS23T1kya&#10;2uCgKEPDHDdIwN9Bj3ssFBGR9jDpbedQGKqH7iHjJQH10Mwi2eIfWE/1UOmlAylbmO2hB2WhFHra&#10;5/s8779fEjtldtl5f7/+jBqdOMZPvu/zPu/3m6mzIPR5ZJtAAuP+7zDVWfL3Q1XDlN/ecEoAjVTt&#10;puOl7lqVHoCvvkJV1aRWnTcVAGuuqrUqXABS2uuVt1MhEoDeRU9VZYTQyvN/OaxcvR1JRSJDuMjG&#10;qsnRpHAVCjSXZ6jmiKo9DNbLOVRURbeGciEuq6JfdTrPPQCjE0gUVLN/Ka9OjCYJtJzcouKw8jFo&#10;1cvXLjw+XHz9bvM3p528ePT0749XsXh8dFSp7B/tV4q3szPTsVxPX/nkBFBZf0JYfbb15icshZtB&#10;cu0ZQbX24fQUUCW1nc5Pz6xk6cDmSY1PgSQdy0fLuP4/RtF3ajR/nMhudSG6glXvtrZyuXxKo1bb&#10;XV9/5htP1vn1hFNUt7kN36keYG0MqN3Wg7C6eP/R1tra5qeYtH7rc3rRjRpNYmGakPWYe467/3Tr&#10;wYNCQZdNuRfS5Kvqma5BqjM3NRP9YNTY41nPUbMfK+3xSkEhFBK+huRWOAy6ptXOVy1zdbcB70WI&#10;C047tCzscLkua+GdQtVOW1fFRn1n6j7obgCQCfGYqS6y3X6EnfZ5ui5cDbQE6nRqHKTqdaIB7Ow/&#10;HnWFrArZlrqCWqtimQro4i7oDONNtlyRkM2zGdyzhX48L+hpoSrbudS+ikIYijyouwA6VZDt5319&#10;3EARkv1oUdUJ4FC1SejAVTdRi3MIhakNQK0vp94Qnt7wyVWXqi0dwS4xWBGPVcjUC2Ar96veg1a1&#10;ltWEVUjVV19++aqxAiBUHTarVSRYKwqqqrY6rKzGU5WUagTAJeIbGUlZSXAXQCzv5WOeh9fyXI85&#10;uPsfS1WhHD1BYznpACCmJiZgfH3bGVyrncAy1gTr1CSHt16PTRcsVeXPz9k5We+I0ujHL1/y4meh&#10;6spKFvYchNX9CmEVnjDlsmg1wuqTNyDrG3rzEx9YqMIkuFYl7JTLJRQw8sls9vbt2eIsnZXZyqdm&#10;ifxeA178RbjyV4p8iLEeATazgl1JpJw6SwqrRFWSq/ZYZ6jSy8nJdrlMunbO7BuVEi3XD7a36TPl&#10;Nsbq3Tv3H+2t2YX9T6yq6tCEptj9tglW17ZA1Wu3LvcIVHVzFP60Hds7SVQJyjKU5xmWmhjAtDYd&#10;jfuXu6K60kpPZ4+f0iRNu6BQCx7f0t8q6oS4xNmBQPvt8/qUzLTd7QeQZmnRdZ0iVztb9eSfuwBi&#10;gsW42vOkrJsuZmCqkrFUHcNGUkS3tqt8KmevVrxFLfHHdc0U+hPfTZeadfIKU1f31iJEi9fbOfV0&#10;UEL6pAQAqiovGGAVVJVqJ92VNDK3NTBVCaGybpdW2yrCYe7356pvUEoAWM/mprRC2P4COoKGqqmU&#10;j6Ey1zc3bt40C/6yh6rpen+/y1QtUd0awFlUfSmbVk+uXdCdVZCq0KomCeC8cgG48KVfq/JildGq&#10;FSc9kZF6VfIAYK96VaFVtQFwKSCltKriamJ0MpGYDHARwIsVYvQ8DEOYhixWQ9zJmqMnaCw2zVhN&#10;klAFVkc5sSWCBhlo1VEm7dfJLGEVvtaQq7nrJFYv3+oGVY83m2YpbfoWkfnybrMu9u/5kjTkrMww&#10;VHH8c3Z2NElYZah8qNXeA6sYz4SmMpippFTLO+VSKRagR04PdXa4MgxXuv19N4LJZN8t0Lt0rT//&#10;u2G/Db/xH/amit47G7EVGalKppghCUNPqlKptHN6elCt7oKr7tjdrVbp1aRcbmsLd6W/j2p/VCki&#10;zM31bW/3nWvjMcdYvf8jU/Wd/l38BovCX/0UqHr/7uPV7+YIqtCUiqqsl4IKnoahnu6Y6jJU1c4q&#10;QUvV+iZXGbF03TDfNa1NBuPOgr9qpNJ1XVOXiAY7bAWgNdjVqqbJnVarelxSNTVVYwWok/Hq/flF&#10;sNZnVDUZvdqSUN+rRTK85AWg13bUOlYwbuC1/T7C1ThTNSMPBFTnZlW9CufUWHhpCljF/ngpPwS9&#10;cDin9Co3pUl2Qot8mn5yPNox3S3lS8N2Av+0garRqXU5qr5FKg1Tc5q6qlgBMFWjTFVxrub5v0Iq&#10;bjJVzzta9Z6jVbu7fVSNI1/ViSdUghUvCqgEXJIlK04dE66OKL0aYaIORYbE4RGFgAxBNZEIBIDV&#10;fEye3IVcGCzFP3mDDxRihXxMoDqaTIwyU2fNUGp1AumtSW6sYq06TeP6gwe3flk9vPNa+v83fUsZ&#10;x7JEzGvEx5umsxzni2PzjswZIVUNVImJhNVEIFYSrcbrNQTW9SfrFqlQa0TV6ulBmaGaSIzepgc7&#10;PLzPg72TGsNDlw0HfTTl+KUGzC77yen/CN9vXoNzQX0Dm5JnOev8V/Q//jrOOp1XQSVyAV4xRvjv&#10;oneQsXpwcAqs7lqy7oKp+Mnp052thJD6ZbB06BwDlwfkqqGqM97Vb33b/ONZx6fFbm9aqtLfZSFt&#10;rFI9GWl9aAyiyofD1ar0BV7aSqVok90DvrWrunHmVymxqkJfeNtQ1OnoCuqVHet44msI0EyNG6vm&#10;i+1Oj6YOQsWIpMRbVRsLavqZC3jZa2k5qVlp9yW0OO8EOHKJiwwqoNUd4vOqqg08TWdFmRrD06dl&#10;ENpYd+EGWzpkaU4a/gv0O1LNZqQJPY8ULE9cSWuxVhW298ZVMWIyo+1JL8GDWqb6bjq1XvB3N6Va&#10;mJo9VA5TtVa9YW8IVW/qmBW4AYZMzIr0AXS/1Fr1nmWqX6uqdtXPfVTldlXD1YoEfXPGN8DKVB3W&#10;WGXPKiQ8pFT0mBWrkURCYZWYGsPLe84TbRoq9IRUl2qOPgalmgZ5UTGYIKk6QQSNcGQrI/Ub1FjB&#10;VBQBvs4mZ7LZPDqr8O97xurT1y+wt0o8+YxV6d7zva3jrb1jXDi1XrrFtaEUrAHRTHlHpGrRUnWf&#10;qBohqgKrJFarVcLqe79UI6buslI9KO8QWwKJSMRl6vh+A1A17uYXfp9hmbow7z/EkJTH1Dy2KbPB&#10;BD+vBjdKO4TVKslVBqvQFUytHhzgB+/owJ/nSqZYzHB5NsMFhGi6rXzuXBvrrba2c+Xtkx9A1TXT&#10;CrW2tuk/NmWXlfvur24ZaAAuqLr4eHX7i7kQx/DJmrN/gKWu87+rVRVurVJtisc6thoy2jm/ylJx&#10;jQf8XyZNVqabySmsasdTOzxVUjVZgj4LwbGG7NMUhwBGNAN9QzbrysUnQX35quawgavIvlJh025a&#10;gXyTducd9VjoVbldoVp3F+gGXXox6sJGS1A1rsgZ5RINyddciD3CWMa2iA7mHi48htSI6kGVc7x+&#10;TJn81DOW++sLqg1EHfBTlYhOVOXwKolZYQ+AE2UE8JlZrJLz/HkOAnglLQDXZBNAyFQAmmhVxVU5&#10;h6WYMXxVhTpqsZpiI8BUZMxK1UQiORlIBqQKEONiVBjalK0BeRQ8OmNp7qoKJPPJZILm/xFgFPN/&#10;bJH5hpSqaFWurGLTajaLzVUzR8WjoxmabhJWF5eWGnapb/E2c30ec6c4oPrzkhO8uvj06eNDC9V5&#10;oiFd9oeHGauk1Mqk1D5UoUtrBNb3PqhCrx3sEFw2AhcjQ4qp8+PEJgbVAGzpPzKuOLeaHldU3P2C&#10;c8Oc9ceC/tRZ/5GPAXeAHm+/guvy+DJzFWGTDzcEqwfAKsha1eNAqMo9I8VUMQOJe1XVEIqT0c42&#10;CNmO1o5SJ6lVEquLqKuubTUM7dKis6323EwWbvNnO1s12C3nI8Alqt5dXf2uJ1SAWG2kaqfXFfbC&#10;XTgUVuXqdWnJ6kkBwPQLfHxE60c8vhI3RNVTcEMorVXj0hJQ3wOQVlR1sqQ6NHltlTPjllGdvnfe&#10;oSOB1citMknV8SZwlYulqjzQhjtbqkpuy1jmzKEIK12ZoFJGggd1dwFqyzyjj9LsgcQqyThoVf2/&#10;EfMJQkOYfjt0Ay9rUlyYZCuBuKWqm0PNaFV4narroZo6u9Xf11NlS6qyWDUwZfcB9FqqShcAuwFy&#10;CQBa9Q/+CoBQFYZVF9Aw8EUf+wB2Bgmq7QgCsEgdd7mqmcoWK1JeHRmp4EIgjvCSlcJrSgqrickk&#10;aVWsWEVZq8Y8aVzNhQuqoMpSFfN/lqr5RJKUqnB1FjpV1VVRWh3N0pnNjpJWzcIH8OgI89WjoyKS&#10;VX7hHD9jMEeEfc2OHnsQqjDx4Otztvt8qhyl4Pp0eHj4N5r/C1TZ7vjPU3/pBxuHh4iqgdK/aAJ8&#10;elqtVWs0/92t4Xi/W6vxjWqNlCqk6sZG4OHYEDOVfrv9BNX+/vmBASerng653BBaYnx25X83Fsyb&#10;BfvG+diCcxeLaB6cncdvOZsUj35qXCzRR/568SFhdWeHuVp1BjBLUN0YHGy/iOdL5VKFzvGKHpnJ&#10;1lIbeoEGOwirJcLqD3ceba0dPxc32SWfR9bSmbaE4rDy9u3bf+P8B92ALYBy3eatVWYorbv34yKX&#10;VVEBEKqKFuVipXLvKJiTd5+HRbNC23qqNBBLR4P/Ye1cQttKrzju19QzZBw3boIVwcROrdrqMH5H&#10;iiyn6i2aqZnKi1JojTGxoO6ii9AyEGqCuTjMI/LAQFxQ6XjTCOrxxlPIbEwIsZnaC3dlh2xDhmKT&#10;0MWEZjEbJ5ue8z/ne1xJzsyi97t6RFKsK8v66f+d75z/iUCyzhbUtxYIhaFp3lXyebpPMSzNTF1y&#10;VbPf8iQbbc/nM9XpS0ZcW86pVF7vEKmjQgexTU9Z5kwQVQ2yQz7x96G0IQRQvc5YXl8C3JiL9L+O&#10;bNKUMJfMaUNupWpGFbChqihV4ioHuls55bdUKhnHWaUqjSkSXqUiqNoUKFU7uyJUTfXD9qlGrFqi&#10;2oWqbwEqJKufAGAjAD5VWwxVR51fFSetymqVJ1XVBUA7AXJY9Xtn6K+rvamn8+RAtFw15ag6wuFV&#10;iQREtGqfdh5vA1TbBnTNin7dCAGkg7RoVfpjjatkiOPE51N8wffxQhXtElblHABoVUbru1JexbdO&#10;JpOwCSwUiKkssrgVQBguo7PKrlrubf6OG08hAsBG/QxXeCXdfsAydRPO/7vWqPPOLgdV91bhIp+/&#10;SUw5N5vaHieqXmKxSlqVw4pMVQIpJCqQ+hVBlenyOUnVtXj5/AD7fKdS2/x2EpoIUMSpMW8b4qFs&#10;U7LO/R9gOnccYc2zNPiA9e4b0kMCYhn5gtZu/kZgrI7TW10ZKItY9eWqQvUuv/C1Tnrh4hq5kJpd&#10;IJmeIqW+sNGX44gsKdn2nqb1U/R1/8UX89duP3hw8D7cU2ucCt9XKxezsbOAOMNuHR4+ffro0X3s&#10;jx59/fVD5zNg2hzAmFD7MqzML05P4xObLUGUZqVu1FG1ww1O1hdjKR423uqlAAjPQi806oSo5aRM&#10;+Y2yFRKl+f50oLDytGqX6RPtZaw2R5vz2aSspuqQglIVfEsI6TgJfgNMJbL26oIHVz5mpA826BlI&#10;Uywzd8etDFXdQtGoVqsKfkP1gg35kUTpVewK1oKegbToPChdYjJgn6Uqa1V1azWRWtaqJdaqWFGU&#10;X6dQlbHaivOoVvWoOg6xmupnqSpwlW08n8q7EAAuz70sBlAVBei2AQDPDPA8qNohjVYhVv+rcpWD&#10;AFyxeuKEM60+wa0APcfqUSSJ1VAVxxwJAIxoLoDUWSlSEwgAEFa1KkCSVjM5wmpuOJfO0ZQ+zQtW&#10;vG5azE5lp+IsT6fiTFNCajHOOVVZTr9KN6aHBaq8/J8oVK1X0SCoTl5Kk2QtoGuVYHWD1eqytqy6&#10;hY4AW1srwKq0efqnnG4frDzc2rK9VG6pCcr+4ugSoLqwMHuFZ8E3afaQ2u6FWI2vPyGgPHsOsao0&#10;/Uq06j3OqZJpMGvVCqhKUGWh2i1QFZE6F8Gqj8Fj1WqD2c3FSx8X/YEN3+Hnm2PAEeHAZKODpm1W&#10;2qKNj1cqlbKKVUAVu25M2rW1cvl8Rj0j84h7SHB2YSTXRFq1p6dnjcTqq4RVEqv/unbwcGv+r/Ni&#10;+V9rkuWXvOrY3LxzePjiz/fvf2PG0xeH3H7MWsNGfV0OVq7Nk1ItlcK3w7dBVTPT7xBZWtITLkot&#10;HVIFVbKYdSFWLy/qOLVKdwT1NGwQClnT6KZC18Iqrao5Vi5+4Gq6JPvID+hGwxCycJTJaVlRJrGR&#10;6ROVCquOkV76xwZ/MJ2wFJTmgkmmayh9XHULc6ZhdrR3K0DMl4TbUJ8VS2HcYjsiWAvgrdyUxsEl&#10;sFLfR7cEtsIghhJdBErpjAOBJaFqEf0R+VViTbEVwdUi57JKOhWWwyTvy1+t0oUq5pM4/Jtq/1Te&#10;nFflAEgHlTqMHXPFABoBiHRZaWKqvmbFKjJWUVw1iioA1whAtOpZiQD8wLVXae3gyqqTNigsQtVp&#10;1Q1NsSKo9knlqgVrH7yrkLkqQjUHqZokqA4Hw6JVYzNZ4ioGATVeopHli3hxhq/EZhrhGzDMHVpJ&#10;oRJYE0LUd2XJKnmJg6uTSZivTOxtL8yN8RyWxepq6PVXZbhubl17eHDw2WdoiWJ6oxysrGxxwf+t&#10;RecpRTj+/uhPlkIoVbSTv8JvwnY+1a9UVbHKK1ZfKk+NVn12b+fZzt0nJNkay+W2ykg/kuT4PaTp&#10;f1SqGnrVJyOdjhnuQndz0rsaLIBlmAvH3OgNdThrjkywOjYn9SX5/Diwep6garGKRasdjakKVMsV&#10;ed0piXrMQurOpvqJqhxz7SSsrhusXt063F/0/FtuLdZ1y/L8CXd39/d/9Navj+5/ePTNhzTuHx29&#10;eOvOnU1xAHf0heTloM78rRvTyzBMmAx/zg1OrRDlURKjVENX+PtzGRRHAkrYsxarfrqpBWgAxNrd&#10;iNDQYdZEAISjaW/xJ4xK1ViXX7MVtcy2z6x1XV6CltGq9GFTsvYhkRxJOiNY8aBPJ4SOALVqZclf&#10;tgpdDoB3a/Rxgfe0Vqfqz430M3RrV5IDwFEFvFq4qRinBVmtKsJTcRDB71g0rlriDKup1lPFV5ut&#10;/R8OoDEIkK3af9yW8tMAbESAiwD8rFWXFtBdX6tGe1ehJaBQFV4AMsQTsOGiX6zKWvWiZADIYtVo&#10;DVVH8DWQcoUAMu3vN2+eJqtKLQDEqrMFlNwOFqtOq6bTXRJZ5RhAvAikchkr45Q3Qi6vVZFYtVp1&#10;IjFh5WphojDhCgImkxwA2JvlUKXEADa4KEj8ptHTaJHVKs0U0Q6FztTxmKf/nESlONWWHK8PDl5A&#10;yROQeiXPkcVz29uGquDJM2LqPYtTvnIPS1XPd+5+znRpLA9XKr2GquYtm3MaFfvLuOoJ04aXUNa7&#10;tw58HYV98g5Fr9fj6pgVrMa4x2jVih9Y1eFL1fJAZWRcX/csvk7m6DTbn+khqPacLHMZECKrhNXF&#10;3f0fTtdtrWrcslzVqzEofHz24gef/O3Ibr/45R/293cdd12/Kxq73MNV2wGsJgrpWFYL8jvQhbpF&#10;OqbinLMikW9eaoFYzToAZ/3CqDA2E+OZvALV16SMVNZyfF9YtYYeyj26BwplgW7Mds6S4IHN04pl&#10;oyVZMfsY83+6DLcw98eJpWEv1qogcDSq2sefPtWjNljKh5xGwyyntkWYBtDTXUHdHADx/Qq0wbZL&#10;JTBdDYW9afXdlsPj+EDgIsbGEUG+PIr4/Q8Cq1lN4c2ioKK1ZQpZAC2kVovNzZ5TAW3DyC+oLgLw&#10;Rr8VsOKsEjUCOHeuBq7V4YCXUtVEAEbfGEVYFZ5VtVpV26twCgDyqkBVsazWeGpKE6vckUt91YZG&#10;VDmnqm+1L5PwB1cE5CBWk7lkkAxErKZnuCg73lxUfRpHXJXJinDrTKzRatW2tmQCEYBEDVInC4RU&#10;4mphYm9hFtNpg9W9vVB9QsBVbpTKLv7XVrS3Klp2oIGK36KTUysfn1m6sCFMFa1109OqHFR8srPz&#10;nMQqYgAK1i8RVf2PaLb1NcZLm9FseMM4AIBaOIWVKMJ6RHWArCbkt+vXaonqo9aKW0FsLZ5r2Kpx&#10;AKNVRawiAmC1qgsDAKqqVekPWNcG5rDT7zCV6VxfX+s5SVhda++hv8z11145ffr0G78pmd/9DRm8&#10;S8dqvXbD2Mea7be/f+/69X8c8bh+9Ml7H/zlndfpe/NxjUM3tmnTugpFYl1M1Y6SjNYOS1XNNj8D&#10;g6kWrFrxQzpaszYE4LmqzNhFfOjN0Oenw09o7vEwZifaQbS3Cy9qqSWAK6HN2uGFUmNd3hX8dxaI&#10;3KA6Y6MAdWo4ObHKULXTLK0FNdmzJv8rauRd7eytgl2EbXVdAV5+J34I+2MbVYtkLf6fRVu71qw1&#10;qFiqgoH9ICpT5cWzfG2RLjYYnAxQhE2hYFf08sBAvYpVv3C137LWmQFUrWfV1q+OeZZVYrHKS7WZ&#10;nKVqC/euOu20KuSqR9U3nVY963cCBFXblaqK1VQks4o7AMgXBL4dRxK61mhVapsWV+V0/g+mJkmr&#10;BtCqjTFek4pDnhJXp2b0Oqyq4sRU1qrDoCqqqgoJPaPdqwUoJNNCVY4NjmlodWFhdXUv3Av/bSQr&#10;t0jZ1D5SNovq6i7m/vzBW1ZDqb3V1eXS0tvMVM4vutJ9BQ1s8/nt8d5K23B5LQ6g8HIVh1ZZozJP&#10;Sbg+17QqpAD8zGlV+zU41101+69Vqg1uYl6HkD5IG3xCRolZvQ1VPWqo6pFW8kbVqkrVMfN9rRGA&#10;ik/Vey60aqhKjxgX28puedH4OiGqQquWT7JWXe9Zbyesniot/eoCJhXhd3IohCXtp48//dNHly//&#10;/WMatH18+aM//tSGbzxD72UT0eF3lZCaWkht5IIslKjM7lHQ02KaUL8iWJ0uYV0LMQA5szWnsWwk&#10;VypkNSYICqFNw8CsY4XVbAJHQz238s9r7RqLeKuoB2E2Zp/ZzwIwjgRdTa7QaYA/XrJEhCAAzxX5&#10;k4hzTBa9MqgecZl2FgJSuupcDjznbpPF1dSkSVGxpuZ2HIzmXXkNp4yO1HbUYvrfpAtqDNWsq7/g&#10;olVTZVHktKpBFqtnllpapZ6N/WrobVnCPgUatXYQVrV+QJ4syFX5qwxU1ZXVUtZUCfixgbwP11p/&#10;VZ6npcaRG6ZUlY6AKASQ7CpJAjBUffMYreoqq+ACAKp6SEUZwIYR3ShWJaJuIKAKOwC1rtJTRsha&#10;yKlUJawSMLsauc6Ph+GqZSptUKrMVKaqMLWQYblakJ30KicFJMURoFCY2AZVh36sdUQL0KurIaOV&#10;a9HB1fndq1f/R9n5w7SVZWHc/DEm0joIE4SFMjHIEbCREtsk8YAjLG8SkQKqbSLEyhRUI1FEWmm3&#10;QFY6k1SmiDTphgIhRUwzUkQRsdLIKaZzm25FiqymW+pUe7/vnHPffc9OMnufjT3GcgbM+/m75893&#10;/vVPFAVwohSEKgdTgahmI7V//Pjxvc19lOrvraK4aBc72S42AQsr86+GThhXBVY/n/9KsJ7bcf75&#10;MtRsCyxMfhR+An4rpBpFRlNxSg4ma6BRg/8e/Lwvv94X5SrR6o17KFYDqr5LStUYVfWnNqsK1aoz&#10;8/MIrJ64v82J8Z1adf3x+mbMMMtfBloUuhu3A7l4/frt27cvX778mzve/uP1679+zdxbZ6zKNMBC&#10;jdmojGF1VEdQ48Aag2SC1VSOQVcWBaDEyiKrtZaCR2OkhUQUoDWowqrBaGpQJxqDqi8ZUCctc1+t&#10;WQCANB8Rr6sJaWrF94d9FECwKs322ZW6SNabCdbU6/SX8l395KPezXvH6hHvIeO9ESLXavFcVfcZ&#10;+TUA0zZHalhu8ompfhPD+rO7n5CtlAc+jg0rahDUvQkcYQesHoxSxDqpKlPB/HJv1aR5ASpVxRFL&#10;rQ7iIwhjttW6jmRu9XKipbVftMZjAfzTtykrRtUr6esyaJUZqykZt5IK8v/iWPW9L1edCsOqRtWF&#10;EKkMp0ol1YJWGp8tKlKPseOvq1iVeYB1L1aX6hWMBGhIKwCnWs4KV2Xrj4aqHdGqSGdx/0+tWncc&#10;zTqk8oqLxVSJVWpVperuw10vV/fFdK9FL/+tT4zO/fjbT7/9yOMnTE8lU9ePez1CVU6/1vrjJ03p&#10;d9pjEpzjF7tCVa2Bv/x8ztCqHayFvzyPwotZ0uWBJqtuWIvxqgRUBwcAgjCpScsoCJoKNGocuuXE&#10;7dceLg8QsoPiABb59Q4Tmq5KaNVgRQEApWrMqtJR9SqkKqhaLE6cTLgvw4XW8eYG3Vto5vLt1eOH&#10;ZO/i4uLNmzd/d8ebN68vnt27Z5bdh9670Bt4H+u7+giTq29WnVZlr85hhvt/0amY40ETjzE9gdUg&#10;BU906K0pVvP5RPdpNU7TCKgBM90fOZ7GatUWIpgtrbFqFQr5RM/AcD4wio41vdYi3AlWaZ7PxoGg&#10;D0C7ARgPqCONgTt37mRhGo3WfJkZpfP0zFZ/xE9WiSasjvgOXicOd0Z2AhMt66HFJANIWHpQ17xB&#10;gQ2EkVeTpjCzryU+NX7ND7JR9v7nGFV9gWG1xGoutKx9wWuJVIXMs3+ABitFmaAdTeUOplfF6Brv&#10;jzCLwNvLMboO7sCSner9PqqOCVU1BCAWq6korHqLltXfoGrMsErzVLcRSsX/4ZmUqNp2A2C1eGrU&#10;A8C6KpQAVOssWa2iuCrPjNXOds0p1XuzfkGsuu9GWlXEKswFCdUN6lXH1Kwo1aWlzSdG1dQu1Oqe&#10;1AKwiR0nI0ZPlbbutp9/5w5+cTdT7a3pw4PD9RYtTSM/qeP1x90mXwTZrzmGVsEUUvUvoKpWrH5m&#10;FOBXVFnJ9TKgS/Zo4YEvAVCtGquoCrkaVk2leC8VbNTLqdSgBFQ5zESV+8Rq/NFIrQ7KWplE7pOq&#10;lq+KUTURAggiAEmqSk31KrXqVadV3V874qonE+DqcOP4DL/2pJNX6Bw7wK4Qb1bv4oeLD88uLp65&#10;214P+4xYO196AAAgAElEQVSWusW2ItHbgi24flI2m02nVUnVDJAKWh767X96VLGK0/eQVLXiKqjV&#10;mgQBJMRJuerDklVDqo8AVKOKAEJ1u2DBVa201/Kq2PY/0eoKiVgLuUrNOJEPhr3SNkBsr5khmqdD&#10;Nc6tvqJ8UqfBca0TMk8vsN8PTQfHfa+ulUb43bohVTy0JieBVfGPGo+29Lw7Ho0wmHSv6A5Tv7Wd&#10;UdsTTMP/c3RUPuEyB09H5VdfcgQdZROGQpWjFcZkmiKGAuLVOUiRxtXFcIT21djMl8BmFir2DkdZ&#10;hb28y97ryvJYOhcwHA5ww2dqg4mAEgEQrToFO0AwVboAwgKAKKwaDq1C1m0EzjCgqs+naTR1UWOq&#10;ZwSrk7IAKcuCmfMXx6o6acqWD4mqogTAHdwQDBWGOH99yDGUSSqWWCFRtc0CgGqBDQCVylIDlVVo&#10;IsD2/6ZGV7n7l8UqAdOqD0O5Sq72IILWEQVY2/p0rf3L1POp5985qran2qXpA+4QYaJqZlLNXUfV&#10;dVKVlaWmVbuPfFkRgHLpsPo7Scrc/79Nqnqt6uASo+qu8kUjAAFUU0lMllNJWMY28H1CtfzFiOof&#10;WgOTVr5OQb17LbDaHwGIqlX7AwCrvlHlxv1FaFVStUiuunO8it4zsXH5P1Zvv9f76I4PvQ8fP/Rk&#10;9duAqwAWpHabTqpCqxZqbrN55Qp3/k5w4Lze8vt/p5a2eHIj+EUzP3fC17TAKtCNKlarUVLeZ3Sq&#10;rUijbvOCoxrK2qh3IMz1x/upvFy0f3skmE+gQNRJesPmNVWZqchwUwq1QLPJJNQZhD8JvJzxM77Q&#10;ERG5SGeMeG7hcfteTprRWD8qngQ5fc7k5FO+ROT/InMLcuM7Mv5gh5pUwtcv0qJD3W/+aUYULLma&#10;HkNlG/9deWiM42rEYdX9Kzs5gN1PWS36edVXdXp1MfZYRNZw4OqRA+tRYMNqaaxH98N5q3PRNaIq&#10;igBYFsjA6l26Ad6dstlViADcinJVnqp/8q1Vcaoue/s/7v0XNQBAqSqlGytaoequjqnHvJPF3ezN&#10;OuAqWMUbz8gqigDyQ7O4AKossNqeZTxgllgtsKoKRtdLSyZWs4LVjeySXMhUzBiwuGpKuWqd7uTq&#10;WfcM80SoVtt321O/uMOhtf1pa+vwoLXe2jhWqJrzydkmqYpCqD1CdU+KKx4sHGkEgFqVCSuVqQyq&#10;nr//jHLVdyenolWPGACIRRhXE1wN8v6JiqeInOWgKjUeJu0Ll5ZjualYFitZ2Zoocw2iD2HRqq8B&#10;mLMiAEhV+2h5N4CqrxJSVeKqQtXTV6Tqq1Okq4rDxaWF7r65zajZltkTfm113KXT63z8CLZ2er39&#10;3lefro0I3WaXVD0gUXEDk6QwqMrSntIhB/flNKqak4qBKLTKulXrBAir95WzTpu6P15IVMlUb3uU&#10;VgsRXrU2teC7U62fyjvAukOcXqwVwfoB3OPjkdCcGJb0EBuOKjNDFdhFVXDU3WWeDoFI+0NGi64U&#10;fn5pkaqTWhOBTboqSoBTvojrWCaT85NQ0hyDmr7irmkUQKkTLEcWTGosVKnKpCDmJgKWaVOsJGh6&#10;GiPsoUh3MlI7rEPB+XxKVVJVJqxEVHU/umeqUXUmNss6+ISJ5bGOggQWugbCgitrEpgbRFUtrVLn&#10;agyv0sqqeFj1e0tWacPq9UFadcG4CqxK8wZS/2esiUPW8XjF11LJlw2RqhtWAYCoqjQBNIYabos/&#10;VCjMQq3KqrF8FWFWhlUdVquNSrUOrmaRsLopsVW5mlAFVlWrNqPmy1TZ3PQ6TQkCoC3gxeGnUnvN&#10;adSpdnvqbvua2/9HyYxOs2mGeaCqtEHNaXORKLWFI3bBq7fI5fvzS9GoDAVg+y+5qv8EYdVHUTLc&#10;x1UHMnVQlWlcqg4Wq1HAtfyFnP/AEGySw2Hxaira/pfnymEmNBEBiKD6TqF60h9WVcfKOVD1RLXq&#10;6Smqq4rFLGwW5r5qqRU3jXVHxyG30+l2PnZkdTukbB9K6WjYbOJt7dwAU9E2Wy8cCCb8mtYQn2FV&#10;0DrNwSg43WVESuYgF5Oq+cEb+EE7eovDhkmtfDUQqVJiJLv8UKqSqOZPkKFi1dpZ8QXUiQUTeTX1&#10;c7u/maFGUb1WydLGzIx6kTAhPzKSU98DykM4G7sLi3b9Yg+vKUefKIqWBU2gVpnHl+nScqSfpoEN&#10;HV3giEpNbHZb46QqEOk2z7K1l1efZpwViJXKI/mRdcDKGKcrjo2RvpMaivBUVYbaKhZtKoL7BcyE&#10;OL0qA7zuCFePUBehIVbTqpwO+CCoBYjYGqcqQgBSBSDO1WoCoNmqW1EIwKhqowBFq6phlTQBLAeW&#10;KrHFwOoia+RUrW6sqGhFNjJ7UyIAdWkMblQqddGqhaGCw+osxOoIiYqDcVYYWuUpVUOtyrUhX+oB&#10;Uzm3ZUOpSi78mY3uQRjgrMvhd4clp1bX1tYgWO+215CoetzaVKXqFRO06g9dbYNyYN3zhcDUqkME&#10;ys8gqIZWf3cH9/+XifDisiWrwmx4jKurUR1VMicfLy0NUJmskCrHeVr+coKqPACnqWQNQMpLVYsC&#10;2JiJqAbAU/VdANVBySr/QUKqOn0qcVWH1dOT02Jx5f6NZvNrTN2P/GflFg92djvNTriAzo6+e3Gj&#10;Ra49cHUPgdUuqBrHqlVDCke2SqWtF1s6ZTqDizsO6A4QaNWa7zG19lFRnXYnGmyV7MeSta3frhlX&#10;R7SYCJqupjFP+hRYLy0xk9O2BJ2gJ7tsYDV8baEqoOr0m3Z2SqIfA6MyGaNimpfYUqrq5rukM2PH&#10;SukxJyohRp/GnjxJ8y+Z41y6Pl16ytIoh9XRK+57OrOwn6p48rVra9dxXNep3pLBSmumP9SqwlTR&#10;qgw7YGKgBFWHI4LOiFSVcjGbNRNAFTO25lkuEARXg+mrca2q+WXtZ71hpVW3l8VfBVQd91T9LycC&#10;mLuKH65qUjUwV0UAIB2natj8f7a8bFUAjPkumtnYCsMAi+Qq6gDqElbN1uez89kKjVXorsqwKuwA&#10;C0hYOZU6zI2/gtVRdTs/VC1gImul4bStcHVJwaob/wouDXeFVK1WUAPQXCUfHjoyPCx7KzxgtXt2&#10;xkKAA3faAKtba233Zdrt/1vW74/T0k7fJ+ubTe8Kbkqt66h6lD0SrSqlVQwCkKi8C6j+/F6sVf7H&#10;2PkztZFlURwJgaC2wIalCw1DIbk0ZdBUDd3yH5YWK5VWeOyAicc15SoRKFXtF9gibjITaHMFLifk&#10;DlwT4dwfYLJNNl1/hL333Hvfe90t7OkGGeNGw5/h1+edd+6939KquazqAn26KJqahLtWBVlaSquW&#10;rYHQT0gK1yXlSisRqkkrDKyKWPVUVax+BFbfQ6vOjaphrCrUqhxYZanKDsDx8xbXw6X55oXfOqaT&#10;6XQ6fjtloE6JmVPsTd5DZr7gYErwPnh7fnd30chpVafFVKvKL/k16qsysQfkLZuQmjkPoChGGwu2&#10;nWTrvtSW1RFXNWrPBhAs93gzvcet/9BTqy6B2sw1KuDeMLm1OoFtbTkcPlXZdaNWVL5JiBSdomFs&#10;ynrdDh5ish5i1ahqQ7j3Y0EfLl2haxHxFWdVWikQVdn+FETGRlXb07KO20gEsP6k5+z3n9JJZBW1&#10;ChMgwjgVfBKXoqf1B7SiTizd3UypXsrcwYVKterlaskD4MmzPsvKWOWs1RN1VTEzQH5fdcPKQbVI&#10;VXVWZR4Amqv8ge2qJT8HkFsCascqLQJgqbpS4/titToc5vsA/hREAEyrumTV4ekH5upA+zxIW9XT&#10;DYYq71B2+RWVVehbVWlix6rJUGWa0kuFl/8NeAO8/mdkcj3WRlc2rI429I8uuNrV9T9R9eLiDqVV&#10;fi+b9OpoYgWs4qxeZTdxn7j6G2GV/gik6ngcaCai6sXYTFBsV7Gxylp1Pv97UK6ppQBgKnaqgFXd&#10;qxJbVfdtDsLdcK9VHVcX7evn0JmUXIBSPWrAzpJ2TRYFq/LpraKxmjq5mvrUHq2QRKtaKwDw1GvV&#10;WWCrLtCqJE9njzadVgVVUW22qLlWroehdfQa0TlNp9MWcVUe5JjcS1bh6lS1KlNVMz21vKXqORKD&#10;IroslV93jk7KYL+6hgF62sfawvlBEZQo0GUZzeKGiDQa+V5+bkcKq/q1nnR0vcSqGqvwbWtNEKzP&#10;A//zUk5H1aa+tgtUbcu7SapeKlRX7YhXhJW1RVTl78cONOWO3Gv00rq/MqDqPi/UgdWAqmtGVb5Z&#10;CFXpmXGhQHVHtSqe8rU81HE/4Y/EHcXFBQi2PamsqubnH+aouuu4qncX2b3DmO2BE6ungVidmwNA&#10;v97mABS0qnCVG2E+QQiAuwOZWN2RwioWqn98Q6s6qgabVUWqhlg1ufrD4eGp1ahKUfKGjMwhrJJU&#10;fcRSdRNQbcJXZalKHK00gtU/R1grTTZVEWrlAADhc6O7MZAcANDKTDWxyuv/7tEvF7JZJakk0qus&#10;VieSBpAC1ncvr56RWI1v+jeM1H58Y1IVxalTpuoIaunu1cvPY6nZD5UatOrMaVUOAXz6XQUrv6ir&#10;yoVVs9kjiQCYTdMKJuKUxWopk5+PACRFsbqouuqrSnVBiKDg0S4KrH5Fq85CqH5cYKueuwgAfc3w&#10;EISqu9wH4Hbv1mnVSVouLZssrI6YLOHHM0pHo2l4tAizdNKP2rf21teJ0LYFwToek1Z9k9mSM2LV&#10;ZntUUGV09PtxX7Ba06tQwhplNd3ZyhBcNw80jEAhdNUw4zUnQ5nBtgx21y272QM6fqCwyV6v++W6&#10;wkxnO5lWBVfXQq0qw6UFKU0tb2pWdVYUNvZXHFQjXtcbzbwDALNBbzJ9PekbRLI2UlVbtysBzS0B&#10;pd6TIuwqrcs/YYRhTqtu0U1qlVDKy/+dvmnVGg9Q0TsdDGROaOn3QYDLQQFusBrUcC2marta1qrD&#10;QKs+CsZ6eWNVu1w9z9mqXquqBXCGmlUTq9tbiKxKzaqWrT5d+ovH6t90tyqwVVdXdb4qwV77Iwad&#10;VUOtik8rwOoPplWJrMeYAnAsWpVfEKvik53VZle0amVvr6Jr/+YevavBZVe0/KeLeHzgQM8NO4mr&#10;3Q3Wqbz+Z1OVteqRUFWQ1FGpmow4G6VBAI0BEFb57NOrSNXPUvE/tr75aTp+9fLVgYmsiW1XmVat&#10;SHdR5ao/YbRqi9HZo9ncadWCA6BcDXesyv1OinmpZGmhiRomAe4xVRd7A+X1f2GvypcpCBN1HRQa&#10;q+IBKFI/BnbyvGyrBlTl//dvbx/ccgrg+LyVJuXq2aVFXQmW+KfawQ81B1Z6c4R3paNSF66U3svI&#10;Jay23kKrOqrWPFUjJSp+0+mI4zhnDeAh07F0kXoBfqhVr9crj6uS+YFrole3XZ1m/gJpm6Xds7a3&#10;dGKWUTWTHlqRUdVpVucAsFZ1VG1U3XTpNpi6qxOepMIUQpGhSsqSiep3inJbUdoPUaU7fyv6+16r&#10;rpOWXPdQNari4khVvniuW2Fmaw1ilai6LU1USAVDA+/bJxGAXdIOfHBzW57ScAnrg22XalWGbHlH&#10;tXi0xVi1v5pWdVLV1QWcKlXnumV0hsaBKlW9Vg08AHQXRmJ1t+rF6r61AoAPwA6AswB4s+q7oLuq&#10;9lbJU/XMGgF6yWpTYiVTe/hBGucMRKryqdPIZfW/Oehqf4cuK1XWqk1WpUitYu3PHW74gXQqoEpK&#10;dcAvglZAVDzVDV79s52K5ld8BFoVv1YjxqrOH0HHVabqi5uMUHpNJ4MVUvXdu1diAOhQE/4A0qr/&#10;GVsGKq9Vg+aiH4miJlSZqciqigHQFrg8NqgGhGklQRFAzljVGoAg9rRU8Fa/VvBf3JEq9VLJPXEh&#10;VxAUASyVigAS37q3HAJwRM1vVp25CIDqXa4CUKq22+/3iKjYrQJV721cEHyOnaUOvfAKpJOOOiOQ&#10;VA9+i97X6SQd3E79PYmuZsuAsTqd8nybu8dGVTmEqqKy+nLs0Im9Ee8MuHAAj1ZDOID1qvU+5e0l&#10;lCHpiPtsW6hrGm0bE1LkPZdOnPYs3mQK1f62FWjUzFwKPV47sGInX9G6hvpNZuqyG0LtEkagKglV&#10;EA1UjQBV/uJjOJbFLIR4yaFWjXkDPtZL1x183ZFxynRVTVgJQNVlio05q946zm+Ewa+NRC2vS4gY&#10;37xcYleLvMSXbu9Knor+3F2E1RJuN3cDrUoI2jwOyGr7VTxM4Cw3MtDVVxlUg+oqjK9ew5gVbbAC&#10;ovKj06o/hr6qt1W5sqqH8SrWsxoDDHJa1cIAH0yqoo0DIlUIVZ1u6EwbrveQAujKsAugDk8qwxOB&#10;auWEgNpkrOLkCY6oPyE1C5GKl2EgWvk8Eqxy5ZWUXxFVx5NAeaEhQGIbVv9SC+DqRUZgvWay8htX&#10;L99dvOMAgLmqiWnVO58tdRl4zQD8w3fC//KJaPrlC8qLvoitqv2qjmfH80CrHgQZo9Rz1bDqOqgU&#10;d61KUf0ccZcW+a5lAyBZGKm6LwKQ7waYpIFWdQ7APNSqJlbfuyIAp1XTIKPLtVUM0lm7vXeLqQCm&#10;Vb9Zo0BHB690Jh0+DKdTR9dOKljNf+gIYpVWLNPx9K05AAilRs5c3Fea6uOOLE3B0XiV/UIhxuqq&#10;SxnBU+Rfdl7X9mQKtuxb10IXNNRrdfiEmd/S1xV9fUsk39ZWGHmqiZ8rtq4EEmpFmrkl+zaKmR5g&#10;mLNilbHS5se2QVVEpajzFc1MqVDHHE7+6yrKIHIuc1/kqr1XcgMm32VDL6vlbz2RM123LMGAx21J&#10;NKjkj2K7OAJTV9bXBdiZWSy9YMitbfZVd9nfCGyA/C5gLq8aHs3dXT+xAYVoQf2qFled2frf1awe&#10;hFL14KBAVfp5KVUxZFVGrYqv+k+fV/3u4c9K1b7mqnioIQ+tkmDVmWu2/eQnG6sSIvXD6aE0Gw+m&#10;K4CoWPODp8OKjr2tSN9FV10iRVaNPbwbOpWgOjjRrgEDAHUwPBqApXwOTtD8SiZgcQJr6Kjq8TDB&#10;7oZq1bvPpFVfXmXZjXA1g1L1e1UyS0psubsLoWprgVZFXvX9x/+yLDVvlZH6u21VlbXqeT4C0EoK&#10;TM2BtVBaWhCryX2l/uFiP7nXXU3ui6zmiwCC7apW4husFktWi2JVoDozX1W1aqrWrFJ1xiNa9+AA&#10;QKtO0j9ZFgauKlZHhQOkZaR25Dr7uugrGE1Eqk5RBfD4lxdZ7FarnJtUqPZ/RfsheuzzBnXf7X/z&#10;FfFOrKJNAaNyTOcEoLoSZ4SGIJnqWTskdCo5AlxlMtiW0niigKjFo2b+p/qqvtGWfCK2ZF7G2FXZ&#10;teJVcrPNaapllybIPXXskqgKUZWbclwHTL3WblLBxzql6Z/MP1+tLsv2zIpO7Sr5NuEbJFtQr6Ms&#10;SLitiJEQaVhYs2wNk6mCRokz8JeFRi18ZtklN79nghhQN10CQhwDNKvhIXlcu9nYe3PiGn1rBqDU&#10;uEqJ6o/zElXFAIADIFo1yACoVn0YatV906oNp1Wf69AtXfqHLasEq4AqOwDcSXWgAxaGXe1WU1GY&#10;Yq4Kp6aaSAC8MYXKZOUePG9QggKsEjaHUjZwNBgaYkW7shPA+1TQqhzAOjm5IKqmgVYdYf2XTFKv&#10;VT9jKv1VdsVcfQaqMlRl4p9zANLUUVXByoFVbdr8hKmaCwGArJ9kq+pT0FuVpOrZvOQA8JnkOwF4&#10;X9Vr1ZKDmndPk3tqTr9inhYzBEmxfmBRGwBBv7+xIANQNlZLDsDcOQD4ekHmVPsAtN+TVL29XeNh&#10;q7cPjs/TP0dVp1VVreahOlKqdpICVzsdtlXhq5JWvXNUlc2pWIzUX+n4K514wBt9xSrpCxGxO+a4&#10;8j+g0FKz6lLX6vRX5GQd89XNGMxEbTomOdAYVzkxJRv+/hruKWJb5JGoVVgAWa2ew2PmrcgHQRoA&#10;052ry5fG1LrllLSHDBrsOcJ5C8RuH6ZVY2tuEmkBaXhpzB1RM7rg2gwEvqVg8pe4s4Tna3lCegNb&#10;f/qf1OSaxtdqr+WTsG8892Lkdoyy+2dqlH1ifkHnGfrn6FqO7Dp7ppc3tHrXKq1IsvsG2Nf0Ipfz&#10;QLwTnWVwqFR1OrXYzNpRlcF3yFRte626/1QrVv+nDsCPfKBc9fvvH/774c8/64BVmQRYy1P1/5yd&#10;sVMbWRLGJWHu1mX20FlHrSQKg1ljL3aBxqwNiCsxlI1MgOLZ26IKB05dlym6InDEZCawiTeglEBM&#10;QCjy+x8cKLb/hOv+uvu9N6PBa9+MJMA8RjPC/PS9r/t1B61V1lYyKwBUq24+2n4klXJcExvlqShT&#10;oFOV6Xy5oml7TfwLPZYnSKlWyr5vJEvW7XUpcI0sV1S68tu6OKpPuQm2+KqcrhqKVQ0Dt3UhwNlZ&#10;72j3iKB6ArDSp0evzmQFQDD/5wKtAVWLfNUyHIDrK4BUolRK2KvrMAXADICX2QWrCz7BPghXRYVp&#10;qjdK1YKVqaWbwHmzWI3yWjUM9PheAO384qo/CqA6uAqhKlpVnWSoVa4EKFqVpGpT+gI2v5GqwlTD&#10;qoPq2wxUMzgNxGr7Ld3e8kqB4fCyt5s6agCSzFQIjRh7LaavOwn/cXf8BuySkE0MuGgtCEWFjYGQ&#10;woTsWNBcRsicX6ibzvinVQ2YMlxkEIYdO7xJnAg00iQElcPHVh0vyAKjf+N+hfV6KFYh7Ka37lr4&#10;yfkJVpeLjymES1vyQtQSvvoEV0nXw1dEd+ImTjXlgfJy1GLe8PbT6oiulSPemlHrWV8UfuXsmCN5&#10;3VPLqjiWlxD+MXxcPgU6LP0Av8aEvxkBpdayQRkwfruYACPp+x05cL/TByyJrE1w1ZUGJ6VqBE75&#10;3Ps0lAbz8OPj3QORrGgoaFC9px1YpAuL//TlS0fV+1xgpaIJq9Cqn3+VaoC1Wumdo+odtVW7tl6V&#10;qPr7OFV9G0ATqSsa/b/UPFWZ/2+GbWt+0qBdGTGpcrNCuyhTCfvX6WtNrKrU2VQtk4aF8SrWqhQN&#10;wMMvBtWdpyJTWaOiWQA99ISqPkseqTgqVm0dAGGVgHq0e3L0DGi1xaouVzWSstdMVdcNz3xVIcqP&#10;fzyVSM2FLdcEWq9Vq2aDNpkyAO1Aq0YL2dSqkGpfX2BVoEpvxmz266g4zSqztCDKLq7K9FhZKLAA&#10;Bhmo8hqA8TqAsvC1rVTlXNXfzm/Tnbcfv1WreroqV5fzSjU//defEK3K25CwuvfqWepx2RKdmsS2&#10;JXFiVNXv0wj926Vh/HdjzHUVA489lnj/VaEEengQpjNZTNMuWJ1RvOA4QAvjrebp5mfaMkYCSYLw&#10;lgpG/tZrdA/03ird6hz3d0o6N/XnI7VwPICcLm8Km7wQ7vqDeb5cA50dj4xlqF0sX26qORLKfaUk&#10;D427tMeC105LrhqGAJ2aXncLrJ7qdrs4MN6+CNjcxYpT0aTJgrazwkuOg5/K762f9Psg6zPRq8pU&#10;rug6wcOBVP9r5uEYvKtcXVuxjlaeq9rtGk1aZWOmPtpc3YYFoAVW/mLFAD/DWS0BqkgB2LgDrdrI&#10;a9W7RNX5gKq+W/UjqVflmzeME1Vb14hqL8+j0HglV/JcSvSqG40avGU4ymVoVRaiXN76qeRiIXwl&#10;KLXIP/cKmF8vi1bdU63qHYA3JZcCILUAekc9MJXvu5j/92yxKmxV1aqHw56nalBd1OVqnqMSwJXO&#10;/51What6ntWqKlXvjZUByPUBKAWx6/HYfZQtr1pQQPWGCqs5WZr3XR1Zx9arOrGqsapxY/VDQNWB&#10;QTWnVTnFP8pqVRgAjFV6aDa/k6oqWMFUui+DqYrV4vHQqixVuWDAcPhfompHFKeJUPorm+Ib9rnY&#10;/fEDp+oOxLXYk9cEa9pSkLBWc+g1C8G0KCSeA5INUb6ImwBaQjQKnKF6EjsNGnXSwvdTeUj9HDyx&#10;eTh6k27hj4lTUxmsdW4HfdfbplKmxDug9HQn9PQnevJEv8XFxS7HVrqCtYR0XWAGtAy+MQ1sNLrY&#10;Fo2s5rMeOwej06kBk43GhoztKgIhhHHGNjo1qne7G7Tj4KexIphenPrRVl2hKsqTT5mQimNvuEMz&#10;Ko+BYdeVC1N/I3AXh+fxp6c8moeDq5uPSDKaoWpAdTC1bQXpqgFVOQlAG61+ro1rVXYAqkVUrVfG&#10;qCpVANBpbO0yaIojnupqBqpWEh39aecFnZU6yonzbUKhWp9oTrNsrQhVVasiYiUw/UV0KpwAnf2X&#10;1y2l6mD9AFr1TLWqbzIKMphWxeoqjldZYfldk6rqqsKAxc8QVf81bGdyADQNWFasfrAkgIvQWr3+&#10;cuW0KkLha95WNY8xWsivAsiL1cIy/oVaNfpqcepCeBanseaXq5YynVajtq0DyCYBDDxVB0EGgF+w&#10;WpAD4LXq+eT5BWvV+8+/napejAKry+NSdXlMq0bLWCCAaNX74XtoVQ9ACFDIqalY1ZcIsHjU9xIV&#10;Q2ibi+ccVwP3MTVeZsirgrYlzqMgyQ6WmCZWrrLWRB18HRNnEK7PQ8MgimccU935CVbZBbCYVb0y&#10;zUyl6b+uY6Af4woHLb5bAOxYLIm0pZKSmdpVWipXk07Hg7XjoNpoVG2jofaKOLLKcEha4pjf6LiQ&#10;rLGK/WO1AmZwBlOL4WBFZeL0at0xlZ6AT4POdWNWs0I3Nj4KWfudFMMVq5C1dOZ00qc4OkvIO3L4&#10;03gUj4SrvQdrQtWXfsJvJM0kkjJUiao7HK76u4pV17vqs0arJGF1lqNV1aBkNa8BmJyEVmWq3ndU&#10;zbqpa5qjSrN/7fAYtKz9KaTqvPVaoF95U+5NFan8BivVF4W35aAfr4BVElf503X9sMNMLcu2XpZO&#10;rOtcBiDK+qqSJqW+KjsA+6xVj5inu/hw1pNqVWoAtCVtoH3vYa93+MY8xbDNouQAfAgqi3xxYvUC&#10;vVVJqw5Mq/4zQ1VdWCV9ABYyRatLYeHq8f7U49zMr7EaL1ldtKKgANc5nofbQmRaNQoaTTBUXSUA&#10;J05zLEMAACAASURBVFYHOakaOAAmVbVv1eBnhupvF8xV+vj0+fc6AMvOAZDduarjSBUH4AW7qqpV&#10;P+2/etaCxyc4UoIpUyFX6TYCV2VQbIwjGTuFxzjxYtY5s4lgNw7AK96kJX3mCB3HNZnkMpRTOJNm&#10;bsahMDaCp6RXg1GdpO8lb6KQuqUxK2sm4LJDpZZeGqzHtYl/2hrRDlQyUQmWH6sfGw0Wi4uLnqu0&#10;9RXkUJ/V6gbHYqR6aLdrbyQZBCe1OeJkg0EG9fZYUQkMJ46r9l7Ch2U6ylgFXzfOcLUuk3/WqcD1&#10;LB353+7gG5CgdGQi5ZaVFAuH65ks+Seg4R1wdf+BaVWFqkMqspyk+CnTjpTqNpeqrVQmfkCqmhOr&#10;QtbSnXc4/DvRqh+rjUa2CkABVa2n6or1KAiU6irqUzlDVcqROalKVOWOO5lKZ9CqW1tmAkwLVNVb&#10;ZbFqYF1XkVq2fQezfuykVNGIpeeoGoVcJUy6VtZo4CFcFbRq743nhy6xShwAour+YdtbAG3fuBmR&#10;mvJAxOr1da5s8zUxVQyAUKsGWEU+vKysWhjrsBImAYzlWJXGiv9/XaxGpdKfVLLOktep1FJGrIZJ&#10;AMUOwOBKboMQq+F6MmBVtKpSlXF6+4LF6vdSNXAAlKjCVrNVCxwAWVslXBUHQOg2AjNGMYy/boBV&#10;NRb1TttIWOu+FbPBqlTuOKjOzc0ZV+ccD0cdvqlTGgcitKZw7lvkqmV8Ni6bZRgn/ZGF5js28e87&#10;0VtzPsHMzF8luxM9AljWcWHWW2htAPl4ItJZLQBQVmJyBlWCpWw2cUVAKrE3oEQkLY+b1UYi4Gog&#10;bRNvHDNUG1VWk49te2cilIarSfK783RDAC89FgWqCBauAqwhJZmpS0tPlmizo/P4hEcrhN1wvjIa&#10;v4TtyZIbzi8vcfXV/sMVtJcLlepwZeUhmKoZTpfIHGWlyjLxB6PqP7RuFcSqywGQzKpq0GAVVGWt&#10;KosAjKpWAfBSteplMPffXhWpKmmqqEHmqVqfd53G+K1Uqs5wY0XsE/JfQRIBWKtWrL7v+gE/8MY9&#10;Kcp+B1NRLbDMza+bzYMDpuqbcJLMRF1GsKrtHID9/TMTq0coVr1vwapDTVbln2of7oGqzgEIterm&#10;h/vOAbi6lpTVQKle5TRb6ACAzxKq4lu+wYr3LQoqVpW+UlilSKwWLe8v1KphWZVSfmUVcOik6oJf&#10;serrq/jZv72ZhFpVFj3Y2iqi6mCaperk+W12ACZB1Sj6HqJ6rcowzUK1CKtR9OKtatXh+0+f9ndT&#10;9i1jP12naX9XeKoWQKwBGyHqnMZwDLlTQj3NwDIBGiA39p8QNAmbSRgQSzI35m7a6bdG6ahPn41E&#10;O8/VQq6OTPcaUkeKcXER4sRj9Rjp877rFWcomFINS8fwFyea5DDqjPg5BarV2Y3ZKjNVUOkDeLyP&#10;4JWQ/HRMZW4wVxWrdir8ZqJQrc6qPFzyEnGj0RViJxpt69R4+t/wAKbBSzKWzsOULfregpIdRfBj&#10;AHLpyRN+VL260WCJ3WEI7/LwVKBKw9nwpLG2LSlXp4DVZ6/2L1eea6zqHpgqsfk1Lxu3ZTa+owmw&#10;vGrOURUZq9Cq7+5YtEp81TGtylKVFwHct0xZn1Nl2VQPaPbPC6pWVzfDWNXO30SrzodaFVSd1un/&#10;a6jULYHqxGttxctvsRUrmy4E5dxVFAXg5oFy438sH/CirOZBnaCKxgHrvb3/vMksFVpWqeq16qU0&#10;NYK12uObZAAMDzOJVVH75V5v756ugVoY06pBquaFFhb5oh8vLFnVpQBov4YFt7bKmgFGTq/mVgIU&#10;EXOsDMo4Y3PBrKj0p21XMuWxQqaWAg/AKgLmO1dxapUTqwpVf+GhA6BadcFpVVaqRNXJSdWq0f+v&#10;VS1edZOrKlr1hUnVT0Ojqp9mE1NHXR/9npoKQleK2rhr4M1vWaiOfz9O/sfZ2fs2sWZhPB9ES+QR&#10;REgRdrwXQnK9KwLkWrmYiRMRRwujtZQUaIukQCLZpUJasdtMtUphUdhdUuCpKRCNXVNQ5g+gXKTb&#10;IWHq/RP2Pec55/2YmbCwYxMCGY8TS/n5eZ/znPMyi/QGSHacZhXsPkzZT1DNm7sE3AgqHXHGgHWq&#10;5WnHYRUhz2seVjVXwPLUolUb/J01y1K1tjCsL9SH9XhhuBDXYldcCg5VquQagqp1xmSib0X2jeYn&#10;cl8ByoaAlXhT97hKBIYV01lhk5ROO6aTzdkv12To80okNgihEpRcYVyDqSBlQ+WnYJVPPjPne8KW&#10;HoDjrnC1omr1/mOD1ZaFKgwAaFXLVARGpQJPWlWoisnVv2F89ZS8MbBWrXu+KopVc5fmaWKVpeo9&#10;zwG4t+HGqWCglhgAO6hW0RYPPIX8uu45Xp2RLW7YVuVNG4/4j2w0dgQLYJZnAWjbavXptN+FhU/p&#10;bohapYEsVR3HasTq/t57oar1CzWtKr4qWQB7Yq2CqeZf3FgFX5WGfGJrFqFqM2xYVV/VAGXV4EQt&#10;gP8wVHXCyEjg4kUAbtwIN1hhljqetpueQg1q8VP53agDfDZLOwPCLVm/R6vmqlRTOa66CIBrAxCt&#10;ap3Vd7ZUBanqOQBtWf63NQPAVJ0bH45H5s/h6MH3OwC3tVzltKog9RsOAGnV9p9gq55+Pj3/+Pgv&#10;6YETlVRO4TsLQxDV/F+Hyyr0zyySUneEB/AqP+p45EvNQ+kxKz5UM3PLQzbqhNpPxCZjZZJ6jqt3&#10;9RQPOBBapX6R7SClhJBdoEPOXbIOJLTqpcU+2Zeyw8GAP/yC0IIwdXIwiToM1YVhPKyj9FPjslXW&#10;wY+hbxgTLhGZxTSoWkfSvS4WaNLxyNrR9b+oT1WrGI/HtoFy9QDr/wWs/xsNnPyyAQSrb0tcHQy4&#10;sgZdy4qWdCq4yljlgKioW077D6hQtWKg2ltbO1YE36X73S49pGIAnwGr+z9zDkCX/8iRwuPc9AtG&#10;rFXJVjVUnZ+fV1+VE6u//iYZgAraABYWhkFclal6OW+rOmdVPNVN2/zPDgAz9Qo7APTsHFZdxSQy&#10;XfZjG1wGqcXqLG+OO8uEnObcFbcMTFO3AO2jTiYrdvvhyQEcf+UxrE+X0EYwW1Wqersx0XQVJiNJ&#10;1dYz3rxqj61Vxqq56ZbGrrEKFkDLUHW5HVarlq1WvZXrgbej8MaeAaCSbVu0ql+4acICaGOJ7Zuq&#10;U942qyUeQLM8RVUuVcv81xJfNZ89yElViYB5swC3twMPQAtV5Q6A9Fbx6+hT9ZCQOh4dHj74QV/V&#10;L1YVqlVlWvV2m6n699MvBNXPL0DVA2/1TzdzZ3LgY4Ib3Qm5KyzFshCQvk1gkGpOzDpOhkZaArOH&#10;J3aJn2kATv8QWzY8Sf0IMVoFsA6yDyUJgIYk3fXa5VtZrg7YTF10KQIViqxVad1vsEp/KKyEIrzh&#10;bSavEN4tEtSUCKxxJa6LBwCqUpldXiYUteBl2lU9Y5XH4w1j6zGoVEYxCWcxWV+KsK0lUg6biInd&#10;iWpQqg2rVOk4FgwDq8zVs8FZyhcf9gxVG8eNY4vVJ+avboM4TG8eqcHqyT5VrG488uv/WJZTmMqL&#10;NjFVq1eVqnOyeRX5qr+qr0rVKgPVOgyAKE/VmV2laqvlU9X2VLFS/eOOoeq6dQBEq5rnX11dxSiy&#10;GW9zXJ7hc0Qjz65hnNkR9mCUob4zNwFVIiZtS2G1Km+xhjHqS5TJWpLpC0tbR9Wqoaq2VoVa1XYB&#10;cLmKrNQdkqq0szE2AWwBqm2Oq0oTwP65UtW1VolWXX/NWpXF6piHAYxJrY7hCLzDPoAkVW2wyrMY&#10;l5s6WiVMq+baq8paqppFSTr1DVu1NCxwsa1aMFWD3QCWvalV2zmtCr3qucm+VnVTuqxWHY2MVDX3&#10;ufH4cO5HtKonVm8HXNW4arlWvQ2oslb9/JG0qhWqHatUE6vHIiVtQvHGTJKWK74SjTLSsEbFmg9Z&#10;RuxlAEU+IjM6i65kzmFC04MiAAdiOXXeaWaFbCRgnXT80lYBrgep4WE6IalKt4cT1M0GiwNuWaLc&#10;/FZVlv995ml/YPc6/EWzsxPWxxMtVcVgqvl8yFAdJsFB8ruT2fATAa8C0RrHNpGaWC+AOG2lqq9V&#10;e5UerlCzJgNpZabqSxGqDdaq0LUkVnHJScq3jsG1B1XhapetWGK84TW/vpP04QCp1mHcq7wyUrXb&#10;6NKZilVzgZcV85ZA2dVB//HJnojVltWqAlUnVTUvqlr1d5aqIlY5A1ARUQ5/ukSrGqqui60aYNUb&#10;qSpadR1a9RaJVadVV2+uYhC5ne3FoxYxJczwlPZMVKrqBud8n745szRD06ur/m6/vHHlU+bqLPOU&#10;trva8qjqa1Xnq8rWVe/f/9nI030yV/fNzSz/Vao+cwkAS1X4iX4TPM8BCHvgxzJexHcAVoHV7VIH&#10;ACtihpXnq075A1aaYWt+MLJ/qjgXsCwCULY5S2lIIL9htp8BaLsJK4W51aEHUJCq4XxVvwtgtGqk&#10;6lcjVOfGX8dzpFWb/2ey6q+3HVIvNAAoWdWGVP3yyWD1xX1HVV6zQokRJ63GxP91LFKNEk2iYD3P&#10;ha0sWokSYWqiWtUDKwGVr4UvR0lky1VuuZ/Rd5EhhsBPou5CSnfIVRbOEZKe1m1NuVHzIcVqyXFl&#10;sqLtoN8/29o6qZ5t9V3MfhGdCANhquZi5ZvgH6JmoBoTSnFPfFDKPxCkl6BABYoVDkAcEhhGradU&#10;zXEMqq7FvbjnQqlZZKHKWpXZS3doVcKqe/IJvZl0HFW7VqsaUja6DWswSHaVfRW6eK8CrQquds3t&#10;CVkA9C1BrB4QVkmsth6JqyoGgNiqNoa/iy78glYVW1V9VXrzqMdeDwBRleKq87RplVl+76zDVm3d&#10;a7mWVZtbFRdAggCbHtB3eQAXpnZVUf+/bJWqN1ISW+9cxqT06ix3rhqczmLDFc4FCEzdjpbmPMNT&#10;iFWewEC+qjcGQAjx3E1XedZCtOr93tu3O0aknjBdiarP1FZ9riPoA60qDgDvs8g8WYevOvpg920a&#10;g6jjDx+sZrv1pjyu2lSx6gZWt4MJq8Ux0hduZd0MJ1mXSlWfysEpzaliaayQVxWZGYYAQgPAHa/f&#10;OVvVG1nVVrGqWvXqaEQ6le6jr6MH599NVW++ij1Erl5oANAoFrZVv5x+Ov30+fSjpSowpkR0xALC&#10;9CuWq1HGXikemUGqhgch0ZOqdEYWXEaha37ZcWYKSctPKR+LJa9JpoZER+gM43Kiy//UuQA87OQM&#10;xfItjnZSL9bZoN/nXiaOUyELMJhYprKrakBKipOwOoRUHTquaso+yZxUJaj2+Cbgy3GVH1evrFUU&#10;qXpQat9xlUW+PEelIjUt5eoaJpTWHNTZBMGFDSONPGVG3oECbShVF2I5mV9p/p4Jqwaq5jF8MlWr&#10;nsA0AFU7B4P+/ZO9Dcyuavm5f6bb+vq6J1cRrOJo1bwMWNFZAFP25+wFnVWg6iJRddZQlaa6gKo0&#10;CMvNrNrIiVXOHfBT3yL34cr167usVVGrUqqqUs1R9dpl3tdGQ6uC0yUhrKz82QGYvsmSlgTqEq1y&#10;lmQMe5Vaq/y2I7erPbTqs3PqA/gDMZWOPfO3k6rPVasyV5fP9/day4VqFQNlwxmrkq4au4+joGqz&#10;/SbYtKptjVXRqkUX4CLclW3cV7aDdbOgVAs7WOczVwVZHLZW2S1Wv6VVS23VIAPgOQCcVp1joTom&#10;rXr+I1q1UK5ixXpxZxVT1WpVg1VQ1db1feaJ1Mzx0vxe8Bp0RW3R7KeMA1gJmal61GxHZqqreoZq&#10;/kBQyq3+SS9HiadnrU8gFiqXwiy35Xu2WnWS+vUrWvJiGEv/jLDKM52kpVa1qnqqqWuKF7VN63/D&#10;TmKqKFW9U3EpthH+xDHVOgH42t9wrpisXHc3oDQi8RWV5y1WDeFienQlrvgXFaYieio+rEGkZTZz&#10;m98KE4QFUP83MAVTu3esVhU/ovMPsYJjyWwRVsHVLvuqxw2haoIw1uN9bx8pn3DSNbqpzmqeqlqu&#10;Il8VjVVr8FVLteosa1Wh6nYrP7NKuwA2XfbAPPcVdFZd30VPFVJVYOq1a/7YczvbV4ama2OAtLVe&#10;RYPrErqtqmh4naZWAm4aOAr3s3i6/5YjAE6XST3f7rJKUH0vWnWfyfqzjKtCWrVtN58jqj5yWjWg&#10;6ps3m3bTJluwGtsRI2IA3Hrjr4T9PLzOrPaTS0H8PljPF7zQZmHyXzjfumwgYDM8q4m2/xDaxZnV&#10;2gDm9q3KaVVkq14XpKr7scPeqrb1VQ1Tx783NwPWuafnP5hXLWjVbxsAU5RpJVv136dkAHx88U/S&#10;qpGSirqJaiCWcM5HLSgRg6viEkRFXprT+BpQsfzLTH4r07amDfOAAmtVo6FkbV8QvImnVVNBtBi/&#10;0NSJVI4OQqL6anXRDoRCnmqAD3YPFM5UTSRVJhclqPJPaj5JhipUY30F4rriUutUBNUes1Hoqkh1&#10;/HWhfj5eSeJoLTaIpcZR5ap5hWJNPqlYbQhVK3rlhNBe0+siJNVt0P1OQatygNYck0x6/xnvZEGo&#10;VsVjuogNSKeBUfQnO0y6jWDCSbgMF7FaolXZViWqiq3as2nVb2rV7da9XBBgIzcGQDMAuyhVUazr&#10;plOqWx5Vaf/dgKpbQtXqLHOzSoMBrqobYJTqgyqPYq3aUpXQ1G7S7qjqOjGZkZJXbf0LXJUcwA6X&#10;qvwEwHPrACzfA1X9LoAyrfpOhaplaq5q43dWhXtWcS7efI9+YLV8DEBzqhhCbRZGAxT81ovEajC7&#10;tZnHa5ABQFuVNwfgf2jV15hYbSMALgPA7yTqq16latVXA9Ux5QCmz3/QV/XLVcFR3gUgWhW26ieh&#10;aqY4q9XM7yp+WzVMpVSN/8vZGfu2cSVhnHBkKcAKPjqyYTJrW7KjtaCVoSNkCGvKkGwg0dlAUqsJ&#10;IBFRkzSMG1e5KxYueN01IuHSheFGqlmk9B+QKwW4ugPstPkT7t7MN/PevN2lcjmSUayIpkgF+vF7&#10;38x80zUD7DJARBUpgiuZqEpKIUlXMjsmagDIY5jJdilmO6SqViU6E3bbKnaNZo4ciYrXgCgRd4R/&#10;wd6rSWzhCVjFql88ZeNSufP+o0xJLcZvHwULVobpOGJqqnYl6z7U/UuwNSkCVffNFD8f6RmrLwlo&#10;L71U5W79suBQJ/xc3LsW5GcWsCpUVWOVf5LufoxgroGh+R8qFWI1G0i1qgg/zckkjKqyEhZv9Rn9&#10;tQwOgJOT3OE6Gn315CGGRlkqrqJghI9xcpQDGy0CI5Dp6qrfANaW6PIkF60allbdnL/OA6vUWOWp&#10;SpsAHlWQuqXfOCRWXcGcLHplUf/vxEoVCyfMxbsAuoUS7QDmj+HiUPtJR1ZZfj46kvGsUUe0atUi&#10;NJlV2wTVp2StkgkwpaturJZuVRmuOl65983Xt1fCEEBM1YevT3zD6qmc/c88VE+9rbo1Y7LK9Kr2&#10;q+OqrdpewCgicKZWrberVrRqHFDdBO762iqvVXuztGpVqto3k0qBbsX4qlT/v8lY/fUPaVU9/Lfq&#10;ruqsyCr3ovroAThnqp7/8PzVi4kQlX6bwc62NFz6AlVRvXTll3QS7hLfiYvnE7rHBEK19hDydVT9&#10;9V771Cba9g+CUjv3iU7wp7qNwE/D9suGsBbNYgmxUTLr+vcwmsXH/4Nw9PdPlYg6lgs+wUtMnFJl&#10;qo5ZtCZqqYqvCrE6Vp0qr3Vsuqpe0u2lDODn7u9gU55QlRtgC4897a3KgvTkNy3wd98TWI79cAGo&#10;bEVNAEzVQo8HZFSzYVygiZSQSkzlMpe7DTKuVmHOgKjawcHcSFQvVbkY78tGRFUqVyFfhal6LVCV&#10;vlmpviprVaXq9QpVLVbZdZgGW1U6q+SbPpFW2RviAFz60yVDVWyTpJUSFNMb7RVXb5WTrDgjgNtb&#10;yQ1YDtGBXKvaQT8eNrCRFzDqWAdAOgBaxz0tV6G1irXq9KED6tqb6erUa9XjqF2176jKo1X9Gb7q&#10;yR2hSUWo/vz21NqLOArf/tL4qtjhrD0AIbLKpqvEpf9qy37TcsBWU79qrzoiYHcMNOrheDepT1cR&#10;qvYbtarnKrsBs7SqrVaRr0oGwPuzs/cOr0TV9T9YrWrSqiHQar3ar0pUJan6wUH1l+fPX6mOpNFM&#10;9gyta4gud+0eCuPu7W43PvVHl0TrOeEyDt1HdGYm1dX1+smzedzM3lrdZ98espXOE6XrgQnBOggJ&#10;J7u7D/Q/HWiIAHo+uX/WP3a39iTM00K3vwZD0aclrgJVokdRBKamif+rvvjPSnXAN+o7KiF4PVb1&#10;zhl8Vac5tbu1TLwFQKeKgjyVAhMAG3qQx4n+2cAxE3cvPFSZqu5nnGqsSoaKVTbYGAxJ27rvQP9b&#10;eBrhulJ1T4pEctnELcIqFeF5yypvWaHpKm2uCg5A8j9SNdi4U0SrTMNaFbUe7iACUFzV5Y5szaUl&#10;Mzj7f/aZbgeT3Tt+D6/pA0Ch3/zZVP91cKTDMnXEVB15X7Wy1y7SqjSzyr1VbyBUp++8Vj3kySrR&#10;qof3/vJUlvat+B6A4KuaxOa3pl71c4gYPXl9B0ytatW4X7WWBNA8sVppBmhoAmiYumqIZo3zq+Ok&#10;FjO4atAqQ2DUAxCFzNaM1ZMmrVrfBbAmvqrTqu//H60alap8a1WkVevbAGS06sO5u/z7XKQq/Yq2&#10;hZuoxgg1214Yyai7X+sWzpWWPyXXJkAdYHXsaRk9QiLN8gGZY7lXkarJmER435+lmwXOdF2c3A3j&#10;CQcm4ASxfQhqPZCo1BcIy+Z2WZrn32938Y7i3jsKsjvTtEzL4nt3pZtilb+W5PJUOY3J/ZeSyk6J&#10;eKv2/SUNP5lcKEljqAOdWeXTv3nBUv7KZarfYU8yULirP8Ed9vWFFxJVJT1Vz7RQlUljVUGN912e&#10;SVDvxKtmgjYLVfeM/kPn/5IxLIksoOpe0Ieb2BgoW643jQOw3EjVa4GqCfcA6ILVRbO2ek6rVbTf&#10;ldcQyrYqpKswU6FU36BR1rZVsaW6TPu7NVMFW2yvXuWVNpxPvoCNNX6/OclOx9Ud2ahoz/8VqO6I&#10;WD3yO9aP/vbNL9ZX7cVa9ZB91XfQqg6pqyRVua9q22vVQNXbq6DqDK3qcPIFsHoKiYqPnFZ9WsNL&#10;Rav6klUYr2p0AGpn86hrtde8MaXuA1QXXke+KiR9/A3jJED1VXsmXUW16murVetYvR3vAugrVU8/&#10;dVqVbVUC681v3x03adX12XsAqlq1vghgPR4CYAfgwz/O3Y0MgL9SURiz7NCiorXIj2urJeAwkjBL&#10;tP0wNb/WwrmyYJuQrjmo41hEp+YxtB4lefJj6H74CJljQS/DhcFF/0qLGKxFA1Qt4Gk+wfTSHmAE&#10;VKiKHGVdK7AbQrVp6BYWCFKqUi7WJ6mDjFSgUKaXWj17oXkhs//QfSW9MqhWfmXjoG1TgTEFSikl&#10;fWQK6080AKRpbtCNqr7gdFDXqvxG2KW3Aviq1B/FVSopWxErc9WqRNSPNOz1GO9w9PDDgUjVQQbD&#10;YDDIyxJQXdolA2DUWQ7LoTbDNVDVatVLEVUfnAGrrZzbHrgHADmJWq3avcbLwtCvSt+AxepW2Fbl&#10;46qnD/fW9szwwZUrV2gNl89U8XjEdnSxU/2uSb8kckFbrKBXd/jmtau9kDfA/9C2YMIqb7l0WlUH&#10;VntRmF1dq04FqOyqTn8Kvipd+xwceLgaadV4Z9NWGFl9q0ytpOEzXLYexTGAurha+wCqk1W9hlHV&#10;Ol17zWlVrcpnlZWCvdaFYQC9ertq36/WwmxV/EOoOgAntgUg8lVXbPD39tqJ+KpkAJAFcPbr5+/q&#10;O1bXf2e66oIWgFrTKvZWWa3642RM6EzTkLyUelrp2dUWr4FVdR4FIC/zJL5PkUfc+776dQ0W4Sq7&#10;gpdxJjnHMj3eBNG0KJJI30Vc3fehWo8jscpSlWJcac0hA5f/wAH9HD0Fud6WEjl/d2Jk6ZBQEG/Q&#10;/pSo9uJPJJJJ3knop1eCwcEKSVTCe/GJU7do1Ty8kCS8QLT1bwhZc6tVfWsVgv/hAJj0qQ1mZP4M&#10;53kuLPIwB814TGiwqkhLdQDkMsg2BsNBWZrwwOvU9/7EIxUfGKoaV7XJrgDXjm7c4LioT68aYzV2&#10;AESrdm1nlbcAOsvYQ7iGtdnGScVWFbgQ6qjK/i2zkRpE3eHtvjj3jxZYpPLGmjnZMjm3YMmqzVKi&#10;XZmrpE6Rx6qPR18fHS0c8V/a2fn2zZQ3rMb+YBgC+PInLlfdg1aFAcDjqoTVlUir9g+fxrsArVa1&#10;w1V+v8ipYNVHq5h21XjDag+TRn5x1UpDvapirjbBdbZYbdVapmLftcFKbbVquaremuAeME6cqvUA&#10;RGIVSjUerQqzVaJVHz08UV/1wRn/c5O1aq958V8ja+tate6sVrYBShDgOXH1h3+9+lEO3oDqkHa3&#10;Bx9AlZONpBtq83owDA12VYKJrvJ0UZ1aJbPnSFooUaM71cFKzzMH3fLgR1CljQ673ExLt0WzR0rC&#10;tHXFITJhfGbLLUDV6VRW7Go74uHzMBxEmVSJaHH5GinQhmecBKgmaLZKdKaUZ0nphL7BVgDXcSBV&#10;jXMgWSkygipgHQatWuh8V6ETW1z9v6/VKob2gOQ2Hzl4vPijBheoVs1ZBONKHxxUE7iqSwzVjoeq&#10;Qeom96lWSldYsQKxuhAsgN8CVZNYq6qz6mh32YnVTyiSX/dmr1Ubt3ziwJ7N/ec2U06o9jzVRedz&#10;sjg33iAuS8QFr3PV9oCjI6Xojpz4/XZzWpHOK4SVqnHkks5WrcABgFaFTBWuhh4AaQKgv7EtG1Z7&#10;fbsIrz5WxFBVB8BANQpXtQ4jDEYc/w1S+6ZpdRb5eq2LVWxVqta7VC+UrHYljS1XiVuxEi+uev2o&#10;qlWlWFXrV9W5KrrefsRa9TRo1QfsABituu7rTeu/b6tqBwBGq3rrvfUKkdcxBCJDAF6rKlWJY8vm&#10;8wAAIABJREFUT//kG6KXUtSVICB9JzplJw0ZiQF3nj02OlRYW+Rar6gLXq+Owawkqd8nh2tZIGQv&#10;tfdKcmPSppou3W4juP8uGXi8qWDpwAdHL91aojRtuSzitniXk6e5TIfXHJ5EFsMyMdSXz7JhNkSl&#10;PnyhFKQCl1yISnKrJ4mVA9GfUL1a4lMLOxelKrF+Mg+QJFWrmSwaeez7/tGzZxJdDX14l/t5Fap+&#10;CMBo1WyDlGpCKS/u3ejWAZuqUJB7m5as9IGKVdxgxadz2VwFterF6rVrF2lVFaviAdA2QMdLthZQ&#10;ENvbi7CqS7ekkUqZ2sEZnZC6IE1UganzPuZh/s/X5+fneUf5ZeHqaI52o4+koAVx6zi6IOlW7otH&#10;smJ9AUjly2hEVO3VjrISriIOwLZaANpWRUMA2wGrEKv9Y9oFqH2lFa26xVi9E5erTmvFqhORqjWt&#10;2g+pVSuV1iqbXD279alVj09pGLKqLbeKwFp/vFkWgAZW2XzV4Ku+jrh6UkmVlVctbyM0BcBURb/q&#10;GQyA9xWqti5gqtmw2rIGAHG1p2G65nLs95b1jzld5Vy06nfjIhgAQat6ozUVmDBRVavmBbQauanQ&#10;somBahYwJE5rjbsZe69JXMGKtGqmNONvEN3Log4PQtmd9KSFq3xhrmKfNF+dVCWWLjJHowukKqVU&#10;IyvVZ6AM6eblKF5PEj5zH4fDLFyg0yOtin+XMVU3/Nk+Y8fRH/73FarDkECVgascBECP3GWsfpSm&#10;BTJvcs2fvi99AFysGkikaVf3Ehx4rWqzs1k5D92d3fl/7H5oj28t7cqqKwTuXXHXO+4qclWUKjNV&#10;008Jq18YseqoSlh9b/pVVat2+WcvzurNeTqaM1aXbzzZiyHut/3tSWXqCeX9Lfv+Jz2nw0lFwV/O&#10;+7KOXLY9mq28rFdHfJsLHBawMpkdoIMvC0o7sXr5Mu2+HX31NYpV0W/VscxWHXqt+i7IVOMAHB6v&#10;iLFaoapdW6WO4lbkAACsDNRgq9r9qtUYAHQBmPGl+oaVeH9Vr9Wa6bb2KnsBGvZXVba2NPYO/Jey&#10;8/dtIk3jeMRxhtVEwCW2kBU79jo7u9rZW2xhImsSDUEBsydBnSuQpjg3hxRZJ62oLIpUSZcUITVF&#10;hHQKdYor+QNCiUSzt8Vdm3/h3ufn+7wz48C9M3Z+2HFITD7+vt/nV6GjijYB1IzVwjCAQrRKQlUF&#10;rSoFZeR7dEWrrp19856CVe7yGajKWP1RbVO9svVU7hgsbAM+Jz8OnEiFDn8pnG5tT+Ay2KbXRbZy&#10;aFqOe/qpZRU5AP8UqobxefIAFKpIj0T9vVj2ucS8REDHXBENloT8U1bGqgFVbu5BdKhA3kTMBvwO&#10;key4Azkrn5WO0WxdGKq2aSjK0J1I1UUcnSrL8RXfUqgKf2JyGBJpwCc5o0nC30n+AWyoxkbxcX1p&#10;pGmlaqAQJwV8f/E+gCQd2YIsoaplMDgAUynr56aBMgWm6KuyugWpitmnPDwgk8GqWpBArwhwPcU6&#10;/Tcga5chVRW2/0A5CPhzkOpbtgDY/vxBA0syvHqNxOoNHV9dzFelJwZ6VknXKrJWEavXcDCfiUeZ&#10;1cG+1NSWiqiqvak2TA6VjM9t1GqNRr+4hKpQE0JotUvCWwRTekS8S+OvoHLdgq97wkUAQSBbYlU4&#10;CmCd01W9Vj2nJIDcchXaBnx4/lyo2rVNqyVadRxilU/c/68JXu5rZlXBVzUHIzWdg9WFqtzVQrVV&#10;oYfqoGL+ipGiVaK3IvqPfbS7kvuVFntWFYzV4+MCVgMHQAZ1UWYVRavAWP38/hI9gBcfqMiMxKZ9&#10;PZx3bONl4i40PXWyvUtNHFJ+EZUy5QmPIpvku/kuStXfP336ValquSqE0k+yDRejdCPVlBjAGZ3K&#10;vetU2RGMzD0sV6OSJZlUsFf9zUiydPS7ehdghY0ApzYxgweoOlatOkSuElV7FqvA1UXGKojVEUl2&#10;8/NIc1PqEjpK/IFcmsYlrZoYqlIYboX29EZPahxKGXyHKspwtAD3q469X0BiVQZjSdPwHgXZpAzg&#10;zwGGMR4IUKWBLDIOmzvCrFg3A0tm3e4fxwwQVDsPH8p+3C4NKZlRqyJWHVZvanXVe0wDoD4AXFul&#10;VFUPYOixCnK1gwNT7mJnv2t23dbZqZA9tST6lPxRT1PgaasFfQjg4ss8aBKa5C03+jXjtdZq0I6g&#10;EXiv/mN311ofHrPWqvX7B0+eBykAEyGqdgEApTo712CV5qvOeBQAmwDu6H54+hwUlKmsCsaL6phV&#10;hwg0VM80AQCgeoty4Qu2apACMLD5qvOkapUBUDV/5QtFVl8waIu7/9T/u9inSAtadbMyCaAIVdsH&#10;gH6NqaPqrbWztXdnZ+/ZWL38XH/xgXow6LNFTNwuwdSQcoJMnezCuUtvrljA1JwNgE//YKpSSpUF&#10;VLDhjsx+EclYDNGgllWsJnGczFlxEZhz1sfqu03D7xwlKlWjFXktYKiO2cKjSYVDyqFyVGWoNvEU&#10;tEJL6TFEq+hXAQH7RGbl6U8TRQFUCatxqFbJc6aeJu4hm9p+RRJQf7JQTbgFKpcA9xapEwNhVaiK&#10;boHD91TbpdKUK0mzFax6CMP9Y8YY1kllNEaWZnJrodseR+WY69hmbJnS/7HdSbC4ZpSYijBdl35W&#10;ML/6WxKrXqvWi1UAe1Q7W4nV6zc2mKudu1wrdY2yUOmQ5n43TY7/jaI+hQU0hZW5b59l7kLHjvsg&#10;g8/26wDYmiMlHA6Vuhpm/bFGehcer9+SpVQNNNfEQxWlqg9WueMXdlalv6r0AnBUzT1VwwErolXf&#10;lqaLSLcqdgDuiVZ9bPJVjVL1Y1YG3Tla9aqR04FcHZQk6xe/tioWVhSr6cBPLOzK4KrVKmPVKFWb&#10;WsU/NPdX5XxVR9V3a6xVnVh1bxxVc1aaZXTOX7u5Qyny0l1P8vlczfHpx6bVYAB8UqoWWWq9zsja&#10;cElsyTaN4ETaxbJrprKgOVAtC9GAtoGn6u8Yi8c5BcVmBaz4AzTgBI3EEWUDYBdY0KqQQOWwOkRj&#10;tahVcf8P/baaXq6KjxwnJv6Oim4vMmYp7uunSckCKBRJiDZMEtutP+ZdesQvA7CnP9EUL8UwszKe&#10;ilSFeYA6wZX6tjb9vFRv1yKB34x5S09TERoHB9S3+kQaw5DA58zh3pZE/zsckceYlASmeDDf98jU&#10;dVk/E1bvEVa9Vm35KgDuAzAC11te7JCqDqtZvdXHkBUMsP6DcUyRocpR23/q+nWrTmWv77CXtbJ6&#10;XeNk0N2Fyz7gCrjqvhuy1RE2aznCyhJq8uO0SO8SnfER65/dj5M5qmIRgETSrUx1UnQ2k0gVIdXn&#10;Vs3QAhCuIlm7+S9PnhFVpVKzUFWE0So7Ck/H4a2pqxoYAKteq6aarFqRrzqoHg04N2pfKBwYLAy+&#10;zNG5baqDFAA2fPV1IMwBCAyAd8dBDcDm28eSr7rK+aosVoGqZ+9uQ39Vty5Bql4iVfPJ168cOYnP&#10;a34oV4f4LOPTiG/8wfdzh9GqIx685P7GPiYhUXWbDtgEuTQlnRrwj25DrmqLJS9tffyqQreqGDT3&#10;+RgXOGy6NslWnEyFkRgM1g+m3TR3K/RUBcFqjdUmHj1CLDcfpLJ6jZGb1xGWdIUcL7ZGjEJH9AlU&#10;R2E1WCTes0nvj7C5H3XIp/Zc2Dfrjm+v6qV/xGOrFu2MQbq/YpifIrrvG+qUSvt/6tq1D1h9xckA&#10;ELfC/gYyhYAqqjZo968gvU9JpLx+xm59dm2iWHVYJbEKbauqfNVoD+bVYr8zj9UdUKv9mnJ1Q3P5&#10;/2RR+o2yFPbnqk09BQs0DdbWcnu5ze/D2FcoT3BYhTdcWVsvrmFdbxtS1G0I2rf/QKmK/f+tSsV1&#10;rkr19PQ7qllla5VuzwWseXd28eBZPimlq1Zo1TMqsPLj8Ey0iodWVfqq/NjkBqQVY1YGPmt1Xi5V&#10;ocPf/IqseTlZYY3qQhj97zJY06C/yqqMA7Q1q8eqVYP2B6JVuaJMqOp9VdCql8ON7wWrjMp8omAM&#10;1oxeHfHqcIZXubsc5vjO1Qugevg72Kr/dlRl42+lIh7v3VOkqVGpBjgx3TilHAEvMwOpeYUhEIf0&#10;QrDyxdqwBFUGDCN1JEkGBaw2MYUHt7RtyFBFqqKxuoXOKlsAwFM8ejSMS1sMSNoDF+sLU1dK5QiC&#10;35ib+08lAeDO2NfRamPBANamEEKNUp1z420D3qTzz4U/EteGwdiDVxLY5y/wSa9vxp6p3LULxyIc&#10;HB0c6OBw6VlzItMFOaHKB/lDB5WBKuJolcavbKpY7Vy7uSR1APXQV6XnBjuiYRyxJ2oVJ60wVx1Z&#10;l5asInUMhYOjRcTSFrOU1WTmdiEZohTDkcttmzq32EZ+w8KbAsDS1VCOHT6G+M/iO/D6jJo3Q6qa&#10;CBX9iQY8PT+lhSOrXtP7IljZXnVrNV9/+uC5o2rXSlWd2ITjAINoleOqpgCs8f7/7f37lb7qoJtK&#10;U5V0UBasC+F7IfKu3tHPu/XqZNfSSm2y6oDra/X3IFJ1M4hV+bSqY6/RV0WrdgOtehuqAM4wsQrF&#10;6nD/O84Znlk2hh/NWRd8dcHv2nWOzzse7rbzww8kVV++VKqa3FHvpar0YefUaFWjHmO5aWrIeJVW&#10;LSZZxX6OU2iuWgegqBsTrhzl8tck8pOjydGUQoBAq1JulQNp0221e2N2AAivsJlGvVqqJ6PKVW6d&#10;aqp0o5Ug6MN1maOR72TIY7xGzFUsstpL+HXAl+MGA2sWt0yL15HvLIiPJpv/VxlV3b4i6cl7eqxS&#10;o9YLgEqYA+52/ThohsXqPgxDyGTCF06lhfbeOIIVo1SdzsN7PwhTqYXUplWnDFRewFWgqsPqrVuP&#10;OiWxavsAkOdN6VXSZnVnSKkA0Gu1QTn6vLsHkmIoyR2Qcar7c5aTJV3aNkhFmsLL5yLlLaM4ptwD&#10;WYjXNv6HWFbUKkH1wRjF7npLqToRP1VVqjdTEagwtlqXBytLVtBD6zOgahcLWEuNAEmjsQOAjf9I&#10;p57Z2U2+CGAz9FWlz4jMWk0LvQAGpQZWJZ/1K7b5/9dRLqhS6HdTP7QqDfsAGAvgnZzVFasSqlKq&#10;sq+KiVVOq+4/PJXtQuU65ROewhk9iRdw4uHWKZ3wSb6ltM4vHFkvDi+cVA21aiktdBp5pnKwCAj3&#10;sbArR402nQZp87GNXQXJ9CRC4WHUBfB3DdMCYit6zeNE0m9gFBWSWdkBGDW1n3UbsUpadRnFKtZS&#10;IUmbLFbVApAe+9zXQMuqTArqePQ3w1UpksC77En+P1Q8aZso07XrzWg08kOqMEMAm9gsjkvzDaWH&#10;1/jvWKQhhJZB2DydCwZ1sWA9wZk3wNIxXm8pU2kAwn7j+r7h6sFBH88Mjz4gdX//BcxsfuSkqspU&#10;1ASGqMpUtcBWH3ux+uiuo+qS1AGwr+pr4DiSeGfMVFVvlbhq40Uce+pTsAiMz7oG9FGZDpfDfT6X&#10;yzFRewpUCkaekJsuicrM10WuA+G1xaepEwmW+4WKVpWtv1GpqlCrVgDWcwpqPX3wbN1h1R1pUFUk&#10;6areAWCg/osAy1B1UtYmVvnaKtJ8KVurYl6mg8FX2azh2EA7PWDOWfWlCyGwSxpZUgBkWKHG8I2t&#10;Wm4FaOtVzQQE/2Li1gQ6AapW/S8Yq5eOqo0OjQ8/Z7/7a9Zr2m/gceGOU7xUP72viatuHV58eml9&#10;VXZWyVuFvwVHvWgqQXfpiSJMZF5OMTgN4ekp269iEpADKiiMWXpGPskU7xMHMS5VqB/LcSyrVEmk&#10;wslCVXNWCaqAKuOrbpFSJa26taVitSlI7eGkbYpYmfbc0p2KZGVkZKNvnUrfcMVbuqFU9V25qMV1&#10;qD+18ym0/vYL4AhN+05KI121g+wO4TRDsIoRAFWp/3G3wgWHI2ZITpgxQ1MR7TriKxzjJTIVMu6x&#10;IF8c1M113fI/9tnmwlTUFauP2VlFqnoLYIgWwIJmw6FYRa1qxKrIVdarNYnk91uZY6lGjDxQqZnj&#10;jhGoUC+3LDyUqg4OSP7mzuZvYbpHr1QDgpQFlp7gCToXH6jNd+616SuEqikZqjlrVPwrtX9wR3Bs&#10;HMHp3vN/ea99d0C3jh48+x9vZw/bVLbEcbZ8sgVGgMDxxtjx0+bJUj5egt8loCRIibfZrSgsISRT&#10;JE2a3S1iRRHPijZFSOkCQvKaUIQ0RoI0FoqEJWi8FZZAT1tsg5CsLam2f2f+M3M+rm3YYvXmXN84&#10;FxOCr+/v/s/MnJn7nMFquEpwtWGaGe4GyJlVTesEIKV66rSqrVkd+lVtiVUrWSXQPmCV1RfR+gWg&#10;DuVqLEh1ZoALQItq5+ZiDVayoVZ1a6seDqgD4DrL5BiquezE9ctNLQQAB8Dsp08Xb+itTXipPprB&#10;nMQJ1C+ND426HQ08+swcpJ9PWH3761tQtRzZfH+bntpF1hCttCK0ClAT8VX6GqkSXjpq+nP8vjXy&#10;+tNE/Q5Js4rVBPC9s6pTi36WgoNqyirVskhVqVLFYhUVqpJAqoSs0pwEMMZ5UGmvZYHUcElEA4u8&#10;2AIGsQJaA6oXusasWr5PunspVrkDIuQmeiJy5T7XcMZ1lO1phcNaZV66yrBepSc1ad6FRt7ztSmS&#10;oVOXxAOwS/S8FrB1mWqoLN+oX7l7lZYwIQXflY++6Yjq5vw571PM1wBR1WA1TtVn0KrhTILuQrz6&#10;zcMqqEpcJWmqHA20KfZaZUzC+qjjMGqVZXLRLpSzhrQOXhAiy0LK1pdOnR/QSp3ASfUjSdBiwzMn&#10;dL30O0PV6pwwlef9dHF6VyLZHdpkx4Ovuxhc67u362+Qw0osCIPfaLCS992qnFOlOQDHtmIVwaW0&#10;dDOmVcOqVVCtAz2sn9GpQ90D/SH92OOMp1X7uOtN/aenuX7fdM6ugghWVrF7WZsB9CcB4H+urg96&#10;C1ey1Vw1uzQxWWhCrLJf1YjVT6Ozlx40GnKWhoCx33qNxj7tGr39xr48pV3Pjh09hi91cRd8WPOp&#10;moEPIBOA6gcv+z5RTBQHrdT3lm9aJ9qgVzn3p50V+s4C+6qIReiQfytRVJ3qBan4TsBJSunINQtE&#10;WP0CV6fizCrysUrAKi1ClZ+VuRZg2heiKK/tWvwNQWrAVdT/SkfpKM5T9hmkWOiilQ0d5bxaOFb3&#10;mKNJaRVG+zFc9txQdjHoNlvpM3RDnGfw9IizXP2QubqL5oe7wKrylJsxX6ljI51KRD1CGhX8qSXH&#10;VA+pceNJa0hV22Xl2ezFM/aDI2mxqYysKQao2L05q1y1LlPkms6z5xR3Q+EpbeaucmFR5vtJ50OF&#10;lce0K6UQ1XLVWuxWJ/MVYqhitS/zTqKbpFWr2qGKvHGWqQ3h6R1Y784OBm0wIavP1u/rjd3vW7yQ&#10;dQV+AEMEEWkzM4hV5dFihbMAeC3AsZ+vmo8vrcoGHkabtSrNRy1WfcLO/SmtGufqIAB/Ds7xKNW0&#10;9JjS0L+NNDmvqrlTs1Z9GKtZ5WogzmAiZV5ZXTIjK6NamskXmgWtA0BMNXaCs/B5ggowzdnrfcF2&#10;aJCZ/ZYZ9H2Pfny9bqC69mtI1XgSQPeHBLRq0RGVFWTXWwsVW5yfUK3at151wMqCRH/5wGIxrMbi&#10;PRLuUFQUqBYlFazopKrIP0hVlFdRrQqpyksBFtWz6rSqeAC4J1TaeU116p+IF87KRG6EQjWK4u1m&#10;5BC6TPGgJ/BTpMuevwC/Bv/m+O3whJCqzboHGucDEFNpx+W4eUcuUzTmvgSuwr9q0XrDkNVw9S5l&#10;iNavslC9fn1BVk4hFTXG1JhQ1QhLqXRzEFUvxrWqFJYQH0BZsKpytYKEfYq+mxOFkDyfropknY5q&#10;wbFFRupirJTD2BhDUpv8ClBTNMRQ10zrRJTT5XQfYHnDh6LfyvAAqEcVRGWakhmMsm2ZC803HAyu&#10;aoD1wdR8vcWVV3M0CKrwUdMt6sl1rKwqgKhNX6s2WaueZQcAkgDcrc87M3OuOJ52sdLvFGqy/T/M&#10;StTQcj5OnaMe74L5SJmby6TXDNDWAshPTnKFc/MZrZbu044HPZ8YzxfONc+dozoAmP2PfnpMRudh&#10;ECK3MMwp6xEg9QueyDjEKPfoy9bhYDPHdxirax/W1j4EWjUTdb2Qla58tymhxW7RlT+NRba6/lJ9&#10;h9XYHD0K9aWTtc77Fq4+EKem1hrgHx8VXTaVkrVbRE8+c8WkuHY1iLTIxQB7Fa0FALVKc8ekhP1l&#10;p3NxKdRdDuf3PleluF9GdWpCXhXHK5EzLRVQy9ohEVJaRhqPQeKJr2+IVdJP0pixzL0QNU0AyQDU&#10;9buy6Jp0ecq1phNokJXiUZd2Wa/CC3DtxrLh6vKNZUNUM/3XNfjjC1SFakaz/C1TPVeqtzDSxquE&#10;qmHGKmRnH1UjuABCqmqOlcSgZmWOP+sHo0b9KJKb7jtdibQOASXTNEqFhq40ylj68iidfqSKVv7a&#10;EOtQ7+G92vLbqkb+CaqESBYtQlC5xjbskGtO4boDCQu+3qnMPzhqaUHrLG1LvKyCKytM5h8WDFYJ&#10;qsfUAOC02ZRvJLcqP/kEaLnpnSl7r/N8AXNzLne1z6aHHvRD9b6mlRdM69+dHvj3p+c+Z/Rrrdhs&#10;KAj1Fbq1kNhErl4JLSGeXJ/MB80Ama1n6f+ujSNKLWJpq4RiYVSF4Zu//7MwMmI+hX8zWvUESvXx&#10;xvrq6vpjOUXDwDjIOoedTrfTJaOvnU6Hjq4frhvbWPfNHNzq9fYbyz+trb2lXgBl6SnSZbXalSJV&#10;XXmYXdHpS+Gn5w9IWGeph1puHRDZZ11xhUZuzWeAT38ZaFhNJeHlphbti/Uf8H6MBqrSOq+TSATV&#10;Auxx0f/ZiqQBjGJmnWRyMVnTOm1kqEq3rkzk0xOluBWu7Gz9WQjLr01pTVrEvFJe3W8cSaUtU5mr&#10;VjDpkzEcY+3MdwZpy2jFql0s4HsEKtr5wO+DyJ5XZSuRFb4AgPUaolXkBTBYvYs41a06sIq6Ka0J&#10;F/GvClXNCBwA3nKgAVSFVr1IHgA7BcpIYTEXr5JEAOWqF4HycqXiKajIQE3GwlIy6VAu2h60DNIU&#10;l3lMA7PM2igleE0/whaak7cpy+Buaq/27VGVyqhi9l8HUre8i3SDjC+yVXe9mWOKV1WvW0TX0Urj&#10;iPN9zASWcEJgcFCdzOcvF44LjNImMfWU4Xp8fO7YAPcsk0XXuWEinIXuXdEx53WxHoC96fD5dOwF&#10;WrOQisdKu605b7X8NDc29F5lXy1DvuiBmOX4gc381rTh1lKyUKW3IZ/3+lbTO2HekoeXz+bzKEjR&#10;Cm2CduP/+Gpk5Py9e4aqX5/MfjoxSrXzy+bB75urGx2yww64SGg8XO/gQYNJ6dmr9VfGXjprv3zV&#10;br9abevY3t5e3W5vt8UMtw1Xa7f3fzJ2u7Zno1WRTQNwZflEs0puAKJYEfb6osj9aQyF/uonqEl9&#10;qU9P5aMEoYpSCCuIREVuym8XU5l/LhS+Wq0KUlWzFJlBmEXOa7DKQBVSB3JQYv8S/0+XLfK8tgMZ&#10;8au68n7SVtWr3u/7X1MsdXFFp8SdUNYDPlLFJ5BWPwCgIIm0mjyAfNe9snpXy8Bp0ut24DWT4UAW&#10;eiFy9ApugNpUbWqXvauQrFNYCGC4Sor1wTLFqu7+q36rjnL8SFRlEQCoir8OWzaXywZM1eVAhALK&#10;AVhgqmpq1dfwqypUWaimMlwFF/cOQuIojSCB1OWIXujPbkra1H4QNVx9rG9imecJ/D5bmEK7Porr&#10;1z9vmVT59retKqDaAlR7YKohprsWV2HbsPY2fwfEbqw7uApedxp1pFuVWvdp/rp0X3CChWp5c48q&#10;QKoaO6XtlJ/QEbDFkEXOFXEI8+As3AnwJwix8OC96sMV2ThVlp/pEfsnWgNmxW0rXiUZa0NW1M8N&#10;/TbHu6pb5SQ0RR3FKjRni5lq7tO0Xo9xKkW7AVZzSzFGH1fz7s0oT8HU1vjRra9G7p2/d/68+Qie&#10;nICqG9u/v3v39MAgkUC5apD4ylARj9W2pWSbzxbxsu3bbzRot7lpNrIDGmofDz4+/cj228tueXHv&#10;x3/v136UxUSumCrFrLrx3NUg1F50CrEYBuLDmn1aV1VFa5FzlRTHtqRV5Ne4drmoRS/V30/5jzwa&#10;S89nh1Wbq8RuVV+rVmzGKgd/k+y+FBcAx//lWuSOs0E8KuNm/9YR4JFVp/+BVk1x6CpSyPqD127q&#10;3FMTAiC3xlQ/u/VZSdrwX6Jg1l5SbxkxtlY8yWq42tOeXbX5qZoBK7N1F2GrxrWGYSplAVwRDwBj&#10;dbw13poRqJZsJpWStU+rsjMwKLBiqAoPABoCnLGFeqnHaoYqx6hnk1HoYVWT7gfyVEJTmvXE+aee&#10;UA21pkpS9A0WqYot5eQqej/YYd0EfApTrsCwtah27bsWZz2a2b9h6iFNLY1okWsRLN0M7GBzc3uT&#10;Dq+KyWzxcKNzuHVHsNrCDPaN4cLENzOY/Jt38nKhwEDl9qrPbJOVJhoCFh4WzrJgG5daN6UJ80OW&#10;ELoRSKGpC9SrJHAJY/86q3pfqn3Hq/yQJfU592vxsywwyjVpeJg34s0EvQfcpAxMlbfgVPvMPmvC&#10;RgrIA/zuaOFoYeHIjvpC/eoVNFA3UvWZQPWXzXfv//P6Kc5De7N9EB/bZtDWbwaZtIGcZrC9ePri&#10;xYvXL969fv/6Pdkffzx///z58/fv/2uwmorsInX6yHRtqWounEqugK5q0G5xCGBjOjVIHlXiyTqi&#10;RNS1IrPr8qLc1J9FcAJ5ssVE6GfwPQx9Tl3PAwCtyjngDB4Ka1QqGkSWuAfjiLnKPoC0rKuyXJW+&#10;gIMTqBKuf8rPvqT1HAARSyS0l2bG9nG1HKnX9X+snT9oG3kWx0M2R2Kkuzj2nlfDRJvFMQlkLxdI&#10;4p1guGghUevCRUAY0pxrp4kRwQhjF7JLNWNhp3AjVzEkLmJMcAy7KeJuwMbN2ahQELgqDzKpAAAg&#10;AElEQVQ4kJtU19z7+/v9ZjTybrL75o9mNNI4GmU++v7e7733o1Qw4wlQlDJYbdhqVqaCEhXHoSrg&#10;HFesGM/KfoAZcrA+oQirf7FkBQOlWpvQeIDHi5Njk7nJCjsAbE6Vm5f6w/dJpeq0/yWy6ib3Vjla&#10;9SoFnJ6jqyPVwG2Dmh0d6gOIYbWATC2kS1UWqnn1qBqvKp1K/KOBR31SnpGYOPF302+4ao8JUB2s&#10;yoQltgxQ6QOEyzMTE4/BKvdBqM6tPZ9CiK6IcDEbYOs0WxPGEnanFki/7n4EsUpRjgJWFFs3RkZG&#10;/kq1aoWpGzjB/GHj3enGKT5svGPZCpING8JUm/HujRu3Aclbo7/+SniiFdI1zbi1TYupStA1/9u0&#10;yFVJmmojZ9isKT/y1KlC4hx8NPtU+MkL/kLdxs9uW/BbWyM6Ptl317FICsD09N3pB54+nOIFwUtz&#10;CUvxXKtUoJWFMy05WMbGLvb1KVQ7nXqnvjf1Yn91dfUAgIiy0sz8sN5609p/08IJt1r7+62D1sH+&#10;4f4h2cEhchMmsNerMvWwz63d7SjSwtTmt9ip/h8loRXFUensuN7NwD2MOu6WGZYZpWWk8Z/iY9UX&#10;iM9VNWqQ+Dt61iD2rFapytgSgDSEhyNVOeMGteq9tjpVucAKALXtYJV7jcm02egZ4emb2KrYSFwy&#10;RjWJVV9epFKHXLNBv+NMKHZRVVwAThwrjTRLonWZ1LN4AtAJkHXkNwZgMVQLKFsLmiDwxAhW4OqM&#10;lgsg1yoFBNyZWSLVusRsXVxaus8hq5OT3FvVwAiALfKr3h41LoAfpLcqzlUnydLJAohTFewckSpU&#10;0eiM1MDFbRzPqkhV/MoG8ykZTi5R2cVjmUpiddg4VRNNd5xVrsbkqS+z7wAVc379MPBD/U4DvjHg&#10;IQzDZ8+e0RBgRe/j+yO4HX95wwYKZp1W67Ipe2grOMdF0MLK0fs1wSpcds7OGmk8cGjy6hXRlGjC&#10;8zumimDl1fXr3/2NGxgjDxo3R+Cbu6sextFZLjtAY2azjTollqSyiEXf06epZUZir9dNJ33+t7Po&#10;teZMfEox9JE2bja2RHHi+GQ4tAReBCUqXQVYMAn1Vd+VKzigI1BUZsy5qNUWazXMy7tawuY/SNU6&#10;dlUtrOyvkpgUW8UZMPt6FZ7uwckDmsmGXp9lQzKhtT5tb2PPlopUl6umf8EXlApQ/YjJRl3uMRUb&#10;3ZIDQUKmGhQSTn3Zdw/4EmNPb7Vvd3gadANW3qqTT/9S9NqRVvU4IEn6c+AmbZvcKpJyQlUJXyJc&#10;FW1cY1Ds72cmplts/NSMyT+NewCkx18cqxJn1c3VYj/HWwW2vJVXDIfdlKyEUSQrf7xlxSp9zGXN&#10;uqKFpOoMpaxSChaI1BlJToW5NgNydYLJeh8jARZzuZ/4/qSqKlt31QVg0lPVsZoar+pmrJ6/xFTl&#10;aoCoVVE3ekxWQmq/QaoRq9muvNHBXlpVwMrJp7b7X4Kh8HsMae0GVBmoElMVp0ap+oa70rhAoobU&#10;E+lr9Qe6M3CAMWmxZKJoe7f12b294ObsNmh5kh3QDPYGF4Dw/tFuea5alTCrCjdgof0KOMl9c+nS&#10;Fapjd5pmiBWRa5cvn+eEuIfSCkY43dxKtVnJlt2a3XLoNps2ySuS+Et77uutQVm+DxsN+tyYHPEz&#10;fv7KNVCcoEKxcBm248012DnZOd2Rbbw2f4GDpQtuzGlJA4arpc3qJtocBlURVQmgX2RDMV7ihm4P&#10;pRtq1SPCaiZipnLzP3AAi6BK1LHCFrrxiDq4ValKD5HDPZalkWrViLwLju7E7nPxERCiLImdE+Hf&#10;lD8csyAjLDVs5cFHOKaehwFgrao1qwY1tSqfNV0+xVgUgLCVW+xKw/5Uss53U5ZLEAYSQ6BYdfys&#10;RcoRiItVT1IESKaGGglQXHY9q8vcXcUxtRS4gM3+rDKVvADxfiusmlLQvCueQKYiU9sE2DsTS2Kk&#10;VRdzkznyADx4+KBBWJUgAMxdsTEACa1qqXq7B1VRq6J47E/2sQ97rC/ZsRqvepKShq8pVFm3EpUZ&#10;ckyzpWzIf4hoDT2JTvWNG0DI7ihYC1lftCqOJkFEnTdc9edp1wxaOT09vb396dPR4RDfbXRPDfUS&#10;NXzgs96X8nC4svAcxCrFjucq1witOZy5BWuYCjDZadIEWyc7liog1/quDFwaG8NoYzwD+nAQz0Jo&#10;yY7VDNnGn0TChh2Tu2F3ZNMZAyE9s54TRBs9U0X5AoyN1QYGBpyrgJ+8uXPSPIGNE9jvdJCZVcm1&#10;IJCqYaTpZh1mlKn1cr28935qYWUd9ah+VfZbGOJVL05+ib1WqkbTgFU/yjhS1XhYjQiEPVKpPERA&#10;QKITY0PjroGI4IlN91tW23IYqTsGik9/L4gCeo2va5/JGnU5G6KYsyHQBz1/RkQqwzXimB0sla+p&#10;3jI89WAbOdN+wlk5+Xw+3x1APqxx4+TkFLBKZFQx+ALzdPypoon9tzEBeNZQt/SY4aq4ABKxq1aj&#10;FrOaZ8m5AYxV9Ksuu2IVVuRYZa9qm5C6hJ1VSzPU+iepWqOJUwIe4535E5UAaIBW3dIgAOVqIgvg&#10;+1jMtnRWqVv1/DeYBnCBPQAYA6BpTiYelOLH4pmgWe3aT+PqYCFRjMp0WGXl3RK5T2FpTkoV/EYh&#10;Xw1HQ7NKcjX0DXpD3NPfzHlf9Sr1V+p/xOlo+h9A1f8e/q77UWBqoUqk/byyMFVGrHL06hhNtYHa&#10;WOnv8Iu0sbnRAZiANR3bacIuYYXBiu7DiwMDPOJ2bozYqoRGR+PPiK6GrChRttKoNP6YVWz6vJzZ&#10;+SO6W6n0gqYk9yYKJqAN4FwasIqzVEJ0dugauJcBr0p9U22O05s084KiUetr5Xr9IyIVI92mkKq/&#10;QHv/q4k5DlPK9viQ8zxq1SGiKmLVeAAQdsSmTNDd/ckF46NA2vFWyfrapg/QaRoQ3ug1kS8Y9rWB&#10;Ti/2NS4pQ9lJKFbxtPpcRtIQfH5vYM5OU2Sf4U37D4wkcKefC6va2kQoVdGxCstgG1Qr1eEwnT3a&#10;6yFy1eM7n1JJhXMWjulGhZ8tHj3J8/cML5We4kTFJeRjYbGHoTKl3HQBKQJUMtQLJkw1m5JkRTjV&#10;8n6oU9uiU7nlz2Wq4HGiZpQqWS43WeGMVRpAFcXqDafc/yNhaxywtsCqRgCgVL1sqPrtxrf3rt47&#10;N8xJT051k2GTLWypmo15TfPxYlKDWkgq252hynHHyFXT1giLLFWLEuIfEkvZCRGkatWYi9UnyIYZ&#10;UKjmv9e8/W2fzkQgVX/c/nQEVP16+7zyYuH9x7U5SrsCkFwwMKli67WDNDFMfdmMU+V0k9Taxqbg&#10;52IJ334RoSxsruWIWDn0OUqdEIdmX2Q1Ozs1Ryq6Y89fq3S90lZHqCXa6lIjoeRSlHJ8JUeNkNnp&#10;JH5X0PaaeyflMuVL1ddwioUL25BhjXTbXXixsrL+5uD112nScSbp+Lgs3Tg1WMXeKvSravKlOlWR&#10;erCK5LkoyJhDkXEfRk4yET4th9S/GGk0UiBnjHg7Croy6s1OlJJfb1/pHI16JeRzP61mmGfFW0du&#10;1Xwb01YlzZG6r+x9qR3rCFaJa/KcDiQvKConuVlv5GfAJVN5o+iuvMDty+dzeb0Buiy1VTB8allL&#10;ewj1C4ai2cIZ5kb+z8hCBa1MmT+F6h2qAVi7Qy7VRapVdX9skXJWpV5VA9C6ddOJ17E1ADHn2pSu&#10;ekRA5TwYirDEYCCEKlD1Yt8FTq66unHv3DIXMBGIktSOpdevDXNUv4rVbKJA3yBBNf+fRMiqcY0b&#10;B7nWc6Bmh6asKlnZK8Axq7SEvgtVs0NS1aeFexnmaVZpoZnc0/8DqrYOf5/M4dsxpniAqusvFnaf&#10;A1bnJJ/VtGOJJ3VkKvCjedx8efyy+RJXxzCpWDs57YhY0zf3mZoDUndAqg+UUAX+6WZOLn+q5u7r&#10;Xy/FK804VnU3q46B5tykaW4OoHlSL8NFoA9+/BIWnOGi7O2V9wxCy0JTjAjWDAwNY5viSDcMylg/&#10;+CPt/HElaQKo43HHKsUAAFUjT4qIsGc1YraaBFbe60ZZFARnFR05+9BvWfQ1b9IoRM/RqhhXlWUn&#10;AGG1nRew5lmoUiOaIx/Vu+pk5XtunBNpTPIPmHZ74DbcizFycu1rfZO2f7PFZL7/smagZs04AOn8&#10;bJstDGIgig6m1Vehuqucpiorif9fkpqAJrtqyakHkHtMhQC4ZtU/GxxhddeOAzB6e7TbHpmBqyjE&#10;koeuRqlqqErZVefYS2HHs2USxgpCZYezWSNU80mtWjCZ/w54zfdnSk3psA7GxVpUpIZeP28UJSHA&#10;EasiVEmdSmiARFHFG2ygXMl1T0WHRau2emgWh6dqQ7p2qApider9c5NxtckP9bk17GEpAzoQqcfH&#10;b4Enb49x1YSJyLqHbeCTemfTWnWTqw1UXWB9udWMdtSllNhzmVh1llLJlJQhTsZYmeCmtNfj5RK4&#10;9Y4rUqBESrwIx2hvccIVGTw75aCT8IkThQvjxFFszFMgauv/vJ09TFtZFscjIAujWMEDgYljoUhv&#10;iilWu0hDJK8iMU4Rp1pRUGQUbYG0okmTRRoQQhOERJGknMZmTEMT1/YWidIkElVSgWS0GglGIjKy&#10;KCZTukqz93zec+97BpL9OPc9+/F4ONjEP//vueejfeAd4HOfrVaVq6kH4uXKg87i2/0k1+2WMWCV&#10;haqvGuLRWipmq8tiRub7eVzM+4BOeyrrSpG25yGWY7s5wJvWm1EX4TsVEYWY6lJRY9WrKAYrulqV&#10;4wzRCpWPk9lkEtbgMCWQ+DSFuUpKD3a6435YPrhfiyJVOHodrSa5/H0m9FRHBOuJjKMYHeeCW4DT&#10;Gc69ldipDIOaKrOUpEr1VWCT8ioTpnbV0+u3r5NWlUwA7wj4htkKeHWA/VYJ+ydOK8TMwm+/oVaA&#10;X2NT1JGxseGhIWpeDatVnLIg8aW5dK5pYsucmpLSdFATjVqDT8Og0j+US2Rdj+kRtYRHgRf7Cokm&#10;9zvC0p8L3QFV9bRW836XE1UGLk/HqqJdnVZ9BP78R/uPkKq9vtp0ksUpbdEQqgJWMe1qdQfnsVs7&#10;OoN9946BQjhRA7Q4xQbfdLNgngZvbW3Q+OdWxCmPsCd+nG0bmWdklweTh0+jMdN2zsm+x5oJ8uQ1&#10;6RdfAqUqvw6/vliTxIo1ZuhmlO3kDcLaIEq/J+7t2Ev6n65QTdoVyoP22tudBCq2PFtZKasXwIdd&#10;KjLzRYNSUxSvKHF/MVf3z9STJc1doTqoQUx2qDsvtjIkg36kkJfoclnIgLccStScAJWzAwLz3jnT&#10;bUW7r5gsJ6tkC8GiUmJqyiFBE99pMJElppzmRPESvu9VVRZNTaqa64t0sZkdBYWNdz1SZ/RuthvR&#10;lMY0xv1jHUCWqhPcE0B6rTzjHbC6DsvINzHBiisCElq5z6rpsao9AfkezmEjQBCq7AD4UqgKWL1U&#10;5iebmI8UOgi1qkerOU4QruWpsOwfVwIoM1crKFh9NAduQNYa/F8o4JoVbDS3qIpDwPETo6+qZg2r&#10;6Be2QLuCH7YKYVbFYlXfI/AZvk+BVdlA9bpmMlsewdfN3RZkB0Ai+aIUDRD9hbLLsWTtxRqS5PRF&#10;YCzXwFaNbcFkeMukxYbc+j/aKoNyGXc3PDHjoiSQzbsYTNo53Vey1E5Dq8NIAbThB1in1W63kaZN&#10;/3ozVOeypOhFF/lTUR4U6oohdAftTv31Trf70/xP99Zvza9USjrbV7iWbIJAvqiFRoP8+HwsVkMH&#10;qw+JZz0pQYPyDQ494lpCkaQ9H6ycDSqPksfaJSQxyYOXmDWpcsg1iajnMqasWvVNqXNJ8QbSF/ge&#10;lemlylLmZ04rzVeiavP0b3dBmHb1DMGGPae89D1OBe2hKahT18TULtzh5pEKVfJmxqHL/X3oBgBk&#10;nRaoyh3DVWwCWwJCoxVuuIJM/f7pwlNYQP7bbebqTZCsGAF5x6MVpet3toE1SFg8+AumFuLi/+jo&#10;yMiXY9ASFbr3YQzAzDX0AEQRF12jVd+aMACIsQrXrhKCqA8QyAWFAHKylCcfi16rFky9lYotDEau&#10;Vi1WVeX8VgfQKt/KEdQMYKjmS8TVErWihTqSO6/fNHqTzWZ6DcQI0uA4wm3zoNXoUN7VZmg8ia3H&#10;REF7AYPmwb86+r6jLNjF5XNsVQdtKAkReUq8HR2ruNNFq+bnVpcvYotmB1zKWIxn7TxvXwyeuWb6&#10;YqYaYFStcVpvnDqJf8oEFYg2Gq1Oo7VLCaTNgx7HmvoQKg2n6qc4zyVqM01TH5F8cAAJrJ3Om2WA&#10;6q1bd+/u3ZtfqXGQc2m/KAtMJFsxdg+cTD4X3i9TIX0xFzBrWp41ydecwVIKoYaklr4a9RmCNB9r&#10;VUmHKmnSDlLOBCLFxmlViV+vYh8A81jmpxLLSmmtuBNeiakCYdO8w8R1BQtOOe817dJJ9Ed4n0SZ&#10;YhS42bI1me1jO1FpBDozM3utO8tYnQ0k67RqViUrQHVapCr1W5U2VrdhJy8AegKIrd4bQIbJkX+m&#10;NAHmKxy7UwDVmwjVhTHqMw1eVYqsclSFj4tAgLJq3dCIAC6UEoUC0AJW4sNU4WGoFYpI2m7i/5i1&#10;XFLTPwQ0VqEPwWO3UedH77GJqlNBzapjJ1qP87wZIw3rmIr/5Srllfl5KnIM+ar11ram5WS/N+f8&#10;XdYah7vvHbQbjawMdBBlsDUQKC3c+EhVm+TB8ozYlhtYTPGLtr4XnGfL2Y+6eUGrAzLrurthE3yz&#10;DRDqdmMtysF31gaKchY+vZZzZ3PwLNuOvoiTrbabmJAliRyYyyFJdZ0WZr3W60cM1btLS0sPoWhV&#10;lZqFxnGrYTJrKURrXHhEEztt6rQQ1dCST+UDeEbKFHFeUm9BvsTXeicqVXIjJwKDlipncuaOL0KM&#10;JanIdap+PUIoaVUJX6I6V6biqqEl05WKSeGsEoOwpOS1XSbx0/40zstGMiNkU/GZ5PglX2qAVqyC&#10;P0P1YWYQreAUoDr5sEClvtVrs1azkitgOpCsAlfY3M33ylbsDAB4hc4AFq53rt65+h0WCbrqIesw&#10;627c+TsYUIVUhXrVX0Cf1AnCKmYBiC+bI/hJqG54Z4DDq9thm7J9pKYUsLZHH+lVxGvXvrQ1rmBV&#10;S3izRVcli0ud46ZJgEQIgEcAAYs1V21Ya0n0q4Pq/Pr6+t5fpbTKYr21u73LkqWZTnucbNpw8z6T&#10;SryC0szbu+1OC3RXyhxLkat8B6gB3Drxdhoiec2kxPqKIZu0b9LZTxv0kJv1/541+p2O8YkA3XWv&#10;yi6lmW73mpDM1uv1zl9eovxUd6mm8Ku8bIK+VNvd5j8h/Ck5C47u2lAMAKxDA6urdCQH2dZ4ACcO&#10;1gEEpbq0t7TnqPq4VqUeq+mCACUNuCpmBLFGIa2l/TD7NfUD4DKgSnBEWn7MvOe2hlVpHU7P1VIp&#10;+Fr8ryVPZ6lGVNC0SKFeQbpUcexkxdNTVpIS75IzAhSmkExUXr2ivKCCHqsToJLYSh9xlHu2atbw&#10;THT8Kl3LXFyE49/Jvaot7KmJPXoBxmXlCls6Qe9RbvIULVzNhmSdoGWrielncISdAoeeDhNbFzik&#10;XJTrgBvOBr4CuwPDURQ2N9AGUKfC9H9khKl6eYK0KqSsXuJPiilyH0+FjlN1sQavyZQPtSKQluVV&#10;4fXGlD9Hu01RRIB4AuQPcqx/8op++hUoVoBjrgiw9B9HolwL6hCook/AQfU59VJ1WH3wZGN1se7e&#10;+CJflK/G8L3czCKuiKKIwxoh0EMWcIar1BrAcgMIGy0xoIUGGjwrtq5Gy7EGb9FlZ7GvIT9Ybxin&#10;ZfQPp0d4bUsLI+hv7p9NC58el35Cc9zMYmZvMnCqGIDOpVwtdNdst//1Gxlw0WlK+MACbRm+fq30&#10;U4Jfv4N754O1o6M3WA3QTwvEvYKBHJAnd2vp/d7S+4dLSz8//ke1WNTMzz5alVtapTgZbLHl1YdQ&#10;QkpKaQuRo+RcKOr3ORKWHbnEYHVEMJPNowbeAi3dQXshr7q1kI+SJRNSnTr8yr364SpJQYqdMkYr&#10;mT034oZIBVaz1j/AHVwT72uoZbF1inIWArRitzvyE1AkgNGu49SPWw69x1UPU3QVf8Azunk2zWWs&#10;h4CrTrQuuOGwurBwW9E66Gx0cHR0YOC6GwMDN9m+uvk1Lk/RGtUIGuZtf3EZnKoEVRCrlzSqQZ6J&#10;RJHZaH6S8bQ0hd/xalUX8fwjlL1bBfLKcGPJGr60nqw1mj4k6jrHj8oaZSofV45VsyJTKSRL3K8Q&#10;PuC4Wlm59fwlFRRBrjq1urkG9FA87LaUsLRtn29Ncc7hF2ZtedKmV/avNaCTUpmXGgQbFLP4E4r4&#10;w1ZAllYjdSGTkaiIV7R10DOnzT97b/5JBh8gkX6Pk0abkasEidlTrzTHVXi/ylzgUxGt2up0PvzG&#10;POz/4bFGN+iYCP3bUFr1xNnHjx9/d/vJx5OTV/uvfeV/rOdoOj08QKiuP3zvxi9LPwBVgxJQxege&#10;g58lBrpoippcxPKpNS/EqoCURXC+aPruKVhLEmZg4GxIqytfpcBvm1lyuLBf6EPZzDP5rG/4ch2F&#10;cKSS3KUbllXC2julQl4JXpdRj2KSQm2cC0905TFV7uOERR1LXZ8IsTMzKf0aeAXEGYArWOBsHR4e&#10;HnO3Y2O3xxxhnQ3CPnhjdPAGVF+7PgoD5/yjqFIJqmM4/3da9fIfQKmqVuVgWqylzSMqXKiVtu6b&#10;fgZBawPa5EH4uthqyNzaYY171damcOTcESSl8UkUtbolNbYcAJb0bYU2jf3QKjcrd5//SA1WfnxJ&#10;cnVnZ3nTxEU2GLFEWeFbBub4+4rBXbps+1MD1Xsq1PqFC0FuLEya45p1aWdFM+MSnHK7R5DN/YO9&#10;2GH8v7Vw4U+X++hkz4bmz1kIuyfecFQ9+vDh96OTEy7Vb33Dsr63GK6wBbb/9tWrV3/k8Qi7rMTN&#10;qqhzTvcB9Vhdv0fNAB1Xf3j895Lk4kGEc1hE9dGVi1kKs9L77YoJpI7lr5674ktm9706y0oK7ryR&#10;x3mK5N73gTL7hc+q/q7N5ApBq418uvsGyuM0XbVjMsNWPbaVrCae6T71Jowzs4zzlMo3xCx3Jzkc&#10;x/2QnAVQqXuGmkIBXu/r+paPa5WI1gkMExiaGBoadvP4YcAr2IKxGyBiB72NCFGdDZNQBaXKWtXZ&#10;pRUwbKntx6zUfOESsFIIdmXWX2KOeKOb+9Kt2zaXvb9y6O7KeIP4PXRjxe3ODrk0At+kWOyYWq7x&#10;HZVV4C2y8s/3XlKHVY/VJxCGucqpkVhs1U96VSk2+qxH1dd0EJR3g/gsG38+19eBOKmc+eQ4zGa/&#10;EMzPSu009PuE3+SsX1u+F/E09YrM9fGrtoGrR28ocg17MSxLa5UdFZpnG5WWwMlnbkMaBD6hJqvY&#10;uTronYt9q/d++TdxZxPaRpIF4Bz8w2APeCd2SCxPGMwejC86pHFIWI2WXUVhkeiDDhFGoIGxD7tg&#10;rIGJCEERYXSIdJMuluO9zMW+Ddhz0T26bE4yOAwBsaB4IDOXhZx83/dTr366S7bzs+x71dVV3aWW&#10;nGW+fV316r03rzFv1bc/rG67shq9wELbSqzuqkn6tz0Tvbu9PWOrj8/bEXUuXwx0ofCMsa6F5cfm&#10;dMyIRcoeY/KhuYhr4jg5ds3S98Ox14a15go0Z0dQaMmayrLrTiDqm3N04zx5wz1ZCaDMmtetoTNN&#10;YFxcl+YRrUvJ5MIUW6647DQ9XQRltBa/mf4GCUuzA0LZPyiZnpa3fwVVweqVlpZqSwUkxFaVKzpX&#10;rR4NsDp8oCTVOWU+kzLIJeqquhprP6gauFcxRCIrIVo6Eu9busp+7lZJ05VqkK+ZvNU9TgZIOVUp&#10;zQqhtfFYG63mBZpXNMxaurxE8osk+SshkfcOXum3XbLCzrgRenb6XIt7a4UfZToeat+jw7HINXS7&#10;1G6kyzA4HHsrtF//3S8OY8MNcI2tevhPmpmGd4ADDGSza1uYnBTVMTp/xFyqJq+qRzp0UI5rVziY&#10;zP7+/mB/0D89PX1NMwBA1dVVYeKMwHJm1VByhssqkW41RkOtHIXqWLMR6oSpLZwmBKMuPa0eDEno&#10;RlTtsNUyQYFE3U6ouFhivcoebx2GfmQl1LDCFyccVcQ9jiUusgLHO5E5vEyVVTNdIkbsspq0XR5n&#10;t6qsTLMWWx2sWsvks+LvOqSN80POUjLEvpVdT+csvXVVOWgNZfoV6iGQNTm/tARknbLJOjFRnChO&#10;o/0qhAUxNEWhN3+eUaX3fzFW0bMqCJpBK1BEDNShxelIt6A79vjA/xGfYMyDKkXoosiyyaoFb4e2&#10;UXlg2Bu/kxnUypgoz2Su5i3xnK6a2PqIM1c17FwrjYYB6Y/GWLKDgjCOkapg6J0ptBqQhWcecIYx&#10;8ISf/p08jGzQDPUaUTgWlqHHl+wC6zYGyvBaHKmRP5P+UeJfpB7Gs9Cyzv8CwLqr0oirzWNvrUMZ&#10;n28xs7Vkt8bzOlPUR1IJMcOBDVXUxV6vX6u128jV759X/j7GFJyJBlilzIAx21Kz71jTle8yS6FG&#10;EOLJzMjyWd1PbPPn7R639GcTwk7ubfOVhDvPu51groqhqjFJkwHHroWauITJeRxjamKUcFJyJM43&#10;WHUZY7s6jgR+vmrL1VnZ0vvlZ+0Qel/KLqSrGI6E/QdUZcCKKB0iU4fWCldqyNOvt+bnl4CsYGtO&#10;IVinFiZBFxYmJyaLgFgozQlHPmOZmGQzVRural51fgmoGgQZLJnACPSwoOhL1KEjsM+BqHmG/SQj&#10;LawKAYO3wEwukNo4Ltj0LdgtPZbahsIFxmoryPZqnDGPUjHxmlVdgo0IWvXezEfxjPHq9NRqE4jR&#10;VG1gWKVrzh5XT3CPOIVCH9TOCUxw+amCGNAiYA9d7LncjWyg91ixdqwS969z5u+vu+kAACAASURB&#10;VD1iSFXRFNxZkqj5TkjVa3t4erG3SyELnq0TI9cvH0gmQIC+6XTe6CheHBFRC5iovVqtD9oGpvbb&#10;p69P//Hd88rOD7fNyzM7OGGUXmuOVCWGmvHOjF5y3crjjBWbQJ358IeBjLZHMr3qNS7jb/mjy7/V&#10;jwSpjoHrJJKbYyfyUXwda85d+zIuBzdGds/PVp1MVKpZewOSnh340gqin9bhntxU0DjbShYrI/Wq&#10;hiogdQiaukXpplNssy4lk4DHJMAyOamE510XDFYnJyYtmVqaZCKjocqrVZlmkGlShaVJB1zQUipl&#10;QLMZVDqVULAN1VomS91Sxj5ljGbwWfR4BLAhcMYCsiLyBdIiLSCX6awutIjWQNkgk+uXKaEzT60S&#10;Vi2wdt6qmFNPJYSItRPfko7ZYP90F9OzbpInwdELdAEIw4h1GJlM9Jhu8TADDn8cTIc+Goa+eYTQ&#10;C1WfXvONinyp9UtsCMenSUOf6e35A20meyYTbENV3BBONte9KK2L4WmbnyKDzKCudLBfB3xGos3W&#10;9mu1AaeRaZfb/XK7XG6DvD598/2Tb3dQbpOqIhdk/95trbrgKPTkEx3N7YyghmoEbTpbOjfSyiOd&#10;mzsjOw+bZQXGdrsYeo0SUO2MdEmgyld4l5RiD7kx591Ro0bbi1U0ZqSxOecuYN1QCF32maL2dCpH&#10;+vcvVsV8XM+RtITkVhuOJLQTeQdgai6tzss/+wawgwD2yGxFpqKtmmJbFazV+RQqTYsmeXYU4Sr2&#10;qxFlm6I9Sy/+QFRxqpr/Cd2qMMOKBpsYp4zDeqZUz2bXsvlsNo/HWt6SbH6MwKg1ECAuQrekJEsE&#10;zgCRhbYlhWy8Ws/4xbKDHZvY2MZiVzfpx2fv98uU65kyMRNWyXuVg5BKhDwrTqgK48RhnTrP1NrG&#10;Oo8iy5Y9Xl+xTXVIVI0an35bbVzHe8G56Q5xAGgN8j1s3BN9XetnO0PO/XXOj9Sf800sR5bxwmjw&#10;KDBNjW/Y0dHJwcHjg5NGR4XTVvG7dRBuE5Bbn+raCuUVqAGdCao1VkfanPRrC0r7Zrt82iZj1Sx0&#10;3mO9pxtYd2P3uyY6qK3KDaW70+V8Iabwte4OHl26hD6AUu7tyD08UG7ISP0ZV/k6DXaew84wy8td&#10;OxXVDclZilsYVQDVe2pXgExv6i0AfsFbagcALuSrP7XrjJ+NqrX3p2tceNDBh9191JG24lfNWu6Z&#10;JnyV+BNxQqqqdj7C/lCHV5UsMiqZLOfqvqqUVqZws4CuUu6uLPYIuGWFD+BoV79NtSZbS8UkmqlJ&#10;Q9QJPhVxJxUjVsNVZlWpcSXjYJXsS7RNAahZoudKfiW3spLP5/K5HBzQy0M/p/tYVkj/TLXQVTgM&#10;DwJdgzM8DikNSo+HCkxfRVuLsu8rTFyLqnc4vz1itSa7AuqGreuWjn3TBKzuNh7/enJ2qN5Q6eBA&#10;rJH1nNBx2PTR6EyqS+gYy++CQZdXD0rfUyP/DxAn99gJDFyhcvZMoAMGhrB5uPlwD6n6XrkQKFvM&#10;wEhvgGbpQBunBqlooSJSN6ACBWN1gF4AlS6ueT5JpyuoXVEQqODSk3SlWuGbXHhAumIDt0JFfxBv&#10;VtJdXatn6bF4OSIVdbyPpGMNbqWNVtJWF3qmrSp7pCQs7UbV871p1Yq66pinnCdVfUhSFF6BTqfZ&#10;X0j7EPFZexrRUorlqpRSOf9S2uNIfRIuVV0/KtxkVXUVl9Gh/g3TsP4mUa50MNZia2GyhbrQKiZB&#10;F4oLTa5Y5YRwbTJfia4LZNVi44qeCyVCIVPRslxT5mgO+YkUzTFD6Sx9ukT1CgjClhCMlFVcXSNL&#10;d41M3ixVyNg8UjtDUM2oE/E1Czx3uFriO3y6QLL5vtiqGqtkrkqKJqTqdQwRvW6iOOtF4o6VWqSD&#10;PlmbB0dnrw71Bize9OpZx3HclWIcPBMD0HnjjuPxbAw1vXT1teL0tdyd4g/1P8L7Ma/flNfEji+h&#10;HcrbPm5D06bpEW+IODk6+f33vccvXz7a3W0cnP3ykHyfeoNej43NfcpCe54AL/ugg/bgFKpT6Np3&#10;2TrdomqDFMpXW1tA2PYpblqlGflC9SJ5rqv/lTz5+E88+NS/6YFpDNEbxydp8tD58O9uaV+gFLdx&#10;mQT7LdV2VCX0S9keSuiClMRWsvURUqSChyJmq0jQLBapDVcCDBywSMGu9HasprrUJMZOAHTBhm0i&#10;fCeKV2SlCiuyUxF58sq/okCqKWq1LAHKruS+5hrHrzBmEa4rbKPytEGWbVW0g9fwSwitdILvpMJf&#10;boSvZ6W2RFu38qBc/69fsa2qqKrMVQEr5qLvdKbX178wcfm1503dSebUWW/8cvhC+bIe6G2vr16d&#10;faCT6Kca92HDP97TILpMNs6NyjFLtV2qXYPhn5D2mx0d7D3+d2PzJUag/fndu3cv/3Oyt/msnt/v&#10;9WlJCYHpy76NWbk3+IBmu4xUtYVM0q3yhiOM042tO4BUaN7c2sIVK6AqCK+EFqjYagv3OlRXnWtu&#10;67JStY4Cod0qSvlmNVb0h8wAIgz9/qr58bj+0IIDe4EpgbM6LH+o+evlHj6wWjBrwQVzEsVbUexR&#10;KZjHRtqtlvOP7CxJF8SjqBXIKSaBcjkKXI+jwDRIm4HE/Mc2azFoxkoR7xA44QR8LDVLdzNNXBXC&#10;xt1S5i7pIlzLXC+dI4uL1xfRi7W42MQDn3hF1u/FVEWulfjtncxUw84/gmIF5fP7RnL3c39TIz5X&#10;FSA196cV1jwSNi9TA2b+NSuzA4hdFp4VWCNTmZVmIVRrTW5hiUE2m78vVBVbFY3Vssp330P/1bsd&#10;5Olnbmx943yj845+XX/2K/6Xj+kAaOuA8XCluKCH/w/mhZ/sE+GHfjgc1zuU9Se1M1dD1GwLpvA0&#10;J+qNv9F4SSYqZkn46d273X/t/rz+xd0evbrTitIGFFZ8b+f/MTe4UVbHBr3Pt7csqN7ccnB6Z2Nj&#10;S/QvANU7BFawVW+2+6eDrF4BxcVP67/2oMCLogDSoMNkolOHsfRf1s4ftI0sj+OGjTanwhxr2KAi&#10;xC6GsVT4UJyRsJ1BOIoYYSS2UHM2AkNQmgMVLg6CMUPARZIu04mEK50qBifFaWu7OTfZImabXTUX&#10;Akrnyv39/r1/MyNn93bfe3rzRyNLduKPv+/7+817Ce1g/goGTnscPqVziexzKJU2eI476AM6ExjM&#10;Mf+cxuwL1G7maXXJC/VJaN/Ns9HxhpwY8FeDwvK5OQbMB4F8s4H+bOlw8Qv1xvzDNMd5nyv1eVqB&#10;yRwyOUcqyJNj+PUDtCmVAqTAOoVpYh2hiVX4pgRdieI4qNdo05eoTl+H1+uq1ikmtFhfhG0fdzKl&#10;u9ndtLdQeMtfrKRaf87KihLxB+9tqEpSNQRStr104TNEVq/tmecRvqaEKGEtNtuAJRoa0CJp63lB&#10;sNA9jPh6xDE7FRRT01Q1WNVgJaqWkhtqZdDj9zuyoNSCgqq9APTR00+Hj2k20cPH+9MpxVWmr/Q9&#10;Vqy6Lq5Ze34mj2bnZP0w4/pb+SmpMxKh8piXn6D6h9hPN8vK/DLO1AanMuOCPQ8Cu6dMU5r2hObz&#10;BomKMpVL8a+lUgd0Ko7Od4GUg5dD9kCBq/gAggJKYXswwJ5PwNOgO4fDz8PPL/GB+4jQAT3gv0Fz&#10;vTpoDppQgKdNqLBBrt55CVj9R0tjwP3dR/wFQaIQk9gQSPLIkLi7ibORZ9Uutp7awdYzTTgcpC/J&#10;b/ZbWiZeoMMTkQ5V6KYCETbFTIlbTprOb8VwFtoqTJN6uZvxkwPM2LL+8p/tc0qS2qq0I8lSiqK4&#10;H9djFmSwiXEHSBEzL+rCmTpZkk4AqEyj8kanI82bn/e8I2DZMtRsWdM7wLr5crlRbty9C4DdZMpu&#10;1jlfVf9p6ItclDC/kNAFJ+3AGV/Eqmd6r8NVngk7oYVTrhzdSmlXVR7I+0YGpyFvQzYQwqj+oN59&#10;AFsJpnXZr4Wd9tkd2wEQuard1UZcen5j5xkS9b1ZqG8h2YgXbajSteOd/xB9RyO6AWD66Y3IrFep&#10;uaFkWHv6+rUzP0nuLaXqtqxbV9b9AXaK59UME9QKDP0w0wbNxWTm9tHrUmFPzGQxZsIYnpfv4rWe&#10;HuadNaa3tCgpVZwg+hTniNbzS9Fta/tqCilZsOaf519GI4TqSHH13s2Gd3TGTijRkobtLDNlFC/l&#10;kR7Wi1WKWlW4ioX+5Zvr0Jq0IaQSUaGuN5Gp8JKHFlUdvUVdj6UZazKSpTqpj7Wb4Df5HbjpWQ/R&#10;rFL2rP5rZc+6PNnLpJa3XFcskpBFlMaqE+nNOwic7JtWy3iErVRKe+BeG5j48W8v9NE4ckKRFZ0g&#10;ZD57HLV4nNqPZHzL2xh+9/vA0ggJGqtRKx1ZiUoUWxeZ6KhFZWkCSBlty96q5y/7/irXlfGKD48V&#10;POHjstZQ/NVVedbHpa6Xl/FVa/NYkK6E2PKc/nmpfxAKVdXVuwtWO8xVhVY48GnfJ756bd0TVdEV&#10;6GxZ1oCGKmpVQWt+CbOHoSZrN6zDbhTW1clIXxV1jANQ1fGqwWAJflMfklZdLC0Udp6ZBfoAm6hV&#10;N0px3ECoHoxrBwc1NO/G48Vvb99Y+KYELykWga9Pga6HdHvVp48//wxDWcszzEzZTKxBwFy9vnJn&#10;SLl1deIQ7OpPtQhOfsvJk9So/eTkAi1QAWKKnZYElTlNL9gXVd2FiunTJLMo5wGiU5o6wUwxxVOl&#10;yCozUmhh70tsBNV7G+2zM/iH0kElJCGKTJKaA95S5U1TPYakVFmrDomrTWDngLC6Xq3CfhUufPQI&#10;kIplvUkmAGjV//7kaNUXlmqV4asMgcUgIAwmvQwmpSUiMnvOM/aufpHzJfiCvZ7ziqz+S2V2tzKD&#10;aEMxQhLGdzmfsW4oFPUjnXWegVoOUK3RuQXVVKJ5BsBZngZuto59gYK+ildHGrH4+SVUHalvRPuF&#10;dRmlRqQ71fdGwaB0zmenYRSoKkfulrEF/djzx76/gm0F28qZPLjw0Zl9CtHqA4VJ0IJune/MwxuB&#10;eJ1zXIyIhbQMw7WhKlpUjfm9ts8U9S2Vqq4QqxV7ZOqWE9YSoDo2QMcgVvhJPSZzhaJSw0ieiWiP&#10;jvDnt60tge2uoapYAMLVXeBqDaC5ubhxU1H18j2vfypURahSLKRG8RDAauObG4uN5eW1RiOOSxsb&#10;C2QcPH06kntXP4nDinC9sqdYPk0lDr2bMR+WNSFhZj7Ck3TVU8Dqg7zqLivCX/hUz/U8C5fpj0To&#10;xD8KCp1S0RVFX/Qjz5wwfUVN7vmd7E8ODyfoQE8OJ9gmh+ePqRJNeUFEWaAQV/5GnXp8DA0el1CP&#10;b/d9gCroz6amaJOwWQEqQpVSwV08HlQqcIRqdKi4ylBlmVqp4tPYVyr4dR5hRamK1+NLzkCrRi3L&#10;CrSI2hNn0HQ9LVaJneS2zhKqiWsKEIcTm6g9q6nTSnbmMXXmIBsqvI7glihYoaGoSRQJeHCMG3Xr&#10;CrB9FZdQkG1lqWcnWzo6tWXdiOlc07LIHnwtUVI+rdaoUGPrNqOW6gS4fQm61PW3xJ2gVcIx8CXg&#10;IHax2mBV2u1cW4RXqBF9LIDUM645a1fjeqtntRVsBq2ry2gVrLFmBbE65/6xi6y0qnKXR/80oO8w&#10;0QmpzE/fwigzlbWqCmJtQbflItXeM1B1dWrIw/5QQzgMQ8Et9fVQXbJNXJUXdX+CX8wlumPVtVZ3&#10;d+8ALsfLRyWg6rc8/tdrShd2biJVAbo1CivvPqR08YO1zdIyOwKr40a8WNr4Hm8MQEfgCd+/ejjZ&#10;31dTDE7FaSU7cfacrTbetP57dw3q/p9yqp1NaxZVC608u37up7x4bdmkb9Jz6u87BYToBCvwFNpU&#10;VvD6Ebt9XgrxCQb4sQpRZeVuLMTTnePbsL0H9ZfjX76vY1YcDt2bTmGoIkwBj4jKKiGWgAnHID2H&#10;S58Fq0hVkKSVCuMUL5vDgwpqVVCr5AUQiJeGu8oBeHF9TKUXZLxX+xlhY2LxsGcjNeO3zh7YWweJ&#10;c30Cx/BJ44AeuS5nmmQMonqUEm6RBqsma18rwpRYzQjR1BlXqqrBvyOana8aZaWqSlSPlVaNNE1V&#10;LiWdrLfU6F/FsLt609V/LWJJKqJMo26kh/+SwlRO69Q8pgLeCKljxKpP61UDVoms2N23yVozi1jD&#10;paurIFhZr66hVGWtaiJVbMmwGSGOqhn8w7u2TVUb8VWV9dp20gPawFYSrKGpUJCX0IXynYeqhvQI&#10;ZT80+3SIeQWhfc12B7EKu9vbHRxDWjkAVJdIqQJWx2Pg5EaxcBuRekkDTwpaPSsAVTdp/K+IiqXm&#10;/e0u/eQIrMtHm8DV5xTpQq6aFZv3uaMKbQpbZ3U8bQ2kBeGpEoH2YiJ/QuGVTsjdPOWK7Z0tU99Y&#10;rucbe9JDh5npOaJ1Ocd2Do1WPNz/N7H0w/THD79++FXWlhV1iut0v4eK8vSZTrp4vnCzWDguFLEr&#10;HN8uAGCPC38vA1SHDNWhDdWKKojIKu801Rl4XiwArVWbLFQr1bnKHBTiKhoAbAEgUlGq7lJqVUT/&#10;85/n3RltS0kOggc6CB4YeyAPitbxnntqL+uQ7jm+qrmgtccPPGdPrmEZmEYLBYE1/JckHkaNlXLD&#10;g2OWeoarUUvd9piWlTYolbfasuJhge0WzHBLBYsZ2RoYsRql8yiF863IZEwq5IqPoexJ4WfUzWYD&#10;qUiLJmu5fK1UbYsS9NNaNSVT7yutyv1KjZGKtitBFbWq12Ct6tyvKgMHHqeLn6qRCcT0PeHpFj1U&#10;v0Un2zonwIJrB8DaIbZKToDuLJx26EESlOxXK8wVMk/pTEjJWiFuEKbEaoZuZxuoStGqgeMADMhZ&#10;rY1XjzZLC8WCuHmjy5GYAIWbpcWGx1J1FxC8tEt5A22vDD+7g4cI1hXAamMTb8wivQpgHRFXJ0jO&#10;j7qoNVYBNBOo0GBXIXfCsOLVSd1pW/PXTnEWRLGWFsksmvKVJVmmr6YETHrXFDHzuCnLEmLhIbxU&#10;XsP1/MkTvcr1uSpfoD2BOvoCbfTlkgJRGAvEanCaJBtJXIrjUukv3xWL30H3tvi28LaIudZ9D6lq&#10;AxWZWuEGZa4iulMOqrxnGwCEVdaqVaEwv4akavOR7asOMbVqO2q1fmeEOxNp+pruvD7k5F6u6WrN&#10;VuQGghRL96zYus1Uvm1GMbVr59NQJiOpVxXpUX4lK1sXqm6YyoFr0EoJ08CM6APt0UZWdbVwkLFV&#10;lbGKNoAc94121WDtR0qA10WQClox2G/nvndNY61KtyepDFHlCHQ76agR8cv3UKj6Zz75pzXjANw/&#10;u4+K9b4jVlfYfvWNVJ33MGhlfNV/qeBhX2U7qeC/JUQVU7d8BquHQCWFClt4Ykuupe28yWclj5Vr&#10;R4iJ9KRxPMNVCLtNY39UsY667TBX3cMuEVWwqrXqgOcBWFdERUbeORiPG4ssVVGmjoirygFYbKyR&#10;VKVCVuxSjakKXMUf3XiVDdZ4IylKZhag9QuC9X+knb9rG2kax+3c5tYuZLNuHMwR21hITuGAjWy0&#10;lhgUexghJAhcczaGLCLXGFxMEXCxDO68ZVIEwkHAV4g0UpMiWjC5LeQmlYrAVXsEvATWcMXqT7jn&#10;1/u+zzszvmV3n/fVzEgayY6SfPR9frzPvHuHOu3n7z9+//HfaIqvRFSMNorE+5BzTWgDsJxroaau&#10;Gf1/L5aKl5D+ie3jT//FKYMe+vkfPxJO/06ZI3URV+yK+IxTSR9OzXWwfXvFG8kxXZhk06szzjnB&#10;uHkLG9zT0S8qYj1LY+EFllncS5YT+GJqJPA5Li/Pz8zMzy990//mb/0lmP2lzdLoyUna++8+2HNc&#10;JZpO+XiF50SqElI/Y4pL9O2UORus29URAMLq8yfX1+OIMPVdfr5eH/31V3L7lVsZmatZs0exftAW&#10;OvIuVv63l4h3gtU6msZ73nFFPKp+KJIV4zaquiNS1WSwXNrKk6m3t+KA386pVdrE+hcxXE1iGxCI&#10;ZYISt7FTNuPCK4Ua2WWXDqrRjl9fmS9VU1o1bR0OBPR8wYpaFW0kiapt4/qP9pVU3ZagwAbFVWta&#10;q2JgNQCtur5ZmHJ/V4/lj9lRWlVZiWKpRFNWp8WSoWsLs1cYDMBHWsWWDQS0KbaKU7Rqi6HKXG2z&#10;SD3oWMWKjGwfIDU7Ik7F1gWldSddDzp4pkQKOi3UqhIAsP4/MxJ8e9Cqy7tf/JmgyjRAsOL/fqHq&#10;9pP7IFUBwwRjoGoBPtV9GADWjY2tLV5GcG/3yy+oKIACCTdsnz59+vCJ/OF3QFnc/EdcYbZTZJZv&#10;z9z+mRsZs5cXscNcecRebUQA+QPZjz+I/YvNvtHpaR4wLyjwydHPU8HmBQDz4gx3F2dZOz/jdl/n&#10;qESVDd5yCoqTUG8Hh3fBxcfGvru7u3bdWgCjVwyCRmN5aX4NbGltCYgKdlQo7WNFqc0sgbx8YIZT&#10;qCm8ciYKacpg/fy5i2/BQtZBVSIAXUPrr3F5FS4DOA4z1UJ/xOJfzzI5TtJhLNLUCthQpfTpIPYT&#10;70SuONWBU0cyuYuc5HZsXZFVrTYi6YKTxu/Or73KKbyKk4xATef1BawpwZqxOFQRVZOXSiRfLs8k&#10;Wqvi1wE3ezKB06iT8CohLVYjCQzwKVqTqkIkzu2MabaBI6xXS6UiMBW4Spn+kWVqzYuqemLV1FqV&#10;kalF1qpcWWUDAFwAEHH6J6NVSwjzIg3eNHGHRDVRAAm3FluIVhCrMFogWQsE05Yg1cARS2/RlW+v&#10;Gz++zhFUHnQenNCmcKqLCVitagMD+DRrVapW1N6/FKxuo1ZdIKoSUl/xDlgwO0tU3fiW/H9Zk7My&#10;gj+tBFXwe2o03MA4wDBoLAMmsAe4YGRiwEps/XSjDdQbxRZpS+ruDFFFtwseMKnLK4pAO08vDO8w&#10;hsu8Yw5e0DCGrz/lF1+IisTOhfADzuid6eeonrFyGad8OzfMNJ0RbXNEauvFe+7udWj3Ax5E0snA&#10;GXw+X301Q5dQQ4WKAhV4Wu5Ve9VitQxYXZ4GW5tGssIO7BF+IVIgFbDKNLVI1VxVrJxiqhqtSnDF&#10;EIIC7xS/vOtCAFI0cPKES6viUPUFDiu/D6+x+OS8i/2Ow5WMzPNgmXXw40o2pKlT8+msfMhqKJR+&#10;GqzpbJE7LgIK4P8ZVsDv7FiN55aMSwko8Tj0Gh1V/Hy9VE0lFa9+KhZ1GqoKU4VJx0y5hy+JaLoc&#10;jvPaE0+rksXuraIopVVzpKq779fbt3PkKvOVpJkB3ZAINyqZXJVlKLr/2+aGrN3YNnFVwiqaKFXA&#10;6uY6UfW1UqoUAGDXvG5+GgvRkj8oACBRgCYBVuBaJLEKPMVlABQJaBFb24VmvVA3WhW4ictZ6+vr&#10;tGOcdupezoqsSbNVwMkghbuFutC5beAKWhW4qJSqrVglqpZ79xY4V4VQvUGkUtHk4azTqqhrafUA&#10;RgCKJcNU/lw3hlvDMgBh+d6f8Fq1lGUZTN5OJjc43tMNJ9ovTsWdUykR5mt8c/CSFq92ntumrwK7&#10;2zGon5fDt+71Ph1vMQHk+WGO3d46euHLWWXM0slA0Nof9Pv9mXm63m8jQKIiU+FLCWa5DP/0dhCk&#10;i9PTL818VB/dP/manfcue+wPrFp9MNVNh1anVHb/pEtIRQPNure3p6DKWN3rOqVKxVUrJ6xVI696&#10;3TZi1zmjMFb1odkmlOpU3yv3l2Nm65OYv7E5Es1qmRqTJGVHuXJbYZLK/dP/3aPI1FO5TBX14qCO&#10;HJpGkrPqqHp6Wx9qhGTiqU91l9mY+EB1wtSGQx01E/dkrMKsHi8tNSOq6Y/Us+p9Iu7W5K2yjHy0&#10;diymM0LVK0Ead0CmHvAx6r0xu+NDjgFQbSoWUAlLYeyL6y+xVokCSGkrLgmgbFWxEDitaqXqkVtY&#10;hf64DgC0BJ0GpbxxCasiPc56FThaZK2KYC1gDQAcEAkRreTSI1DXMe203jEq1QhWegxOptxUgSa9&#10;ugCzRfdb5k3qAlfQqk/uP3U4XXFMxatYDYN7LFVfkYbEDWlVR1WnVVeebrSLJfNNtc9ohY8Z61cb&#10;i4t3ZmZm+gYlnr2nLXnEqOAOf5NJ09dzmZZ5Viaem6aw7mz7wLnpFGt3pn9sHiz5xtyUjoj5Vyh5&#10;odp42RY0dxIQobszeIFJgipQdHCJY3I5uMIDgGofXfxFZCoq1Gq5vAXfSlswy8MqU9VwdXoJBmhV&#10;BqIwVQyZCpuU8289e6Qq8LTL7j8FVrVWNedprJ6wVh09v76+jiIVM2SOuYiAkC7WjYfVNS/MGfR8&#10;LPyFQXT1AgthJiQaa7zaYQieEbC+WOWHYo+p3noqcpON/9+A2Q6oSSev2DSdjnakv4bOXIWqBj9n&#10;fUCkclG5K6NAWIaKhg6YIDjjMdwdh3xW7OtZw8Ij10TJPJ6k3qzjh4sVUTvZ6CoHMnOKVUGeCnGJ&#10;qweEXpSqzdIIPF6C6mg0cjFUlqg1I7FYq1LJqlRWGa1aIK2K2Sr7Nx6xG0HJKopyuhAAQrMpihTx&#10;WTIytVRkidosSoQVhC2LVQwCUNqq0GxjHABGu0lMFK1KYtXXqiYAQBl+KqMirJI2ZZbiMbxJXdm6&#10;0qpPMzr1qWjVYU+oekNIvWG4AlXvAlUDjABQXHWFmnKsbGDlWrr6F5BQfbg6t7g2P4/cAJgARiaD&#10;yZVHVusGg2+MzOGUzeHCCw2xFMYOvaavPDPDTd0lVk7+TWZwCWPB8tICNN+CBNN1Ddpjwmn5Dl8Q&#10;HT8IJOnV4AomgPVqcHl5CQ+urc3NzQUBALWMOnVrA1f+IVerwSYydQ7HIh69eUxU5QiA5qoRq90H&#10;+UarpgxTCatdxqrOVVEIYM9JVaLqyf5zo1VJOYYeOUOVBmLeegOffx2+1pCUWxyaUqjUZYjMwveK&#10;8+hjt0tpWZ0tivMqlyqh73jHYWhy+Ukkek4HVRGruEnSDY5keYCU0R/Z6ri7oQAAIABJREFUMIAf&#10;Co1S91GokhuP0jOKPbRKJt+najQ+BrmKTMVXImYTRGtKXhqpamMAYcQnqS8MXKCaKLBG+fkq874m&#10;O5SyA3L92x1y/cemBgDE6qgpSrU0GrkKAFarIxKrWqeyVqW1ACWrVdu4CmATteprmmq5KtfV488G&#10;z71ltWpTElOlVksCqa2ivcEGMEpbHkRSDKyicEWRXWB9SWCUdlYiVqVSqmMLpyQ91a571pKtguoj&#10;+9wBadWVpyqkSkFVEqvgfDZ27x5SVZRhKg6sAsjRqiv4ZYFeQE0tqAAmlB8SVdeYJIiSyRUwFW48&#10;JsgXEmuz/Vm8FuPCAl3wdhfEXcLjDgyZv8teJH/IetLsMLB3CZcB5pLwGDc9nL0eHwwDHD1vBI0G&#10;SPa1tfk+fRKXl1e+wSNv3rx5ubq6+rBa3mKza/zgQ9xEgbq5OYcDqHo0/RiperK3l5KqXRtc1XLV&#10;GkVMEaUWq3uf95xYFf9fzhOsMlNPrp9fj66Po9CGKmOTmq6QEuSYWCxQi8NQcUwEKpzCg/1/Bd1K&#10;NviZqkeKw9CFV2NXTuVeEocifOW3ih1iid4UoIwj4Y4DTyeVpwo6O9iWs0ExgHam90YkWO344dVI&#10;1/HrJi2RXyzFBCZUusyUFqJjRCpuxyhWxyEq1ngcR8dRAq/C+3jGsfzqjzQS4QRbA+DFYAmsqjtT&#10;JhbrBVY1V8dm/RFWuY87MI/bx53j8QFIVgwAjHCgViWxuk1jn7a1mgjXfWZtbVQbuTUAVOGKq1YL&#10;VUAqatXAatXHofq74cAq+tWFJitPrKYqGm+/aLcWrYazJadVKaKKTG3WzWDRyRmnjvQKNAsA1uUR&#10;mXV29Quaq00gKqG2IEx9ZLgqWtXYikfVb7eHPaDqX1ir3jit+ouhKnb2wGJVqQIgqmIukMMAtVoN&#10;iyj+Wa6uzr1cA2KQPEOQok7l23vE6wQ4eymRRYotgqhbTjhlg4NpBgAjkgU9h7rbhm35qk+1fPTP&#10;RSga9MmBa5yvjobURn9IvfSHuldX1so5j5Sr1WCVvl3W+m88qL7XWH35cvXhw7LjqYntA1VRrG7O&#10;AXXn8Ghp6X/Enc9rW9kVx9sybVfOwNBhSigiJsFRFjZIyEJFwlQj8YywIKBNVAICKwTyIKAHQ52F&#10;lFUwdJdiDBHUCy2CoWQ22WgxeGHcRbPSMtmFGMyQXfMHdNHz/Z5zfzzZaWc39z7d9/TetSy/RB99&#10;77nnnHu/T6pegqr3A/jF7mfE6u7u40iqXjx+HNlVPXvvOLeqwFUstOrsqhU/8wKaej+nI+/2RJIK&#10;4wQEqXUVsersok47siZZO8tlIMl5lhpTzWqQ8weoBBur90iNL7WDu0DbBQ34sWUSMhB3A0+2ujtV&#10;7qBVt0DYqxdFsvgkta5aPpOrB//BFVWbSjzsX7Kq5iaPhJ3gJ9Un7pLcyCQ1oC7QLuSRJtooUz0o&#10;Mx+76s2Tzg/gf+hU/e39LmejuktG1b4L6OTvxduQd9Dv2MAcWD0jUFs0/7XqcFatBy+AMzqvrlvI&#10;KgOx6K9aI1YRsSpa9Qj/R3J21aL6ADSCVhVM3lJvKg9Pj9FItlK0KlR18p+TVsTqitOqHQ7ggc2i&#10;N6yqIVWapodqMcBzJVKqjZxObUZidZvpOQYxTR+YEyrdVX/7G5OqT548Ma/1Fy9ef//nr4yqhYF3&#10;AYBWNec1uW1k6np9Vp7NZquAKgXa9yDqyacTV+SYghVQZfnyV1/e/OZPnK5Bqb2EiXFrXpO65TIO&#10;RskH5yFt1svo4Ql4JQXDxaj/y/n/QeVPKZtW5+tzxEHMZewORwg475ZlTF+DasetMKaehBJTtaZU&#10;lRso3/br/Haql2urJYVqaVWhevRL06qXpKon62e1aoBqrFXjqa3d2AagSL2AXXWRZhijRVLTzxzl&#10;azjM8LAwqKxyJA0ofOQvsPzU/FOfc23NdJ7M1ygnnzPgwgKb9So9+W1G1nbwkWf+z6rj6hZnrCzB&#10;8dblZeaSKN4qidaXWzasLjlJcZdVKrm08SEHvdI5IyUX6YIIBTopU9M2KSbNInU07cqzNKP8lktd&#10;nIMITtx6IdGrV53N1CP1fpKb+XLvKE36CVOFKFcXnKISXUoBm3a7qQI9kzeT8o12F5Cs53CwOlOw&#10;ClmJVxgAXOQqiFpfP6vHTC2X1zQGgBaAYhRbFXnlNqhV6cXk3Ppl/H9r21xVI11q6tT0qjVKVjgA&#10;mFSVXQNk7Tj7qIuJKjaqISKVyrVZcphckqkrOUtAZxmr/Q7yc2gm+KWKRIAvXz794g/03X/yhJFA&#10;bwStqlW/irSqadwB7hHDxZSrMnCtl9dns9rs8PBQpOoxBdqnk+VC8QqmwLB4fPPmN9eubQhPt0DS&#10;27LpNLgpPhgbQauft2yO5z6nDLLLaNKuAQ+szlvzTQGsHCDQjIN4kasbq7gVRlX503NcVaoeKlXr&#10;qFpwpCaA0ioLJ6uu379Lql4FVZuzunOlfZVSNTKsXjzeNbtqUKpmWPVyFa5Yzy+eY/HqLEzwZyAU&#10;M0ODZJY7Wkomm6aXznpTeTJl0ujM5Zvu9b6zBP84NZ3qZQ1p7flHL8oH3cuFwvauQGs7J1xdxFU7&#10;y1/yKwtkTmu7aWZO7itSDa3FIh2sPqNVk9h7NcRZLY39bfwfGwX4JhT2mdlQkmjeDPdtGkqG5ju5&#10;zbmzU94zOemeTNA1c2jMlJbZ0gC/Ggb5OWPsFXK1n0v817W5qr7ZD8B82CQSBWvaTfv9fqcvuvW8&#10;c3Z2TrYKT2lRbQGp6rgqWnWdGmHNTVWVVavWbnmtSsP7Ed0z7gL8jSTxUflwa8K8UxCkgkw1q2Lz&#10;R2v+FM4Sq52O2VQ7NIWuNC6XopvG9/KzCFCWmg6ZcuQo29SX6Xim5syqjqqaSP45RarZVMek6tbT&#10;L35HqCpS0QKrr1+rD8AZkgDcgNL9I+2qjGLY2fGCtVyeoR6uHhpTPxEj70+lnmiFXBW9+k9Mg78S&#10;qtw8/OYaLIu1GmdslKLlOV1fqQLdhirIGoc61gUM/CN3fhwuh+O5dvtckVswmKMZt8Y+1wFTJA7G&#10;BdAUQG0RpziLdpN7YWlrjH1rc3PA4c/csKpUdVA9WRaroOqGiPtyvV5Wom4aV8szoWqptCFFterR&#10;9aO7plU9Vx9emrLylHQTWITlxdVaNYoZ2L0TmwDAVED1/PwdoOpG+fJpHg4nBwdTqb3eZDKRj/oB&#10;9gf+oz7hwWg4HE16BwfoMZ2gaGtX5TJ+NIuy5vcuh7iS3pVKSCyQGdh7WUgOEDkWeD8vqU95vZdN&#10;K8Ip+U1Tkl79ZTVSimmqqpodHmN/5MIrqlrdqXaLVSC2Wqx2ffXpn9QfgHEEBs6YsEsRqEnbL2Zg&#10;f2E774UKqE72RnsjKXqP9vQ2HUxwam8PF+2U3MS90f5of29fzk2Uq2oyzmKrajs3t+VDU7XcNW8D&#10;83FF6TOv3U53oV8wC9AVRE26qcroRH7RAj8EpmZqCcAmfF0IX88Fruf0CjC81mllXQdXha7qqmpc&#10;ZcTqytZODSlWS1xj9ci7VuG9VZtJt8k4ewzX/aS+G+THBPVIdUSdOabSsAorQAdgXYkG8B0H1Co2&#10;507VLKI2DKgN0azYGs2m9g8zVTZb1Wn6voSqfLecDbCcJirX6ABRH4zdQqu//xpW1Scf//XxTSDr&#10;C29XFYTc8D4AAwSIbe80kh1LuFCuz+owAMwOHVVJklOU96e2e6+WgE+AyqvjV4c3D6+tCjqIVE7Y&#10;lBkFNyacxi05EHS1NKmLMkweBakt29t2qWy6RDCt6Piqjvx5fcWC71MYuF+a61Lg6xWsFzvxHckO&#10;RBW2Cl/VxUyoOtuYXabqqdScVl2VLyJTqTRMsZRroKp83WzQrHr9+r17FdOqUXmYB+vVfgDwmcpp&#10;1YvHnqo5C4AGbQGsu8jF+vzi3bt3qlUVc9PR8NEjAaZ82OXTT3RiTx4IKnGAk+j17NGIPbTf0F1B&#10;f3n6CD857Skao6R/WUWRmfWUmLKb5gRrZuT1JodcAhaLM8j+phYBW51FwC6b4F/qX0wlU7TSo2iF&#10;YC1uFX0hZENVDyvF6tNqle6g7aBXk0irtpdiUPm84ld8MbHubCkAocCth6+ZfS0EJop++ewPcWq0&#10;N9xTrgpU9+QEtn2lalsBidbZq5fmo7pLNtXMhwzw15uBNk0w2OeAH1sfpE39j4ClaQK7jTQLtjwW&#10;vGYwUKAsBKzbZ+drqGtnDrHCVZi23HxVea2MHKsrt5BdlVEA6iNyZFo1oVZVtdrYwbBdDQA5O2pn&#10;yabqdlCos05HmUpvKlhRO538xH0QpsJV1aJVd66E081SMxajpk/1NcJhx1O6I6pdqDrgQnJa9fiB&#10;aTlEm36tBoA3JKq0WDfpxb+9Vt1UxypI1QeFNUy0NeSfhFi9JTdttka7KiwAPxz/oCR5b0g1rp4G&#10;pgCrh8fXDkWrzm7XCFVjqiYXEEQNNgEtVykIDZE+dZZDZ8tO86gQcBh1KbiODoqeyQXrXXAA9VvB&#10;nmGWrhCqbPL8Bo4KhVarsFmASm0JXtVxty5ULc9qqzSGBKgSqac5rapSVUuL1n6IVdpVc1T98Uev&#10;VQNSA1adOg0i1Udf7eaQelmr7kYW2G93HyNkAFR9C6h+AFSPVCVORo+ePXs0lM/5yNGSOB3Kif2h&#10;L/uk6lBBOpkIG4jaoWJ15KgKxJjyZEvzgDZs1azgmErpadxVpvYik0AWH+nhB3ahsUFoKnUiFRqb&#10;r0djpzBHl0YOpaTLc4bqPFiTp8y94mICcn4AsYNqlO/E7Jf4KjD082/qORs07L0ZNL+wEkgFQEdg&#10;6miiUnUIppKruHFCWlzb0z4gr7yGALFtlNOpwjZfFedUaKZuy9LMLrWzTB3cyFfOhHVhpUVNmR4g&#10;JVL1BchUx9/UIM7qXpc24f7ifHG+fX4mD+w7QtdtEPZMg7A0xxWKW11Ks6uYWDWtqtEZxKrGMVn4&#10;aSRX8yiNSTtTs8Cs47QqpCqnqXSmKvI0LTWKQCabLnRnVbQq1auiNAzuwWaAWUtDDx2qfYVPxFiR&#10;as0DA6xR9ddcMOXNR7ctadUB/bKCVt3e4X8dLte1dntttm5UPVaBBqPqKbH6d1anWE9oBQBVIdZE&#10;rW14pso3m0UVaBlsFgSEhVakJ/1xgXhT8OVEayFHSE/QuC1c6lSIz99QaiJF4g2tsuH5DTuP1nMV&#10;74/v1sWZQW162a4OAE6pmlTF98ox/3x0C1q15bTqaqlUgopXqt67d++vy1pVkPowVqvOBrDrLKVs&#10;XGQVyn+8Vl02AbDntzStSv+HFw/fXrwVrfqPD6pVaaOcDElVfPZVc8pAfronmOTnfh+CdB9PjKoC&#10;C/QDMkAB9BI2yAFxPMWHHIyZ0lorOznASJ1HtCQqdSOuei1bUcAur7vSuzTDRZYpWY2tcqBwo2ZV&#10;f00CdUWVahWJm6rYg6rVYtGt5lRVa6xltG6HiIBoyatoKsrNDiW2jIG9c9eQbPy7pw6rIKUCk7aU&#10;Ce7oUG4sMUqtKnc7qtOpTvxlH/RWhpKqrMSFD70PekOjy+3gUmweW6mxVEb+SfJfws7gtY0kC+NZ&#10;WPbm416GRdgQvJnDGLI4Oox9EREta6RGiZhAg5CJJyRIEIiEWO3B8kloMoewA8awguQg2BAIexoQ&#10;cwhzCD7NqcEX+xYkMEv+iBz2fd97VV1ty2xVt9Rd6u50Oulff/XVq+qkniT1bmJU9jntpeqtogkt&#10;rXdTswHoBHTTyrJymlaErbKwxERfgDMAt5kbs98CDW4xmiQYWwVELdW1bl5jZ1Mi1Rr4K1WX8o6q&#10;fZpUVdW6RqG6Vq1etUNd3b2o/KxnZajy35XsY6aqdFS9Tg2ybFB1m+wmoKogNMXs3n3s3w7PVwGC&#10;qlCpmD5z+kdeqzKuiiMJ7CN0oYreyvLMx/iGAsbN2Y5KVW8AAKSvc/njRydW//NBtCq4QsE2M2+R&#10;UL0PAUicCrbug6CsZROlhGlB0bdvlFMoqnSkrCw42HpgFgrZom0R/nh9mRsRm+uZMMUP6yzRhYJC&#10;NUvgKsQmwiG2TvwDxinVVVrVdKrme7q7UPVEtaqTqv8tL69qVZ1y3mpOtJoFe5lPrOZnBoB3DjgU&#10;wIFo2UuhqkjV8zNS1SrdQlU6AOr+HWPlB7m1R4pLgat8oi47BCM6qKPSEdQ1kgOMBTcm2GM6CFpe&#10;ABF4r0PgFmmoFkFvWxu9eA7NoMlfBWsYf0DXtNfMN3aZjNUmNqIVk2GVnOvxZk5sxMxdSlWZaiSq&#10;6lUXKyBfEKzFI/ceYxtRsOzeKq/v2itH19xNyL2yQtTxr8kHSXPBBqgRcPpCSTnV9qrm1KzokSIW&#10;V26Ka8iN5iDwoqcbL8JGrQUPN1I4D68dGEsmWbWTm8YT+IitRACJWATq0K5K0a4q1a7xV5RtzcbV&#10;qya1pMquAcLOXylVN2VOqynnaprIV7WWopIsKdERWtyLsO7UbpUtmpmDNDTKFrtgvuquNd5vmmAN&#10;2qT8tMz5AFVjq7mxldtasFYNTdGguaqocadFNVOZ1U6lXUqmllZm+RHbJSRyYlr1MP2ZmS+Ud1oV&#10;UUtH3/4JtqrA9PPvagH8nm+twjgAZgGAqvJ3NqoaVmehr+ocgE95qH4iWowqKla3Zmzm8k029xWr&#10;YCpyISOpw9o+uba+vu5koy1mnxSU9ivgq/qzYEKTupNHUGC6rVi4r0fmZ3DMgp/dBix1J0gngKdN&#10;b5RXQs2QD0Fb1cdAq34wrbozU6waV3fuaWTV3ZONrRmp2oJUbSpVc75q6AFcQ6qFSx04W/WLE6vP&#10;n9+kVe2wl8+fiVQ9uzi7yLQq1argVG74AbB0LDVUYyhuWpGgtANZjX0Bf3BKlToVqHYmSgSILb8P&#10;MMpVLHMjmcdj6tqJiN3JaGBhWEpG2gLbTuEi95xpsH31PVW9sNcs65dvkBkaScOWEVcBXNUPwM3M&#10;UeMCD8Airor2DtJs8NWoLiRttNwIrK2o0Qo6jdad3WrV8rIjKtl2HHBwNCL1nP5cqPRU3xL1bKrO&#10;wXQ0HNrFYsL1BUFlwV1QM2Tddllq27ftPx3oJXR/BszRLr+AUKzBMU1VBevJUK3WVc0KGUV8ppUq&#10;uwPQP/1G26nQO2B5Cmt1KbyrJkvJKWIFkhTiNomSru/NwJRzAASqDTRW4bV7pTvsLMpAUzTou/b/&#10;q2mzelOqqLKt5KNNhYNJUMcvlSJCVL58KuJjN0kSzKX/kxoNmSL4qlr5Tw9TgPXw8JkKVVl/+7Z+&#10;9PIvNABUq5pa/dfnXwKtWvBa9bBSA1Xp7uARtAax6rWqCTQvVXWiVP2IWABH1ROrAxtaQBer/GdA&#10;NZ66tK4wtPq4B6pCdN+vEI/ZCuf9cOuCq9lrsW7FfQq+2DZzBF1fD3iqJV6uuixJ/hYzhu7mZDva&#10;7ZxezWnVmTLVi1WvVde2trZO7kKqvhGx2lvmIquoVK94AF6g5qTqwWqt6kZW9VzVbQ9Mq56ffTmT&#10;u0rbd3oa8d9sNr1clCpqHHfsTh0Ci7il9ca3u58/xnE/xh0dt1HUjt3NrqI2HpOn48f9eBz3+3tj&#10;/N6J+8LX0fGgOfCRRRmFAiKpGSG/bl/pnB++kNSH3VvwJvvAGn6b3s9l7zDw0L8hzqharNeLYQ7f&#10;u2JDrwpdG62WFcofwJOUi4IHh8VAMKNI2/khJ0f0SAP8KRZpMjedPcpgUcRUDR0guUt78v3E9m1P&#10;2m25qvLTcM6fkCbtmLktl58Jy225wHF7EmjXxXR1WiwGiynVLuoSvUVZWFi1QUprNuKp67V6jy+o&#10;ErLe49Aqp9pWJcJVqAu41arpbi0BXOtdBSsuEXqK3FKhitYqbUHUFquSqkWr8VccI3NRALmUZIu7&#10;WIOWBBczWDZsarhUZo64JJ/yJ8s/YcQCppJu2m2sTN1Gj7nBfdlatQ95mp5LTrX6L2uCVUjVo5eQ&#10;qo6pClcRq5kDsJ8NA/DkkDFhEVsi0Xl3TbF6o1YNxWoWBv/ODACgxSSbh2pA1YJWui1ngNxfvyEV&#10;HGZtMzNHjaQBYwsOpoX1bJMg7YeHdGAthMrVn6FBVb1Rp1XfvXsX2qqrtOrMtVVZ5xSj6t2NjTUG&#10;Vn1FW/WnFTEAV6zVq0R1APa2qhmrWd+qkKt26MunAtVnIlXPzt5fLAbHo7833Qgp1vcUt0Jve/Si&#10;E3faAsA4JjtjaM4OQDvEGgDQxt0c91/1+dV32xGmsRJ3zIK4v7fXB1QfPNiT9TbWxx2GGkwYdsBW&#10;HNgDI4Yg4Btk+mHCZvPRdNsNN9qINPLRga/lR1K116kU6z4M3g8Qo2DdVtmL25sdk9iOVbtjJoCN&#10;EXhUdAOwRmVTqBCpWG7YC1m2p529h6/4KBm6NB3mkjLVNTxNMrSihg4vVE5qAWFeTnvwL2G/DoOH&#10;kaBTKBnjgdVXagKXfHbJVUSy8nbbFfwb369wWv6s5vPpdD4XFs8nKnnnsjqVVeJ27s8dpkEXAVcJ&#10;ugnoWAAcD8DGWPnmdIdU1X6rkq1D66YStsJ2I8EcYgsSPCWsP8ktGjcD+zd4g3+7iGiTpVLUgEJO&#10;EgTHBokUFRHsy7tJCV+lJAMoVSQBGRF9Pr3hjGqLfAComN4oY/kLKYvduo6w3VVZ9LwdD4dPqksh&#10;48+A6lth6vnhoTMCqFWPvv0jDQCHVFWrzgHAMAD3bRgAaNVTeXA5rYruEKSqq/U6gUat+vp1gFUV&#10;bNe06t+cViWWzKnMyVUlayGondvCarK60id+KeCy06cFr2QLGSwLuezWvTLO/mQ9nUJOrZpUVa26&#10;NfOBVR6pH1f7qvc9V+EAgKobQtXZFvsAiFT9ycUAXGmrUrWaa7IKAKsRAFfUqr2Z5Ws/tqqXquCp&#10;5GeS/wmpevH+/QDaivFA8h/xq3KrbDHbZRGrnbHc32PwUGWQ3O8iMsnOfqxlfUB171XMrz55qTiI&#10;x22Rt/F4rOJ0vIdNx4QrKdvfe9wxglAPo0G8I1gdqXugjeETT9VmWTtrtoC3lny2WkWoR5s4miok&#10;JgdVZbtUkRHuNhILRSs7Kwys8ctir7LXcEb1og1oJQcp2pirzDo1bCT+VtR8MX7w6LvvAFaiDkyd&#10;D6dzreOPTAEOpy4+FQrWPqV8oEERC+PqNtvb2aqlaMauqlYJU4Mqn00ob8dZ0qp/UELc0gsYTuZ2&#10;XoT6HBlQnfI0qWFJ1bnpZxFOtW6Fo1dxcH1wdTMbZgUt/ZgJ2c3NHVtG4VKwuuSw/Al6FtABQP9a&#10;qRncwiWXv+zAmtq63aDFjSlYzKdeQz4MqrLUAOYAPPcR4TPCsuKxp7PhVFd6XG1oiaxwA0BWvqOe&#10;HqS7SqgyR0Zg2YpUfSIspVZVX/UcSAVUazmqOrIiBuBHR1X2GzCteoq6gGlVYHXt9u2/zvIxABoC&#10;oEh1YP2kWvU332XTKsGuzWbHK9UcUdddG1EItsLNQvWGtL9660JGzJv3zY4cOAHYI0j3PVZ3cCFy&#10;VP0tpOo1rYqoqpxW3ThhY9XGH27Qqk8PlKk5F+DrQLFe1apfvFg9CONVDzKt+vQSSvWpMPXy/PL8&#10;4uziYjBgRCrByvfotfDJ1+nBA5B7rvMYtAQ0Ic76e31AUO9eqlTwVKnKFZW2bZWsBOYLOrAdK1A6&#10;wFCAG2sKraNBmnBmEZqFctlrhAZyNsyMmtSqUI3lRounScsTkCu7MaplXblKOhZ30cAvWtSGHymX&#10;LV7LeQLWHysysNbq9WycwGKGVBzduas6XnQkj5u9h48ePZS/MB8r7bbpQLgCo7yHcS0xQMCcY9ot&#10;i6a186NSbkbnwAwB1PMD/8A5MMpNIngRlGndgR63nMhE5u+nQz2rCfPQHAFo1QF3ZCHPqus6X+GN&#10;ACnH2aueVioBVk854CnS0g1+ivgqTIwDqFYxtsCuqFXtjSBUHVn8wxBBb5qGx8cDSaT6XH+cT99L&#10;xoTS0Ug2IGvJ1AR+bSmJdEHmbgk+g7A2sSV2tC0JIaOShyRQ281q+DgdhXBXlTJ/oFi1drsomxty&#10;yBxtqVWfPBG1mqZOqx6mKlXTX9+2Xv75FwSr/o+xM3ht68yieAoDs3IXsyqhaGwIijcOSDhiWotQ&#10;xUaxKgklDqEqxqaOySBBwRIi6sIaGGI0MwFDwAQqGC8MzSbLAZNVGIpn05W32ZRiQxjmj+hi7jn3&#10;3u9978mO+yQ92apiK2780/nOPfd+qeN/3zlVF3ahVXXi1Wfbs28wWLbW0oSGCABo1RBXjbTqP02s&#10;umTN+qpHGVs1qNSsBZCs/q9i5wUQ3QxaNK5zxU9zFbwZPrri8NcTOQB82Zrk5xtMaAII7RBJYDft&#10;q3pblfZWFdUBcKpSqy5epFXfZ7F6wRHFqn5VrboVT1e5m4hValWKVcXqu253cMCkP+tUXByvG7Ug&#10;5mD47aCyNN7oP3jQ3yBHsZjsc6W5kaz9TSjpwhSuX0cVJ1f1gwOhpBW9xo+HGs3kLxtXychsshKO&#10;PBa03gQBAmET4q8kFKS0TR6lXFWkruuLVSlp4pKSdb5ULpUKBaZTbZhIGbq1BcN1TfOzEK4DUa6L&#10;OkLAd5GHEyCALlEKr3uHfStqExWwjzr37z94sJ+sw42sLEaxk7+bHfoST5Xq+TgurxRGmSyOuIKE&#10;49uLvN08HrM1gLbIoMf2q1GSvUofltACO/UqN73oR6hOKbe7WqrCJ2crOnmAgSsOYqnrptAQoCe1&#10;/EkNBSqi9DzPPgAFK27CU8wNtF2muZkUxj75IK1r6rvrW7AKY/7DELbKXwo/Mi5txupSDPVkjoRo&#10;ybbaCmYEBK6G+6qbDvgUFakuuOr4lAfk06pj1RRu1bUoHAh5dqUif7RdFUbjxit4LY/LfaVdabUO&#10;e12lKsUql/6nLlU5BeCPn3/9r++/S1P1u58yWtUtAKFqXX5YCAWvqFZNUdXMRGZVDamG17Svalp1&#10;KSqEL0fV/+ULtWpKKv72YzOq6sdAzQUfYRrbufQ15a8apXOzaa2UAYYTAAAgAElEQVS6FLQqxGqk&#10;VTMWQEqruqnKy8JFWnW6t0oNAAPr1tZVXA226vtAVd3YKtKqQtQ/O1Tfv3t3Dgag63RnBLCCq9US&#10;SHUItrLUvfaYv9jN1X1QdX8fVfyOU7W/7/J0Qz1VU280YVkNR9wdQmXEjADvGLoayaLfsgKayppY&#10;7oosHqF5drzDgpX8mmny1Omp1A8wBUtXSj5URW4VtKSW5ksqVplVxbAPji4CXHvUrT6/YKBJLYOr&#10;Y9UX/+vJRGunaqm6Qik5tEpS4CqIQeO02z2tc35J41XY4aRhO9SnZkuvGF3dZV2k3WY9UogUDNYs&#10;CjHR+lYvE13tmompdX5vigLZT+X+tGuRKsT+UeBvMzAFLVq7B36yi7XLF4WxViCqPFSzQat0V9UG&#10;oFDVU8LUPJmqowPJYO6AyowFRkU1GtceUz/zvVeNEhXfqLo9R83tB/nh/dAcPx8e4xgecxVzPHGt&#10;ykKVQRX0qwgMAcRuRU+CRLqsisx09amaWdebj9qLFvq80QXoArBmL3Tx1XlGaqI3OBj0znUQ4Asm&#10;qyysCtXKclX9L3//OmUA6DHlq86qVn1Vx9zDdgsuCY3VGzeO0r4qa1WO1EirRjXwRKsmoc2LLNXZ&#10;RKnmLtGS27GK3Jwu1kfL/ZxHqzajnFSmfHW1t+Alq7haFaia8VUNqj+6rTydVw1a9bZr1Tk2ARhV&#10;//uPxUqaqrBLn+AGrsr9ZUSNtKpy1bWqQBVY3eLIVh0Z+MRtVbl7gUGA55iLtLhmnak7LLarbQkH&#10;k0YmXMneqPMNJKtQdb/D3xSKVFWpAKkIj6HKEvqnTazvWV8WrdvpQFbpCl/wvNccD22Bi4TAWBOu&#10;dAU8WYDOrbH8sREtgp0Ru/vXjXPBS/WP9QyBiQ0AhKvzAtZCCVK1EJGVZ1Wk5Nkig1eUrGh4XXO3&#10;tapQVd+2ZCrY5q7IRf6DcbE3CcvvxNsELOQ95azrg03r06NcyujcjNSrDmAMu7WkhqV2o6e10KC0&#10;Ys397O8v6xtFIz2lWgchoo8KA1QbtitVvKcp1KiFUlH3bzT0KTVgt+bbnoKY+chRXZKrlanCNYD2&#10;RvK1dWIVeqv0R9Pvq+0ja379v388Mak61rLnc7gnqlchVo8FZGq2mk6tUDpSW+opQLFqynMKolq1&#10;Eogexo+Rqb3DNHrxVcwRMEtVT73BAGJgOBwYVTEKYNeweupa9c2rT/7w6QVUFa366dd0AN5oBkBt&#10;1U0Uq/L3am1fIM3cKObTDoCues1UjbXqL8FXfZlEABKwRlDNaNXLROM0W3NTS/y0gZAuReWikn7K&#10;OP0QXMMfDWJ1OdKq8pO45T+K/0QWwNsfL/RVtUoFnbp0W6n6svDy1tzR3MemVb9abE9lAGgAkKlP&#10;ti4Fq3A3rP9/fZ/xVbVelYQArF4lX9bGq3a17RJg3aHD+pQpJiOrkUsIAu2IYtX9+03zVfuOVNOn&#10;ELTNpLiyh18kCFGEVCcTc1LHnf5q3+IBSFxhQTjk3ZjhLVgCY0wj4NN3dJQLqJqUprw+lchJ0G+d&#10;zfwQqsLUBqWqWgDsU5ULDv20js03G6HdlMdTnyIAs3Plkpn6FHXkns0fwTrayBqqRf39Rw8fPmqO&#10;eohu1TM7D5TZEuv7umb2RwFGW4RqK5qVEh8tvcjStlFu6wb3vjFz2cdXE6McSNXlbFWIZMtMgaYc&#10;+V9XTXmPLiqvbXvCKZl6bhsC+CbWwOmSXnHi6H9cE+Qm3aocWVXXHVbUFacnbLaOpZ/ZrvD67OxM&#10;cPr67PVEPqIb4T1iWqDi0WpF14qf7cNKhVlUpS0e6gk0NRW1cij4FK4eyr2oeTy20upmMJtWtfY9&#10;KVEHB3y/fC6vd3BqQ6vDHAA4q0rV3Tf1T37vVP35p5+ehS2lL9Kq29u5RqNWE5Ffw2yGOntWmVY9&#10;SlDCYlVKq2rb6ttprbp09AGtOpvSqh8Wk1lZuZkWmZZjzWReN9ORqVw2SxV/x1z6O+Smi1W6/tdB&#10;s2lf9W2iVd/GWvXItSqGAApbF4o3Z+ZmCnMzIlU//ugljdXDw/LJctYB2HK9SuV6IVJTuSpy9du7&#10;kQNwDX0CcbaKFu0Tm1mNeKGJt7WnT02wem1IgHX9+vp1YrWB4Uy9ybC5ukoYcpkv+nRDxGt/g/6Y&#10;Sja3WHHa2yNHO6jto28LvfB7q6vfaN2qw5MHARBFUj+Ac112fPLVyF7QuktoJJzoqKpKLVX1QRGR&#10;Daz9Sw2cyqZV5+W+kB4DEGtXA9GKzxQ80HEtvE48hmqtT9YJNdzxvJTnko6tZs+/9l8fPBKoPnzU&#10;H6/5hlEptVrV4JYWxKamETKJEG9ZOL3lH7UuNl9u6Mb20Rxq+Xw+LY3byQarvpkJuHcvI1tJ2Jo/&#10;55w26XneAwD5pfwSZapc8immJtsALDhSMbKKB7WqZmMHWoAbePPtYDBQhNoFtu8gEwXQ8j8vdD/t&#10;2orOkK/qfnY9svqBw+pX+EN8W6oi3VqplhnZ4lUjXPK9B7LsZ9xCj/FroersrIrV7d3tFzADdpWp&#10;uydC1XQE4Flaq940X1WHVm9vVqvlGqzotkE1XywuEKuRQPNgVQqsbgGYr5rVqh/yVaeImrtQT6af&#10;tZkOVm16g5S3V21GUjVpB7giAhBnsdJxVa1WFY9uHt1KUzWUq6IMRJIBuM2tFHTMarF4Y2bu5cxL&#10;S1bpHID1Oqi6dTctQ6FX7QPea47KHnyvDsCTTARAuBo5ANwG6260b8CW7bCyfH5eq1a9xEO2TGxG&#10;1WQNuQ+hKri6Huo2vdEYpARVXZ7uP3q0v6Hm2YaXJkzH9lf39zr45/l4pOUX2KZCV2Z5JnpGBn2g&#10;8Bror+DZRAc/sSOB9oR8kiz8W56o0pAVVCrNTjqgcimLXBWwqlYVjhbm7TKTMBWf3wFxbYpVwzMC&#10;PgMLEpnE74yvPDyNOrTl7v6DLx9+KVTtRQ0HCermq97BZZxshC1QwrMCJy8+LtkytT5lNpTjL0Z6&#10;6uQTPwJTmYvCU06NvSdWhsoHtApMefV7cHVJeXriUwAxrwoTq8BU3blaOzmSRl2tqFnl3zIMr2kM&#10;NMeDbi0KrOqHGlRlWJVx1bb2Q7UVhHYvJ6YEKihQdYnXKi/aUtWintW0a9JOpUNWtR+h3caN31eN&#10;1IORZdtQTxsfn70738Sm1cmOVbsGVYxXvSNU/f574ei/QdRnxlVo1b/97pMvtFqV4z4C+Aq3VxZb&#10;DFKgvxc/YUrV4tVaNapWheki1gJg6+flTLOqylW7ZZD6G+TqrPWp+kp9NvqamTDsVLvB5RaAy+fw&#10;0kKxiuv/4k2RqnOpjFliq/6Y0ape+s9zbBqlKrXqLeFyGK/60czC8ou0sao3h6dBNfqvkbFKphpW&#10;bZfVa9cMqzoH0LTqt4bV3IuTk3sNlaTryCPRbVyjYGVClMvur5SqJecqoTPqWOR/fLyhVB0rVYco&#10;YJlabWqcdRyNCRmIHvGmKRStztCdpCmioWMV37oXBtzZslZB2uILodNZou8pp0qpVVpvyacVuci1&#10;JI+UwFSK1UIBd4mrekfgWlC/VVF7x23XQFadiCIvo9NpdqJUqAM0uURdoqmj2dz7ZnU46erqu64V&#10;qzqHvDTSqjXerhBUnA+FrUuIyi2fGiHZYMcM5h1GW6f4hnsJfQ2oAtJAVKFr5ISmTNfQW0WkihgV&#10;qYoLSIo7fgiRerIQ5qoWlak3Z278yaVqoaC+KhclY5SrkKSy5pGmysChBqxgsh50z891WAsaYtlf&#10;de7lqpoRtl3Ti5K3pl2nzl2FbBv9qGXrXK0YS0lOnpWrxlQ2+1faMVFhWRz4MoQu/7Go6VPRp5/F&#10;WwFus2LFvQBffW5UhQHwc6xVjaq7Ia6aUPUEb2P6Ey4uFIsZB+ASrfpLnAEIrVWZzqosVjOFqtz/&#10;CTu717bOO44nZRsM5sBgYyN0x3ItZOVCxfKcQxwLL4qFZHMknHopcdB08OxcuCBwlSYOZjINNlpm&#10;MNgYhzoUGoPkQWEXLqQiFGJS9SK5K+y2vrAy5b/wxX5vz3OeRy/pc44l2ZJjJa0/5/t8f28/i1an&#10;vR7KkUwoqfV3HNUiRer/e/6QLg6AE7I91UmlVS8LVocOMIz/bq1q11bBN8G1fXwEkXylj6JVBwOg&#10;WXF09cWLF92+SKNR5LlSf7fZqhGq+NrSyG0ZGQB4nhkNVsUC0EMDLl0fGx6DFSqGij5CFd1FJCqF&#10;erg4aRS4ulyWfTcFbvLazGTOeWnMtpISqy3Y8W4JQAuUFUBJ/pS7KpU+FLgqc3+W/XKF3dV5NgLw&#10;12uJPstJp5bc1PzSfiqNtTf0QQF4Amqe6kbTKkRFKlViVEjUPN0SU8kASFAWQBwzrICpOJ5+Iko3&#10;E9FrSr/apoAnua0p+PXC5jIb8JfMLRWUYNVlU2IIkNIuW8mpnA46i6lVn2SDwVBKjUZVuUE7LaPE&#10;U3wHUSAhNiZRL+4mVbHO1oJq1JtQ6tZQx1424CoLUoRqhpCaCXwAdFfZbWXjdbqe4UHSGRX1B4ii&#10;NiWwwg05AQhU2vw3BKuRcERMVdKqE/jPe4530ZJ5VqioLU2hVMVaMNzsYOAfU0lKuZWg7dbpZ/ug&#10;XJs9mwAEZKUuKXOJ5JyUX9EnunkVq9Ik8VRQK9o3qZ7nJoDN6U9o18+LcmqDWoVPT08Bq77JVBoC&#10;4NN8lbB79ZfYsOr1i9d3umrV2GVuBGhRNdLMMFSxX9WI7QAgSDqY+mV3rXogYpXPyW5QVWK1g6RO&#10;r/2/bySg+qF2ceob9yHbvjXZ2ttgUC+2slVxusR4BA2AKwMyFUFKqzRTDWPZgipfmwCrB0RVagS4&#10;N0BNq+A4Hw03m9uCVbrFVqk4PuU6dZoqIkGLLUu1ti5RDyptqrJYDanSKguqlxCofr1Wx8kQDb/B&#10;VCXZx8xkizKPKQHYpJoa/mPw3SAr7rpT2fQo5paC3iyBUv0Yk+EBrlxYtVVCo7SAPKX6SUxxvTHF&#10;Uf9cbgkTFrli9cZHW1PiFGyUSlNcAMoB442yGuiMPxoL8PHOJSXq5tOMUskpVelU9GT+PIlZQCl+&#10;nI/Liiqi4u86qdRr6ojjC6/RV10MY9EAVi8Bf0PqjMp2KpdJ7SvNTXP62gdOp4yQlocXK95/6zCV&#10;1qputm3vLx0JqO8ry1Tu+RJg1bPQzKVjbWJVKVzDSFBaFV8a5oNuagqp4YCqnjICMkb8XyaARJRC&#10;jRFM4RMSruMNfiZGaAhiVYGrGo2eYz+IakUKlIS29fFfPyoVCtVc6SFdc5GphVy1WhXtKteuCijX&#10;RmQ60tTTVjrbAhBZSa8muLcUC1TRqnOJZIBVhi91X8HHc9QUMCGmgAC1UtnkTjb8DnbZ/8X19enX&#10;p6fb20WLq4s+T2Oq17FjFdmq66hUBaydWlW+OwZUncOLFRVYxBgH7dGql22ZVaJVrWhVe2pVL63q&#10;tEXxLb46oV5FU47JVNWXypc/0Ne4Du7NKgGnZ2aV05YCMKkdAO5YFSGqXuiuVV921apwoR/BQ7Qq&#10;rgNMrQKpuofmarxvutkojo0RVEPFYuj62FgL7osh4GQxVFQLnm1dv9Ri9BZxXorSqmeM1SL5qsPn&#10;hgmrtIbHFv3azuevXhw/f7VTq9ewgrsOv3iU8u5qtSr8TI3eXyawLpd3R0dV9D3F23BukJdKzcyu&#10;bGxhMjyKUqZiDqAKF/pyJSf1qVTdOg/PlUGkkiWbK9Ht/NSNqQ2saMWErSW4zXHYamkDngetCpSc&#10;cWkkBxfgsyRNs3lKb9TVzoUiLEI1ngecunjG49fgoIXSqQ9P9Pv6CLEyHWCC1SoqWu2yynDOrIwr&#10;USOmsNU0HOT5Ij+l27VMyOLgE0+PymPzVhUsIqbyH9ohP9OqAyH3eaFKMMSjvAnLSQ3MV09eHCAV&#10;LwfCVM+AaqBVwwTWTOCokl4VpmYo+u9lDLBGNFQjJEZJoUaUDzDeoE/VEEDhKmtVUKrhK7g1wJ3A&#10;OQQqp4gUuEcMXIaBqjc3b3JsD7TqZqGKsrUg9c+FwiYchc0VUKtzXXVqEk851IhpVKuymddz/Ozu&#10;U/RFbcrSmoZHM0jUimSuINorm1Ts+2xlZZPi/5hLe/oMqYqDVWRmlRpbxVr10a/EVj25s36CaF0n&#10;sYpUvXqNaqscRVXfz6SyM3PTnO1LkUAV+D6wSqvaodpLq7JUHddatUOtBkqzLV/VqmM1S08t5xM1&#10;aaiLieqrW9/CqpVX5bQT3DH7AJhNVh2GaizGwaoBqw2ALVZ/oLbVnVr1IBIbGRrqo1934OoetlfZ&#10;u4hUfe/WrUTDwbHhsIpwOkUnVJx0im1HC3fwDrIWX9ZyWq0mE1X5qkjVYVgIU9Sn/6jXdt7eO37y&#10;5s1/Dw+frL667WX4csm/egRWRlO+P88ln+kUplotVBaWl++PpgAAWMaazltrZrSMOERwbmzQzJWl&#10;+fkFrF3CgP8S9v1bWt4vL2AOwO7ubHnh8QJm92Mh1/1y+fHSAo+9wkl46Drsc6gIaxEk/V4D1c3P&#10;6E5SQlZXsqnk1NcF+IjT4RIp3bgZ9+9cLmf9645VQXboDGUy4QwVSsMHonLfWfgnmU3Lv5ubdfXY&#10;K1feB80UwCyEhDXGNUppVQYqXcsvdRNRDUulXLkXbGCymu/b064FQrXPI6Gd1YrVM+JUAVZJqMr2&#10;30gF8KbxnPamPVOsClhjEVGqMWYpIlXEKn29YQysgv2/JVbPocu+RUjlrF4g6NZXD6s3gaX4VBXo&#10;WUDNClq1ipdmei03jNkqgV7tgVUCKz9mEZqc061R1e4+0KpJJU2FtBLzn0ONiiIVcI5gR6ZukmLF&#10;lgmbcFQQrH+rPNMOwLZfXNw2BqwCVRu1/kfvI1WPEaevAavA1BPE6hfffHP76lqtVqfBomplUwk0&#10;HdQ2IMaZ7+O6p+h3OAmgm636ZeCr/ru7r9o7XGW6n+8OWjkKexZbfcMF8FXfad/2bvmbgh/hvEsD&#10;W+1VtFaNRdBW/XDgAo7wlsxdHa3S7WXsHAD8Lh7/RcGquGD1wwESq4PnBwd/+/6fb2UmQzgjd9uZ&#10;3J5sTDblaOjbxqSR5svvEHP5m2fNMzhbZ81WswlvH1i6CP/Na2s7b98+ffHi+PgnIOrR0fdwHK4+&#10;2JmA91GP1MPYtJ2wks1zfjvC8o/5tXw/cpVyWBceAwtnOQ0/JVVNmBlACVepTwM3cXcUhN0st+wb&#10;xVlSp1QQRPPyZLgzqTyV5y73bXOXuCcKJkxJ5hFmoGImUtqdcflZYmqK21XlddFTXuzXmTyPreZL&#10;Bf+NdD1rx2HMp+aWreqRPVKbOweUKZK3sLSwyxMGaKogHTJXUDCLze7pQcLVzQUEqglzc582mJtw&#10;o2r4iyeCGbBMwwuDnb/ZwDDKhgXrVB4jI0C1dK2CqpKqGRWxyiiqYj6VZLJyRRXXn4YDtSq7f4Op&#10;6AUwU3X8XxkA7KuKVs3BXgbEKQUvq2SvVskWQryWqqgFUaFWMSOt9HDrKwGwpJR0pWryIGno1QTd&#10;EEanWbMGWpW7VOOpuKqyCDB/CiVqgQV0gYgKP/kunTeJ6+IH403hGUO1uGhbADy32ut/9DvSqifr&#10;qyerJ+ty3MHiqtuP1hirwUrnE5RZxZY1T11W+apmCgCvbw2s9vZVg3TVDqXaFqK3WqE4XeuoNE+p&#10;ZbX+I/y2fq0hMye2vYlLR3Kq1d7KxKpKq6KZVQDVMEL1/GDQEtGA6ss2rTqioUpzakZGrvTBPhXX&#10;HjIVjdXBwb3BX3/x6k/ZBs6IkS7Bzcs8OLjZAKjSQ7inJ5GusBrbjg9fazXPpmnkBVwEseHjzu1/&#10;Pn16797x8fHq6hNcoFAPj76nBVT9fG0ImIr/VUmtEgrEqexnxZpfE8EKYF0Aifl4+f6sLvoxqwOQ&#10;DWtwV8umA0Tm9TxlznDPpo1Wz2oCVDpAq1lMlFId/FI/s0YDCo4Gh7W4W5XMvO5EJbc8pN6H6sMc&#10;5EIz/oxJhZzRilUJpFVdW266kmfKwwVJrKZV59YoNXtx9aiszgB/NKtIGeWe2nAm6IZf7ymcJkTE&#10;ekGEjZSqiv9HDRvAM1KwMgqsZK9mFGGVCUBiNWNr1XA4EmhV2u8zShmsirAqVgVaNYJMFax6olVz&#10;rD+lDU/hbo5wKnmgsLVGm52dAfYJJOGK/PXKZ3PmXBVCqqlVkyRVE0khKx1zrFU5/h+3LICkxLSI&#10;qCvs+nMHRQTpXQQqvKe7Fe5ey11t6dEKUBW28GOLw3SY1iruAvt/Qbbq+jGwdFWd62QB3H60g1it&#10;1WHxlOd6yk0kJAxIgxQJquMHhla101W/NbQqRWu+6+Wrjvf0VZ1QZ3pVWwKpqTCtzCd2U00fQYam&#10;+IYFEIC1Ize1zXOwkqtsrML+P9JGVdtV1VrV8lVjEUoWjAwNoVQlqoJa3fuwb29g78KFPwy+958H&#10;xw9+H5PGwLhDJ08bZQPOYuT/yes4+utyTNoHY35LPZxO/ev+X37zwQc//vj8+fPj//0E68mbwzeH&#10;so6ODuE4+j9h5xPSZprHcTLLHjzEQk+Sg7araA7rQEp812oqDWbNZt90suNOt0rYLDgexsOwLdWW&#10;MA1ZBG229GCLXZtuGYXVwuBCW1iFHqasnuaUgUhPtUPtsPTQmcvC3Pf393me903cPm+SNzFqWms+&#10;/T7f3z+h6lb9+TJQlbJk+vuyPnurHu2mi5U8GwCeYJOqA3CC1d9m/rwwqT1OOWqVMZ0C6IOYVDqR&#10;qUxM2K7S0quf+KYnGVbNE1HokQ5M4cc1fq5GR7JGz9XMF0wmdUh0eCT2ZLL9fOwkdTLh+ddwPIRr&#10;QUYJaIGowbJwWWa5ZixoM/RH578UyfG85wU7XfP+X/0Ihm5ck6E8KqpKCVglvJ+ygSo0C8jLxUYF&#10;cbVVnYGFTlALvxA/U3Vq3PiqGrFytarvalXf5qpm+4WpvtTu5wSujq9qxSqDlY1V1qz7/cZWJQfg&#10;DAWroi1aVTvvAMH+Att8QNg/WANyJBOwyt2+KIgJ+Lp6FcP/X1FXq8uBLACSqAxUB6o8YkpGVRFU&#10;xQtIGaGaSEtaKgK1wIEpprb2G/tkaYmuePNJ24xkLFk99enZs+iqnaVyflynEKq7m13TTNVymYh6&#10;WKbLIlC1ujwNVK1sNjYbXwhVSytxlKqoaEapypIbioy206o7rlSVhNVjfFVjqx6TAxDcep8KZF3Z&#10;QtJuJzU10P2kpAB1hwuM0zAs0bGG2iWXnoEAVbBaNVgCQFJ1EP9rjkZBY/Y+6g2nq4a16qpoVfgq&#10;zGHpA6jC1yaATKhVOzFmtZo4DVj94J/f1Mtfdw3gtnwM1uaYrvO4emB1wVpZWZmenl6uLler6+vX&#10;v/7++/LLOuzv3zSbcIVtvmz0de3JVT64VV+cXx47g+FbTO6G1yJCTHjiSk54FYArR3/wA2g1Jhdm&#10;7t27BxJtcsGwkFct6dytEfNqVtfZdT/4cEUB6dxMMkrlYpZ8U4Gp3FqiSifq4Cgr5bg7N0DmBZip&#10;fqqLJ4L1oVhpXzTPosdhC/OLXNrkc/2ToFQWwbRoegUwVKnJK0pVjUdJXj5nR7ErEJj4qrmzcbFW&#10;mbzukFgyWjWkFs4FiFuwhrUq+qq06zc5AKESK5SrGq2i1Crz/zipUWOkEl35bGSq6wDAK6hSRa2q&#10;BL148cvbSNYLf/wr5qYi0z6+feEajsQ+OsILFVTBhguntmCm05HsvTacbf+GXPmyQVpVglYqVzFa&#10;ldZJqiJWKbEqPTV3mVzUmaXPZmyeHHXwvv+v11SNwI2+vsLE6deA98t4pmqwRnZfalY/5YYAmH8K&#10;N0OUAkBUXVxknJYZqs8PZ+evI1VVrDJWS6WaJ1TdH6RyilHbqGlVJ6x+Z6TqjhWr3/075AAEfdXR&#10;9+QA6CWEuGBuauCzLUolqVS/7XhJiNrt+gMl9lVDLQG6naCVgbglq1Gq40MC1Q+jpyO9kfdpVbQA&#10;BjYGCapIVfjlZq2K1aAgVjvZAkCxegKoWn9ZHflZR0fHNK5lXE+r1bXq2tr8PO3on78sA0TrAFEU&#10;o83mi2fPnr1oNkWHhtaTlrW1Va/Prq+M4fhwaj+cxf2mSlWppCeHVeLq6APkfUxiXbixsBBAY5IF&#10;JVySSsLa5DFLhSah7yarz9pku7Gp7VZGJlPJdr9lwIqiUjyFCcq1IpPWs3GefDhOhU1AGDiorUjw&#10;Cbk8z27tTQhKtvga3/O8Fq2qP8G8YWqeierxDj+Vly29r8mrKUFpSq8M15SmVjnS1joA7BDIH5dI&#10;SrdRq1adHCtHrWbhV28z6+QABAtXMVPVxKuor59SFSFK1VWWrHLqd8A6YHzVLNcAoFbFsTtUE3L7&#10;Y7QCrjiNtq/87jefXZs72teM/6kpoGgW71PTVp5L3RL9DwhV0qoph6msVaemLFfFSQWiOqMWMBu1&#10;wOWwuI6owmAuN3c0N3dE+Vpw6+e4gbfvpyjtbJfnAWLgqiGzVfd3aWr1SaAqSdVy+a0cwNXFWbYA&#10;RshZRQcAv0Ppi1omns1KFfCQtBQdbSkC+LvRqjvBJABnwIrrq6qt+v8sgKBkdaNX3SGg2k29jfR3&#10;y8jrkkZ1SuN2OmtI+5aC2bHdbqvAkA7mobCoVckfjWK8KRJ5tP1oW3LMgktTq1Zhe78xgNt2RBj8&#10;oiNVh6NRrxi7RIF/wGpi9TRq1RMd37x9+6YuViist1tmE7/V3AIVikK0ubfXhGNv7wCOBwcf3br1&#10;7CO4Q4dLVMtU+Gpd9Xp58Xq1a4DHEO0P0h+JyVGUDKuJHkGqHFzNni8mazWHgRlHE/K+OYTHmqtj&#10;mYzuppx34HTb6qAWqW82pnAVKDwmlPQKEQxFUY6V5oqariV5nDAXpwIAj3JPE5QDIMn+lFGFV6xD&#10;ivoJCf97UlnlKXI9Grwal0iUNrEW19QW6DN2zRN2RqtJ8vcoq58cVf6slGuqKlZNYiqVVrmaNOVW&#10;rDJNUyanFc/66X68XeGqb/sPBhwAqanCO/3ZUDuAXKiyyhxSGugAACAASURBVA1Xjbos5SSr/UGX&#10;qVarZoGrvuarUqcHU8h8gUvoaFYi9YKaAo4e9QfmUpl1ZPJUWZVusKuKZ1eupg1SxVbllH8zrnoq&#10;TYGpGS7luIajEuckt2oq7cx1QbKmuYyLvzyXw06xOAoWf4rw8wHJudm4vwRqdulXv/7Pygpt7iuV&#10;lZOiVctvDwGo5UPiKlsAT6c7RrrOjw0DVM/sDu6iljl3E74X/ewUqsrVQGmV46rutNeqIV91dLQd&#10;VMM7/9YBKKGduvE8jXta4u9YMt+U6WqGDuiMaum+YghaalNj1R1srepMVyGpilRNYAu/yLadWhWi&#10;Kv4AtvEHcHpYqIoWZh7L+oSqhFVUqwmkaidQtb4F+nPvABZCk272CKBMzQd60rV38NMtWD+1xymr&#10;U8FpfYtIvTi7Pt0zMIQT3lCsonrW/aykKBUVskWuumIlBsQhwLnz+NxFZflweAJFXLFMLKmBLXjA&#10;3QVv0rwBBmdGGmS3rljxodzzpAoB61LRNSnIhzmJqpgoepE0HqQW0+hdpqhgFeuqqFEV/O83BjdR&#10;XT5nrCbiUhGgPI1r00DX1PTcgJNnc6LCvip/YMJyVe3RfNzE9lOeiT3RSXxUeVHJQzWHCTsJf808&#10;WNGqRNVWpqo+DecASJSKkYob/JBW5SwAq1X7yM43UpXbABJX99kFGAxqVUPVaB/1q+LuKndv3OAy&#10;JZwCgGfsH1XA3ilzOczxP2aoarvU/7ThqzlTEkBKUwBYrFK8ChOnUjm0UXGkpWrUu1d5vkA6nXay&#10;AUDuMlOpokDOuVzOtw0U6GbTb2yCVF268Ms7P7569cNLFCiL8/Pr67CXXFujMgBEKvkAh5gMQPGq&#10;pz/vONnV09NzHo28vuHNsV+cy2BRFQWqAlqVkzSlZ7UjVXdCFauh9qrhFIDWoVWtmjU0IDDY7j+8&#10;xomjyFXc9st1nKRqaJZrqEN2d2AEoKnwCk+tYld1aKhfqApaNeZq1ZCvyuG6XtChG8NniMQ+vuH8&#10;vuFhoCr1U0EPANMAEqcTnZ29Jzqul+tbAs8HD1x6GoryjQHo3hP2AA5aaCpAZZaW8Sjjr8Hs/Pry&#10;zXz/EEW7xAJgbk5oOlLFVapFK2MJbqRmi7S55pEmhGPn84ueBWPwFq6AWcArnczqclgakVMM70Ye&#10;4sOENOaP4CUdKUTgiXQEny7g4yLf5yMdkRYAvLS0CoGakGMMjihtT8ekEYB0CLBaFf5K5wOeKUPU&#10;7vrlDr1SXi+SV0XaFFUuzRjU7xe3XV6Zr5y26opVbVEoV+OZms+DI8EZAEFfNe6++YNkdcDgNlUJ&#10;dFcxK4fdAe0C8loHQLSqKQSg/NV+W1eFFqw6APBauC1grYo1nwWerCd5ogUsiJqD3T7o1Jzd5Pdb&#10;adpmXDX7qm6+qoatWKmm1QBw27MU7lIaHHUhwGpYeFFNr2JrIOcKW156H7f+OV/7JmK7md3GbqPx&#10;eunKxd/eefXqv89eoOkG77E3rFhg/78I7y5ch4uy0AJYe7qMVt7JlZGuSqWncr4y8u0fahNZ/NFR&#10;w6Uh11YNlFY54SojVlvHVtlU+PH3adWWvgBBsRou0GdDtaSSdFzJqqqV0DoeyAEI98humaliX8SK&#10;VfJUx8UA6IvGEaqx2PZ2G1s1pFU/BLFK8XaMl/uIVfRVFauJzgTZqqsfIFWbBwahj+X2MV4ey0Ml&#10;KghZkLDNg2bz3TtyVp+02fGzkSD/3IvPganz69XpEZ+nESNVMWPV5MLnvQrFXEwWgKCyIli1xOxh&#10;glLJQIiMgkriKPURjNEJr8nYpeKlS8Uk3M/8CcTriMFvjG8skGMF/BALU46cJYpp4GoEu6cUiyRO&#10;kaNYS5VOkFTFmirY9xPH0oy/OJcAJOLBSgBFXKhAYCxO3oEHTI27dqmlpslINa6quZgPScSfdv/O&#10;OAINV9EF41GiQePB583BzQCkgjVllG486KtarYoqNNBhJeCp9mm5qsvUcENAR6uSWGWqnrFidZR7&#10;V3FPgEHHAuhzo1V9pmAVqcoj/2xV/eXX97GxDrYwnQsXT2mJKs1yCUX/21ZYIVa1SQqVrHIVK9mo&#10;M1yIMjNz7S68EhGcPzWlpmtK7dc2y3e0KjB1f7/RuLZ0+8vff/75nTs//vDuhewj+YSO3BOMEpu3&#10;nnnjzc7Ce+46LNS01ery+rfnFjLZflWqQ8pUV6uyAbBjDrcTYGu+qmjVY6JVx9I02FwqmFClOpLd&#10;1P8Rdi2xTaVnFC+m7Swuo3ZDlEUCwnWuuijyyFwquINiJcQYO0pxlJKRhTtCWSSLFEfgIHcSUfFq&#10;FlkgFIE9oIHFhA1IzUiAUDVEg2eRnYOCRpUaqQqR3O2w7qrf639d3zD/vXGuHSeBPE7Of77zna8i&#10;ZLUypOpWzFrlgSH2AFT6ujoNItUwC3Ij41UBVeGHCX5+WVUFrgpsNcauqstVTx6vHNif9gbgLzma&#10;mABVi/C+AKtpIqusAaTh3H/gwOFf3btGqEoQ+g95LestHnAioqK4uvVa6aywdh3xVAhqs7ldr/M3&#10;lr63cOJ+5dbtxRetoyIBcLnKD5S5Kgh6lL6qhjehgzXokbcylPbgDR5w1U93e5yDULZH4SNu+Jmr&#10;Elstn0M1gFAWHv67Jq4Posg8lpCOVPynjDBhxoSqBNzSvSw/Yiglg6lJLFHbZJXr5OFOmBRGr2DH&#10;PNHTBlUWC3ykQfNBVcVO2HxRV6UCB2FlhXwH/x0E0UhFA7cfyrJLSQFLwajfXU+Tf5zxCGhd9UNc&#10;NQZWc4KoXjQJ0JJV8zZTTeYsY1WKUqtaHLOqvKuuAyBl9v854qqUWn2xcamxMI/gJvl/5+fmJsbH&#10;l0fnG7Qhj9v7v+P9/zunRiVWVaMFWI7VbHaFEJJZKiAqRvqeh8+JQwhRRQ0lhwWhNB1qRI1bDLR+&#10;GOYMpgKq7syPLgOizs6OT5w+trm9uys+RVuP664Vy+5xa211awt+LYHX7u5uHPlTpoBNFQ5XVSNW&#10;GUo0VRVd9XkcV42ZBBDbr+ru62Nw1dih9DOlDKXDWvXOnw7rATcZ0NYVHHA1RNgaXK16VTVVZVT9&#10;Ga4KX4GniKoAm36SQZVc8DRFCVBVyCqVrBKH0/sTvZ/8tF5HBeDt26/0IX8S5c8iVaoIS8mBit8p&#10;sgMQlK7uNnebeiGi1oGeIpgCnF55eGUDMRUtdC+Eq7ZYASjqvk1e/QFQ0f6yMgKM9CsJgDkqGsLo&#10;KYSfAWFr73ECTUbTxZ6RHsLeHoZYevw4IurxsswY6HXl1IAVXBplyqBVZn2BmlOpvZ6tCVyqCgJJ&#10;giElQjUZlNVca1IoytxiIP6pMdVf4OrCasqFKv0g16UeV/WlyCqZuajxVADVpqpF8+yA4/7xxeWq&#10;fsEqTYVdXLXgf4CrKqZqd7RqrupZllRjBHBVgKSbApBU0qqTXG24atLmqqkIV+VgFZ24ohSAAQ2r&#10;Nlf9Yvr66T/COk05ZmfPnp2YODP75s34MtWNXK76ziDpO0cHUFbVGI01LwIAhU+xvx8o6ijPD6tK&#10;+DURWQOpXXiKj/p44cGlx8/wsD/G91O5VnumcXPuDODp7Ndfz4022u3bD9ebq2vadaNVOZbm9I0m&#10;Q3i+ldevf9w4UiuNUFOV4qosqxJX5X6i74WrKqr6PE5XXYmOAohOWInnq44b9aDb1RoRVYfEWiVC&#10;6pDUlWxGPORYrNxeK5PM4kSqOJmqQ+KqAjQihZQEgETiSa+SVffwADx5fDixkkh7yVSO6hjwqxwA&#10;qv6ecqrOnVPaKsqrgKpPr1xrdvujSDJ9rXf3mpTuUssUEtNdPLeBnDa3t5Gg1tGDNcWAipsPXrgD&#10;QVAtpxBUh7SuintVplw+MTVLQyWQVZYrtLLifcRW3RAaBGr/31vW74OiQdwazvQOZ8o0Ibs30wtX&#10;VMKiKr/UrkYi/VPapK99+vGrxL6DEjsPdHtBl7mLry7R3ar23sIOgtDKp78e6osA/w/gxQmE1aLC&#10;VPU/l+UH7iUmEAY44bUIyIzorOphPD+raKphtl4qdaiC1YYaXVa5i2UAw2SBG9KLcVnZXNen8FXj&#10;AfD20FXDiAkAPQIpF1dT4qaKrk9NYBWnYitdNb1vmhIfr2PiTmP6Orvu0WU13ZhBnVMF+ikITeXj&#10;alhZbVWl01Sr8qGBZUBUyu/B9EaiqOrxSVFSA+oLiGGnacZUDwtfeuWZpear86MTRFLPLI8++1f7&#10;xTftxdtXXzWpt2Ztba3b0fiVYrAW5Frrxyu/qJWGc6mIrkpcVdlVv7e56nPLsBrjAbDSVQjvpDY/&#10;ZGr08eDaZbgyMFuJjJRGUoq4SqdgrKpbdecDujJA38Fu2cHUqY5qVdVFVeSqrACwAHCfToWq7394&#10;iqgKv5decqBANiAkSACriKrEVR8IrlJm1Scf3ZuqR0tOMf4ovcWXjX6zvo3H9joevKZeAaBuXNZw&#10;CoDagfOzDqBqMYUtrygCsAnA7brUOqLq5SkOFpVgGIwsjrDgKrnLiqaVpduqrKxRGhcdsxXi3pIc&#10;ZPqvYWMB2mBr+sA7dLVUw9d0SVdLcNB9Wv+u7b3sj2UGp3StWulO7U5toXbx4t27dxdKKM4UfcFJ&#10;BlYSb2XnLxqErtzhw2kFq8WAU7IBV9PEUkPScgPf0nW5eqUYK3PQkDxT9GCoMwCcFn8tx1pVrWKB&#10;YZWpqqdiqz3VvGq/O6sfqHlg9Im3d7WKsgBVdhXbVXMWpJ5QkGrXq3QIoAOriqsW0/tKmEhTqlbH&#10;MPvrDrqaUFq9VK1Oos6JBfgwjE9QFWx9pMgqOap0ncqKV5nMU0wKBvzwCEoWFiYnde4qbumzvvDS&#10;Pff+pLzmCkxYMaYvP9OYX56YnX0zO35m+eZOG6NU2iOAqp1XdewB3xNYDYm1mKvA69bVX8JPcTGn&#10;2arC1D+YudXEVZ8bDwADa2TAyopprYrhqrYM0C20Rr1WfXvV/ytDxqnPZLXikFU2WWlINf0Dkab/&#10;WFiNctUcoWpAuiopAO8NV1W4Sqj6nlAVSJzvJQtAw4Sspr1DCKs8AxCAtTfBCH3445+uXFuNWchI&#10;hZaqkr4U9tft9XL9JaxXsDZgGX566yr1E3Q+u/X5kcXFb1gAUF2xkckcOiSUZ9QNjzh7ZtV6GuGB&#10;BqdqGvZKCuMAtuhYgAt6oSHZ8MgCNhbIU8yri/hqwUVIA7tLdO+/iMlL0orFvQhLS+cymXMZq72/&#10;/ABesVwrNlYyBCBghqyAlml+LHxsqhXfpCEEQksTAZoNSMMFBEWvlJZRuXdKDchmMTfLCSv0UdOh&#10;BGb7gY7G9tMir8qWP/QdrhoRSh2uKvdEgnW4qs80FMvu3Fgl2Go8BAKzCKtJL5eMkFXHApCzI6sw&#10;BSAXQ0tPWLcKUikEcCBpGasKmquODT8YHhsbhmMMf5wKkzhaNM+IOilgFl/5T8UWqMKIIaCVB5Bu&#10;YJLfNJphUUVFROXBKaEEVEmRiphq1gHWrE1OGVfpOtdqVXeUkgokdafdQnt360Wu3W7f7mys1zlc&#10;QyPrGu8oX38YYeHcvdUPP7QzlFi9J1fVxqrnTrnqP6YEbrWsOrKq0UEdOBUO6279nXwAd+IJ7f7F&#10;AFDRbqoKawCVPkNbo4S4ojG6omKvI4h60JoAeDRGAQiEq/7zqVEA7jvWqv8BV33yGJ5UDuAHXaNq&#10;OUgfYrKKA6u5ZEUi7eFff3tvqtlc1YfLSQVQ63W2cdSxqn8NWOk6wOhLvTZpbTCidm514Py8Ayce&#10;S53abdjuzszgbFU9P16iRmyg1JhYsnDPQB3gYWmh1KjdWQCypx6p6TvW0+ioKfxk6qk/iQWa1KlF&#10;W3jdPRDxw5YlfsAaTWB0WZUEGHBUdSAvaYVp6rTmVsmbApQfRzCd68KF6QsXMO5gGG2qKJJSJayc&#10;VRUxI6qqe75lFqCZLmnEVHIA8FhXllX5UwXSY1CMegAIha28Kper2v6AUAGqllQ1VfUscurbGQHM&#10;VT3a/3t7Oas8VbIqWM6qnO2sUmT1BCeqnEjZedVux2rScFXAUx61PYz9wDjOV5mZxHofAdFUHKIq&#10;FH2EOgDdsQpTMtGH3P08GoDwmptVJQ0wDISqprPGAOAS1RARG8lqDrNPd57NnZm98VeA1Ln5xgx2&#10;mH7ZwqT31ot2rr3YeXh5/Zq06tjIumZ1ie+Fsasf9wfDmeqIwCrbVQFTBx4dihirnjuHyawSrnpI&#10;MPXRiSHHA6CZpJZWh+JUVoWrFbvR/6DDUGWzT6sim/XKkIBhn1YEKn176AxxRNgarWIzVbezKvHY&#10;VKs0Ub2vyCpx1Seon2bK8LtbBqaHaSUZQFXKEMBiF/HVB4kEyaz7//zRt1eYiGoQ1UBa15a4KbMu&#10;X0ZiuvmKofQvm7/d/N3m5jE8YJ06dupU51RHrYudi5xov1PdwRQLuKFxII1GrYGw1wB4ayDQEdw1&#10;apoilkqySRfGWFP7dwRCivnT/VaIiEtLGZs2loEx9tIFSQMZE7+CWuw5bjXIlJ1J2SzfyuZ6cLA4&#10;GAzSqWdPCxck8GQKim9PW0HVaP1H9/9J7+RJ+GadxDYAvDmEA8PYtkpXogECYacRCGTHIWRV6qfO&#10;TTG4WlQ6s9yEogCEMoQA8TjtktW078d1zerSfqiBUFCxm7qGKiKgYCr/vsiq3DRmRa1a2au+vBlx&#10;1aPwk1gFwDEAsFs1mXL2+HuuAVcA4KnV+G3Zh4k28A2fGZ6hmAWc0acan6SlKUQVIG/Lqqn8zy3Y&#10;nROiTl//ggejVWfe5fOFvELLSaKp6axwVIepwoufxcOF1ZxYIFKT1cb5swCpN26M/2302cxMizTm&#10;1pdH4QBsbbVQAnh4eWpK58E1V60WyLXVboS1IHar+ZuEV9SwmmrRcNBPeVzzY12tcjHVlKu+++69&#10;smuuRC0ANqxGR61GYdX0Tpl0FNXO36d39chKFU9lbGWA/T9hVxDTRnqF11LVgzde7aFVukSCZXG8&#10;1sKmcmScSLgkCGdsM1MBrtggWWtZVg7mQD2I4CiSESKWSQ97wAjoREJiDyiX7HVzzME55OblXqkK&#10;K7m3SumpUvfS9733/zP/GKr+vz2Mx4MJZPz5+9/73vdGpys6FCCCgIpWrmqEDjV2MYUBZpxBBVV5&#10;O8NcFeIRoOrE/+WqIy+BqjlCVcLTHFLXBCeMqvT9kHGesGY1cki74yMPf/PXN09FUhyoTGm+ofsj&#10;gdPHktTnxP7jx1jp/3QKSP34p49p3Lhx58bkL7/c/AqgypDaGAw8miXaePte6b1ICC/W+jywz5e8&#10;3NmSRNXXC7dWviPKYSQnOXOH64h0PxFVH+lw36dMkou1VA28xBNgmJ8pK4sTjaqQmJU5AcVtVAGy&#10;EdFjAVFZC1tmjQH0BmNQJrDDf0btmiOCQ8BdnqKLug+QzfgQm0rFrpoiU51VylX697ps9UfIetRA&#10;g1fWKwm0WmWTpaqM/xynpjjAkOTQQgo7c4gFGHxYQqzBDJb+2SGwVTSTgN4OhQJCwYJsMoicyqIf&#10;oJmPqZBAkhfgtg67SmQAXDXmm0qFUDU+jKlySxgaAM1W9V3XANwOMNe3AYhLbRVoOnNVa9HFlYXJ&#10;pQCWqmnKDilVtT8+bTFFtIoNF69eFHXrVchfUdWPtmLtmuSl2ECgaCzqxbEqyVEAujt8NMNkNQgA&#10;xLKxOaGvMXB0OBK4zQ1EUs/XVzY6mxcXvR5bzSaQiOixaqbfe+1sD3ZOnxCuPqL1os+AlAxHtmGg&#10;NcfTsUgs7+RcglVxWU18fTtB+Hjr1rANgL/+VzEAg6u+Qm2RIQEIqOpoKEM/rymhlFwZ63QjGGpi&#10;YVhIqiqfFJYKXa1M+/FQFQOo+EGGUOoqQNCQ9UAoWzXMVZFy1dkqjoUwqv5bU1XxQvwQcNWccFW2&#10;0isjBIARUWyVc1Ujh5GJ8cjD3+88emSSUZ+UBlhKYHrq5/VpPMD84rPPPv30zp2jO0e1+lS3O1m7&#10;x/x0f+Dt73PJMqqWMVDSrNxbe/Ps5Po637dlnknd+Bm3+0xKDzkgI3gbMYB+sb9qoxOlazGQWg49&#10;3Xc4jkCUBL8bKF8J2XVp/yzdVBsN6S1Ir+02pNYFo95plFyvXagWCpO7tXRO+mIpOdYYtFn0sQNA&#10;5TkWGYOiC5quDCMtP4MDZTl0f+w+sJXvKaa1splN8QRRZYY6q4gqtkkc5AorpO5j0pMP3ocErLu7&#10;u/WGB1KhEnqGWYJOXSntatJSKgChqilJY6VMspoyXaeGuWpWK6mUxDaWHaKqomZ1wkbVOmYaF28D&#10;wlXdGCCrtLE6f8V1ur6ndBAJyJshgLgfCWD7VZ+qDodVZ66SAMRNDUAsllc1Fh+l3TSuDZcxFWx1&#10;cdFdXM2qEihA5KKa7hqqsBCQOlk8cU9Q2crlraggUP2jNlH2ihpY6clwcLC5ptP82WK4SiqlJf4E&#10;qM5cBvw0E/DWbEgLEEMgNX/R6292NrrnNNa/+9YDSS0mJHXHoEpctSe2x0RW93ZOT989FmCFrUoo&#10;SGeE7y5nSJ7NRiDastyctYofqz6Q7t4aP5xQynejCGAIVoEpb39gEXxYr2p2VzG4qh9elcV6oJcy&#10;jf1NzVUIGJU8dXTeJ6YcAKjMT/sx1oq2B5gPQ/Swm/Wooav6PISq06hXFa7KtVUIARxOQFn1QzgC&#10;4Ger/vP2g8lVM0j2WCK0jGQi0gSwLIJVgtTr4+O3UiO/3Xt8aZzqeXkgdLpzbXDt2hcPHjw4Oqod&#10;HdVr9UK3u9Qo7e8/30/vb+9rOOVhbcPgFc0ykK666KPQpVPTA2hpWYyZaI3npFUP6fQWOgPCDqPf&#10;d1vVbnelWm96JTfveG10n+pwM5V2u9AmGGrQj18oVGkUlqJdOrfQblenaC9abb1vLtBV212hEV3A&#10;aZ3WBo6cT+2Wchw3HVGlW6rY4HfljNQbjBEhBYJCUIG2VFwhQH84DXSavkYY1CKCbsFIonWVNFqN&#10;JTmbwl9UtlqHAVOMahBr0mUPW1lpEaM+RBSsqm60AV/NKqrK1i4IA/BGyJpGU/ri3L+Cq2qlaghE&#10;7WGqanN6S26BbCrmNwKUFb4KrYKt4jei3aztV0DkY8JVWU6qgTXMVeMGV02EWlfdDueoNHMNhQaC&#10;XgBxFQEAVz2A+mKT29N4hIgQY7ilA947wDF3k549oA3fDw4EPPWUQafSSR6dANPVTS7UEqVrninq&#10;ahAlZVh1dOiUuKklin9e74O/Zi/HVPE6if4arfvXz5mkNl1uoK11ZoleXlJV871pjaoDYqunxFcB&#10;rAyrT0Nxu6uGIO3PT+7G6P2XsPEZs+qIOjj+PS1dxz85fKkS3wpUfzRgVburfOBs1SuOq94yuep8&#10;kK4ydwJOqCFRQW1ltDKMouqQxtLQ9yGkSjvTsmaf9o/LS1auUK5+fqUG1kiJqQIARVZnEgGsXp+Y&#10;eKVLq0wJwCWuWnbseBKL/xzenShpV6jKN/ZZRWHr+MjDvXen7yDZP/1fY0fS+jIGO2Ck1+7de3B8&#10;rKCx2Wx1lrrReun5XwhWBUq32V7HObPPnLM8Pnm/xhXirqyfr3NPPgJWYKtr560SgeZUw0KXUKvW&#10;Pe+2PfoaBRIurCzTuX+sL/EHerRa81yvcP6v8+7yBnepXqDj68seoS4dXKk3W41O9Jx2lzue16hN&#10;0rPderNNONtdWFiJAlejy23vfasdPf9ndNcSFo/4qi7v0kMW9WN+1xRV8WTmqDJq9U9Qel/3VZUs&#10;kTiqzIqrSkwvgpUOiXFLOe1pB0QpDiByRW9fD90Jq4VqvdFK50R6pn5kJGMUCjiispLiAc1Xk6p8&#10;1owEXC1Dtf1waTBith1WSPl0NbCotk3DmLwd8x8TBmfl+awcyMeEhMbiw0GA+NWBVZarKr3q7aHs&#10;/0zCqLniZ4O4qtQAMFfFf8JHLcUsW5peCrIK1G4ypm5uplU9q7sIepqjL4uuxXGqYDC5tYs2Z5SM&#10;Rqu2OEtltcuK0NUk9KmqJNXhZBUDKh/WmEovI9n+Xn+t8x1f03+iS3VtTV7Z9O+ic9CTGKtgLO1o&#10;4bdHuApgNXD1hQms8ujNi2cvwmmSv+0wqvYSeH+tAldtVBTFgaocAPjw1kxWhbjq30FWNVcdlxCA&#10;UlaZntUKDkNK/VGBxooSCfirdq45DbmlVgzVVEXxUvlWQdPpitxwfHpe61gFiHUYoGJ2DQhrC0ZD&#10;hlUCqzPzKgTArB1/iYnDl5eyVT5X5biqKKvKSeKISadssQcx0yhIq6Deoc0nhwBVoGr54a+vRFLc&#10;eIr0FNrTvYHMweCbwb17x8foicqg2mx6HeKLXyFW+Tyn1v3b9vbs2TaBqv068Ro2gHSpNHEpLSy1&#10;2cBX97hvVcEmJ2FS3bgJfIzW0qV6dIFGFLgZrblenfhlN1qgJXJ7iZ4hsIWFZmGJiGk7beVa1ejC&#10;kmfZFhHbQjQKXCaa3movtZvuGv2MRrPBjsGNTqNFbx6LWCF6lliWtJbSuSFdRevA7cRv78womJTO&#10;eEA5+1LjUifo1mLIZkU7G1aBlQy1wtYWVKtqNDAbHLmo1Xark5OFm7toMpO2uAE1/7MiWR3ULUv/&#10;FIHUpGwQVk1lDTSd1V1dtdlgMmipEgJarvbMSkIqFG6Vris+fVXr/ryagRYAS35QWVra0tNZHCkS&#10;U8VJyqpfmvb5qBr3p3oAqaoqA7g6AHBJrfplIu4HVvO+EWDqo/RJ+gQD9ipY/uM2t7omqSqx4pME&#10;fJxmQpFP2oIq0gI8UUwoW8Ji4iI/1Lp61YbTlK/dL4bKTrF1wFV5/e/MDVWl4myC6UTvwn3/7QpI&#10;6vkCXZ2rREzFc6UY+KokJKQ6j7oZ5Kten9ECEN7HMI1/IrD6TMGqP575HiuY2HCG5One3VgC3sa0&#10;HKLf3VmDfWsyi1LLCc7QfJCw6o8+WQ0CAAKqb1lXNAF3ke9va1CdCfPUQAuqQqHTvMwWxqmW8xUV&#10;hlWpLB1oVcYpFT9DNa9Zqiz8FVuVV6gITmuHADNaCIdMWQAAIABJREFU6ze/upKnDgdWuWQVrtVf&#10;AlUPr0+Ea6uGqgBYr3odTeqTcbrsYO2Wz3O9KsKq4gKge1fRh8/d2OLDX+0APQVIBULDkxmqf4dc&#10;6g+Db7bQovRYsEry/LWp7nIDTDVH04EP5Nn2LOYZIgCoOOz1il59aZnrCQsbWLG36V4vpVvVqamp&#10;mwgr7hJPi04ep5NOmlbDRwg1/vmoZFlOrkVoc3y8VeJME6QD3lYJGoI0gaJjOWluCshNray08pUm&#10;lOUeVqKD3Ua3K7+VlQmCVsjBX8DQDUqoTFSEiN/TTIiDt/6ohR7UuAm3tOL2HwhsbnHH18bWscLX&#10;fwwLZaUqq1Xb3aW/UK1VskAiA+cBbZXliM7KLwxIia3Afwm7eti2zitqLhkCUFONFGpqlbBMEnUo&#10;g4xJCNGz9AQSpGjSkMsilgQBbEF4oIaaFFzJCEzBkA05GjKQgX4IxEA0CF7kxYtQGO3CDtUkeDYC&#10;OBqUjLXnLL3n3vu9970nufme+G9SMmUen+/cc889h6rKoL8cn1Uk8s/uiSKeydWmqM1VtRugEiCr&#10;PjmNCr5aXBXbfwZW4eiMvCUzVsr2WAVIatTjqoF0VQbPVMi06t2T8ZsAdLxKKSpcNXmBNdJCG4Iq&#10;p/Nxu77moH6wAaBsh1lZC3A3r6Yqw1UNmHqYWp1nDcDgJzB1WoxVVSuZap4wezCYX9pY/rMoqRs/&#10;Lp3E4/CsKpG1ps0Mglw1DlTtIlOePqo2rAZW0Ksj6/Hdfy2MR1MAkUGcY8Lod4/kXK7RHFgCgBJV&#10;FQEEV6Va9e7Fq4ODg8tDsa0xHYcX4KoepF7K+yRT0PShtWmv5y3NtB5w82uff4is5oWcZk3hqm6E&#10;ANNvdbbX6g+hrqtQ36znrhIJALOi4pg9PRYbGtp6/tyXAL4LdwHABbE1FOEuAPacJEvafDJGoLr5&#10;5hrhqoxYiQFagapfY3KKQiijqL/d17XwlH6jC0+7ONiFeoNQdWoFoLHaEFzt19ot2sl3CrT5X1xb&#10;y625a1WX6Or+5Fpl9BDhjgP+tzIoHXOgUP9+X1xW7UK1VCLUaxeOIbAS6h1rGrOX25EsiBzkxSoj&#10;uaNqvAHYQOc4T1oYopT4r29u1mQ01fXNmm+DbfGXTRKJIzJN3GmALjZwEGs2C8AJ+IS3FAt8ckfR&#10;ke/W1e8QzPdr/W95yGsNhlzMrGq3C7NFOVDDoE8ZM2AdRoITWkK5KVy0VsInxk6GumLt21bjycwM&#10;1ABU5Ziy5qDtRtS5mjaYmhSXlV2lSierAaoKk6qdrFoJcFUAayVkr0oGhALtqrLJqhchE1XZNcmt&#10;rI6cMWiqBCBk1eKqPlX1qKsErAScVSnPCRA/01llSQClqP4IaXQBoAFAmWpxena66PgjppmkCjKW&#10;y86v+qksVspmLLn08bTsKavq3cKvmL5yrATktHo1zTt/gspjJqnviaTe6qPsFS+poKDNqj5Z1fJ/&#10;fqCtAIiq7nbxUXz0aPfBg6O7R3fDqCoGyLMlkv98Qag6YbLv9WPkOJJ/f/DqnSWrAlPtPgAVACAB&#10;MFmNje9lMqF41fDSWlA96y3DNhVthZNaI1Ss9tS8EVHxfO8lBob2Cgmm+31LwCUDrPVAH+u5llab&#10;UgNXJziBOpEYJzDcOstVlaxywCqnqwzRf9pRjErnPRI/c5w2++nhzTdvbswNDw8xqNLXWIzu/JyR&#10;89FZMMUiHAWmni4siKufLro3bpyuTE0xtgBUW6xjgWA1er3l/jH9E6ju086fdv9rlf3KfuIwlVLZ&#10;PYveqlRKM4fiPHKV690mmEOopU4ABMoSMMmAUvDTNur8KPUzX2wpV2z4q4XhrA0eecVzWont6jV5&#10;AI9whW0bULrCqLrSmgq1n27CHiudAZve8gOvC35ggfbji6RnYk2k9GPmABiCx3dUvGwlk35iwlBQ&#10;3mKMdHNp63VhcOi0msRZUcNizkrfadF0A/giQFqKVWGu6npBhJy/Kl39lWAPFdPVqJbQrJqVxK5a&#10;KdXwUtmr5JFW7PjL/DLKVcv6KG2zPWX1/+qqMgpwNFDoT4U7rDJxS1dNWHOrzYSVZI646uyzwjNi&#10;rIuzdBBpnPWmSBvzvSKmYOuHwJUfREQ1Z//xTXgIyoGN/3kJVIDU6nTOt6fS02ib3+7M9F6/f88k&#10;9QS8sex9b3pry9ptJj0Rwj/qhKp1+sg8HMT3BVYXMP1od/fB3wlW0ZPzlZlbpUzVKjT767eJUaCq&#10;6Rc3oaLTEVYAznJVIwKwBMAegHevXhBXvfwJFICMH6468QFY9fHQw9K6x1mzSmvrSjYlM1Wl0qxs&#10;8X1Jla4N+CdXdVUfqpsXrOfz6h2wSWo9YJsN5mF7+aoTQlYzBI5jY8iZCaWr2FxVxgESB00kEsRu&#10;id9mMplUhi4JWGMRwOqbN5tzw58MbUFWjcUW564JpsrXuciKXf9C95QHWzGunt4hpjrVavwEqgpc&#10;JYyj/Xi31vmyd7O1VuwWsN0uQArAhhpzpovcV1Vss9DoAxi9zMoOM8dtObb5tC0YyHi4zTBJ+Ng0&#10;HJJopbLKHVUjmVByxwE26SuQBxiA/XgTjUNB342/3a/K0KlKhWmvpNPznBKelmLH86WTLtv93Rxd&#10;ybkIVo2M5CLoMs2NpEfSOr02InUr19hVdZkka9gCTGVLep94Kgudu0lpbHWlCOZ/W+KVpUqh1m8h&#10;NGR9e+W69kYpmBu+qv2xwlVN4WzSD3fF9t8JGFR9SI3y/l+V1QDg2uEr6k8N6KpGVdUaFeguC6t0&#10;vcwCQMnIqmF3lSWr6qVJrYoH8FOYakqpaipgAvDmVo86wHA27nLHqjasLs7OEqbmTBHJYarqlD2a&#10;6tgTqj80EMBR7OVYFcccQWidrwJI553ivFaqWFmFNQPfLh4/Oflx45u/AVJ7t/pL6NqGi6BSwgtX&#10;mDkqS61YAkD24YAxFadDIasXoQG83N3dPTo6enwkw1V5DsDPPyC5+uiuHWzkrZEEFACG1QliwMxp&#10;uPAtxqp37/5palVhYVW56r9fQFglWE1jxEjGjAL0QVWuMwpmH+Yl8hO2MD55pHNQZ9YpVScx+xv3&#10;qW/4N0V65qoDwVO6yA+Uw1r+1awdwRrMXDH6QjD81ZquIlxVYDWzB5PZ1mVtiDiHq3Jm1dbQ1liC&#10;J6zIwlhAem5iLDbEIgCtn+aGL2+N7cVif7n4OVHVl0/PbPtPiaWemg3/gn922j09vXbn9I5wVUFV&#10;bJF3WBbs9v/Y633WbEp8r15sg0M2NlDzF/lxh4BRIFS24PxSOx2PKXKP1XWjMPpTqzQXYLGgk1PM&#10;0BPczuXQSsBhfmxCxSznHNgKAydK+JLZl+PuU4lqKRSEGRcKtF+v8QFnLCA2aaVCcUNqaKmtagSw&#10;it5flyFVDumykoPP1BQg5lXBOsI9Nz0pxFQ4KgGk64VXMbKmfcYqfVit7fUrV+8Rsmq2KU8RTCM6&#10;gJ8v/QDS+GX5q5LCUx3uHgjmqoapKuGipbdWfN9VJXpGVeUqv/ocgLQOy3WGq5aAqwyuSifHz9dV&#10;R61u1aCwasmqgT7VTFBXZVwtia6apDfgQhuQ+ox+84XZ3GyRAK6olSSHZ5t47PTX9/+GzHrMNiAK&#10;MLCWnWCwPwsAAFR4rOihSrl8vNS5dVNI6mr7pJSKF0XExb4/iqjqMvRop2KmI/hcNa+YSih8CLK6&#10;xoOOX/6XZ6s8PlKq+oNpgST+irDq73e12Py9lppdg6o6VwQb30xilBhV2FjFTNVXVZWrsgJAsDp8&#10;ORIbI1Tds8hqVkA1K/An+Jln9UIPBtiBbOjzXH7LQm4NSqOmVFVXEmq4Kj9F9ATDVes2rubPklKT&#10;I2A1Fly6FI6s9jsB6M0wqPqc3wwrCfA7axgATwPc29vLCJ7qykxkEntEdOGtIr769i1wdW7u4kcf&#10;fWohqVecAqQGNVVlqYquBKorFqyiAkOoullbud7ttn55/XGz0xey2GeNkX1DS9JaxUGcuvjKfkVM&#10;7zpHTvqjcD5JBwZqyzSlilhC2dvDkwSQYkXgx4MFMbWJm/WlOKXpVjBOLeZwJpNQuYnLa7QiwN7+&#10;pXeltXTcv917/fHtJ02UzmZmZm7D1iRAzfV27qyK6EnsVPhJ3IgrNtZchLhqOj3Ch81VpYUVOMrY&#10;yoZVKcwD9VxRPF24M9BEQJiaVJeUq8hqDW4BbY2OEmntNP569cq99U5N/p5JqwmAXtRBEuC0IcPQ&#10;VdMeV62KsOokk2fIKh2Mh8lkxR+k6qOu15hasnXVaMnmqknGtajW/+nF2FrlWQBCWQCWrjpqOwJG&#10;R+0EFTQBqZo6YbkAQiNWPQWADRAXJFeFkwAIVKGqVo1dtOLt+AOQOlqWQavnB6wYsjrPrv8zPNWR&#10;an8VEDpfnWdcdXhsNWjqyf2NZSapf9q4v3RSOmERFeP+HCRVRcslRw56ax0/u0t6AGjnTxjEEsAh&#10;ULX4RffrhU+Zq2JiFbFTn6x+RTcEVHf9irN8nk8nE/FU1tqhI16FNq+AkudhBUCBNchVCVVfvDiY&#10;OxiOpMfGM6oBZOFOwjbalPuNCGou4KXU/rCHCrFMXQd1fgraUD2CmvV0g7wHzgOVVBmIhbbyqgvM&#10;SueVqV7lA51bXjhBaLRWwKlA/yngnUgxMiLm8HnAWaVJAPaM1T2vVjfhT/82BapIZPjN29+9JcZ6&#10;7x+//w2qUAZTQ2RVKv7mFl9nWGULwNSOFLgbTEA72MuvEIvtbna7V1/3WoU1vxkA3qrBYfwQI8nj&#10;8cPSfqnELVXVfVO0QSfAEnewisJa1eEqUW6zIvTEVh00s1jstzooaYGoFo+LbciswjDROdDvr/JP&#10;1FxdRRp8c3292UAoVH/m9jfLy8sMmc1+u3mzR8dMo7MOS9et/uqXuHyy2u93Oqsbzdv0Meh1ANPS&#10;mMpwOqKNq661SacLD2fdiMKpK2d8Y8iG2EkZXAVIdaF3uuaPuuhylddL+7gqg6w4UCfH4I0iFkvP&#10;hdrO9mdXr/yPsavpbeO6omDR2C3dUdHCgQ03tZCaoghTdECBYgNpLFMQNSOGE1imodYCAVUgvKAW&#10;CSm4DBCYhEERtrrIggokmoC9yCLwxtkIaIggq4DZaCXwB7htjELdaeFdAW16v96bN6SQ5nE4/DAl&#10;Gfo4PO/cc89tlmoU0koJrThfSmJd0kSX06woxDhwNe1PHxwJBohZpu80yGGDr1MDY0fYKg/iRjcV&#10;XG2u/5MEoPD0/UC5yp+3EvGnAKiG1cgoV507I1xVd1ahzmBTFAFz1WwVcZUKhA7pqo5qH7UDmGr/&#10;CFuNGJhqUFU7d4amuiDA6vFIKnjsLNy7t+m83tysb+36236XGrLyWJhEimoBlgJFxZBZIvqWGTbL&#10;/aqLLAGwCcCDP6SdHZ+rHnK16hWzVRQA7h8eAqg+ffro6YFZdL6I29aZgPkJ0ETHAHwfRNWvtWl1&#10;mKuifYgkAMIWyr9W3ikfU3k4HSMqHQndeDsjt31RBZB6rvu1fnziqnBaBk9CU7PstS7Iuy7Vq/UZ&#10;ZS7wKSmzV+058Ju/FoOgynKFORUhgKojXFWmIRqIOi3fQ6C5SQTWseSla/C3+rO//Ov3vyQS6ler&#10;hg1VGlEZZimMCmD11vGtzlLHr5RjabyDNZ+bN28eH7dLu4OJwntr7fbObONyo4jQGWETYE9CNZGD&#10;8oxlp15Gi9XGBJ9TjpetVWrYEJa2UvvNSsrNZ+vXp1qtVrNZcFKVMLYDtEqf375doOapjVZrY/kO&#10;3GvWgCXDr/Byq7V8h+6US2VsBDjtFMpYeN29i+0Ag8FqvV5ehSdWPr+9We224N7WD0eP78CnXW6R&#10;12s5DJ+3kCckC2m2Oq6gVV+QrUq/6ngSgVUaViVvZUzDKycCJOc5AGCeIDWWiTHkpiU8gDf8SWlA&#10;SCpY5YhAOgMdlenQrutV66VmPD6xX0l5kgJe9AtnC0llB6A5WkmPPFV2jIcCxrQMYPOm31BIWQaI&#10;GSU15WfV6OsLq3y4vOdHUxUf+ESOlVV//3/G8kv/UT1gJairEjuVuaqJkWZWNbbaxX4EYNusq2ZZ&#10;VEVgheVhrSptTovK/T9IDfBUHQZIRascB7MErKgxW7n8PZtcHvQlXm/+feujNwCpq60Hmy7A9HM1&#10;mwqB1aVwFSuXwyIfNRoQvGpdNdoXb1V/8SGCah+4ahpAtb32zsHBAaHq/VdEVj8VaN3efnV4n1AV&#10;ieqBWROZnJxEVPXtmkKz3pcgQKUAKKJqGqv+SaAKXPU/wFURVq3JSUVWaQM9M7wIOBP4RsBEqpfo&#10;K9YqQEtslYVeteNXtX1GUaXDLvYZpReJ5S76BTBB1Bld+zqjKKX3+etG/p+BqcxVmbcTV+WoWQWq&#10;OrEqwFXZrAs3wNgRjLnov0e4isaqS7/+zVsXD869s/YWaTVP4AfxyAdWH2AD7qrjNUHV49oxkFUs&#10;F6FMWqI6EWmiQFX/1m606+FBuNbeaQOuZnd2Gg0mWeIewab/eQDVDDntEfAw/KzLrYTYuDk1eLP7&#10;uAsktboCv5YbVae8i5B4F9Zqq14KY/NU+ZNKmToK7mx92Npa+QBeWMrWmvBPG+g57U4NBvGCk3cK&#10;+1Mnp51sbb9J7thWEwjsfirvdPeb+5gS1fNS9VI95UVhb82eUSptYXkdSWJIElZUzopcQ6rRKROS&#10;hfwQHgmKZpJMU/k8JuCKaJqkAYA+rEqAIH9aglTc92eYsmaG1Vxt5PcISJ1CZ2NjZaVVKTguDQOT&#10;nlRus+LOjySnA1BKVVq0VWMMACGov5EXl5RtxAKIn9XmgtSQtmqYAPCUE7rKgBvRXHWYqrpyEJxG&#10;NKIGA1anNUdV0wGnTV+Vq/UEagIgD4CdjAmqEqiirpqGiw7kV44qO/dTlFU7wFXRA2CPYKqQVbLH&#10;0ZehjqwHj0lJvbvVPerDT8a+zf8FZBMoAVh85PIIqfjtgneiPMCq37LKEkBfZNV+L8Jc9eemropk&#10;dZu56vanmqs+Alg9MP9yd6Yno4mgs1TtXs/kqoYF4JnClK+ArNIQkWTMAuY7bXBVwjmBPIRANKbD&#10;hpTe9fpuD+/iRrUf7SUIaIW7Briqiudf18x0nT6ZglVNgwmOH4oKQMiqI63XDVOVHyWgOe2Man3V&#10;t8JVE8zb/aAZY8KKwOr3Plf9QsbT8OBvRNQX115c27u2N/bujRuZ8fNvn7t48fza+d/uzJ5HezFq&#10;pgSciJtPOCP1WE68foWXP2CmCkb+XbhwfSIOawpWOAynU14npycneDN4c7JEISs77cZsdpx6lWik&#10;JveRo2aKoOG53c/ufrT7wQrOxKA9e3yiVC1RI9VEfHkLueVG9V71E9i/b322ene14rhOt7VCTqNq&#10;tQs0+TGGPwOuP3CcbH6zW+9WPSfl5avdQparUVTfKkpZCtMAn1+5ciXN6q0HH4Pm+FSxaMFjYGQe&#10;odoVClXR239B1lDakAJCCKJpPuCKGkA6EzKF1TF9srBklWGmyvv/DGFrhjE1w9v1TFqDaWwUUY0x&#10;ALSVRyS2IhgjV24tT22UCqk8GulocB/RYLZaEbzKQAAdXy2WqRiX/gVOLQ2sirCadlaWV4PNVbrF&#10;ip8m3LVZUiUWZmmn6shMAHwYNQIAIuyuGkkCnGODlVGvmlazAFW1CqkqZ1YRV+XMahEBYP9PAX32&#10;gl9gCpLVL34MVG3/lfZCTpWncsHW/uRCzF64zVlV93BAygqR1JXH1c2cMocu4IvyeRWtQnQVLgSq&#10;eTrZrqVcqyIA9JUbEVCpl294JAAwVz0ErrrNZHUbQRWp6v3D+38lrnoQoKpP2tOxqMFVr/qgeoOR&#10;RBKrvvaX4qqUWYVU9dtvXyJX/XMRySqhqpoqgNjan5th4XSOiuMk9OFPla6c5sIwizsRl4B1xtzp&#10;rwd3+g/NOwpX+z7cGq4tRVvXzboU92+tG01eizMzvkqhbud4KkICQfXdPX8uoqKqz54ZziriqjK4&#10;m0d+3SCS+gLjvMnLG0oVOvuIjACPS0sAkNcnJhgeASBPwwSOu3AgQKr1D7zggltcg5OBseDhLoLp&#10;CX3sv0+/iZ9+HD8ZxAFU30NUbTQAVr15nhIHNDWPpSiK0aMQP6dQ63SUNapeSLnAMSnYOktzAbLk&#10;y/JQdvXcCDqN0K9joQkgNjmZz/eirpf3sEsFXuX2+i43CDhH1SqOicKivhNLYwi1jGLBgFmcZJ3O&#10;NmTm9WVMBAzhSfbcImayqCmAyrch5qriAsiE6EVMWZMZdgOEkkMrE3g0bzwXS0vWNX86qTsxrsZG&#10;cZWHqaq4avINANhFvGyh1IxPLZfgHUXyzclfJeGwHJVty8UfFhgjCKSdve3zTUvxVHukqTV/FlcV&#10;h5VNjMtmOwDJrdSvyhLAsABgKZIZNVIAI4YAQOAZbK0aVgBcYxa2zle1Y4CqgqtFpKvMVCXjRGdF&#10;27ncT7QB2KYUcE+E1QWTptIDh14Xfd0t7wpJ3XyNjajcw0ZNHiQA0IU0VduS7T/Sez7lLWUBIFyd&#10;6evlfglctdjeeXtt7UDpqsBVEVT5QK56yLrqo6fMVRVbHZ+MTWtUvcpbX8mtDigAmqsqddXgqmgB&#10;eIl/NcWkFZF6FSMTQhPfQzhFO2wvGnF7ESqe4PElqn684PERo2yfnf2LhkQqMPuQYQ/JrE9U5Urm&#10;Ao2vCiL9gQSB4VeaqureWXVW0gW/B6DrVEZ4DxWrvnv2LKirkrCqZ37vjV0DPH2JhbxffHXwzX+H&#10;4PHEWAClgKiArHAgyiIdjU9MXIf1x7MWOkuX0FF/q9O5detPx+S8Atp7bq19HB+cHiNX3WnPXr6c&#10;bmQ8mrzJkiqA6rwnNR8cCGgVC93uD5LjVwO+mGqWS5VuAUhnpOd6pXC4kncxm58aR3GvnkK3VO13&#10;S/VaBYjzxxeapRJKr/DusFHuAqGthHfD4ZXlFWDS4XCzkJWQ6uwsweoV+AUpNtCYRYOvLwOsCrIW&#10;DVTlrf64SlgdV1v/cYJZNKriDSHrpSTVq8ZN+BxjpjoWsFqhAYDcqUxVM2k1ggWrTPgFziCpwzpA&#10;WsBXfWg6Br+qXrVejk/Fm52CA99m2NaT21X5VdM6VpVTAA28tLWqqvukrICuKvYA7kTNW0NU1RcA&#10;iKwiZFCtKsewSjwVJYBRBSBi1Kki4leNRILeKkNYHYmzHuKqNgnJyFVFAEANgLiqHhuNZfygC9Uc&#10;VaVOdMfSJNVoFrBts2KVxFGpAOTc0fr6qPshlfvDlSolpRBL9YiYsqaq0qopXZWIKqmpPLkLuarS&#10;Vftu31w9MVbNMldlD8A2ElQAU6xVvWJQFa5KqOpLAO1Jdlb5cKPL13taSgxQVdMEwKHV2LGKAaLP&#10;i2mSAMRdlEj055CgIpr2uRbNGxCXoj054DNPwIrw6iLAHkV7LnLVh6r0JFxVGwiElwpDZRhNJLQp&#10;gDSGvjYVsBDLVX4JvhbL1tX/UXY2MW2caRzvSCEruXFlqUELbiOrwRgrQCKzZhIFtzWqMwOeiRqo&#10;2BKNuousPZgLZtUFhGQLJQjMYQ+4CjGbPZAD6aUcwoWVcqgU9mAuuyA4tmm7B0QuUZzDnnLZ9/l4&#10;35mxvSvtzGAGG0cKtn/zf5+P/+NWwH7WGPxFnO6Tu0rsxg02mnXDqn9FreqvAfhWadUH2IkFPH1d&#10;r9dfHywunh3/7Yda7fKlCxcuvf/p+7+9tnbt41PPBiv+JbGvwoEnpx5PFbKrWoJowK0Lt3C7fgtH&#10;AIjt8oVLp5fwyXSdvHt6/dWrK+vr7e3lmzc7oEK0JFQqHUBViAHA0hmc9cLhubdvjo4m/vjnO3fG&#10;+pbHk85aHyRPA9lKYGQqV7wtFEBlfnpysngnm50Yy0JgoLI8axUr8Fv5wsONbshUTeQKD29dCYjf&#10;zc9uYPY1GwBnwKPK1Lggahn3DAy0Dod5kLUczNrBWlVjYypNwhWcTCIOGppwIVUEzasiHFfFclGN&#10;xCcxVeNclZ+vXq0a96pX8g+UVoJ6gpwFE3rif3AVfs+WM69x7J8NdU8xKzO3IdYdV3LjGS5oVYJT&#10;jrSWahVNVbH0P6jW7wRGixCaajJgoTU+A9SvVV0kUwdAkKIA7AHg81bxZatipnvj9VYZiDWqUxVl&#10;HWiYrqK0ahDzc95slU5aVR/2KNWUvwj1/yhYpTaA5t6qSWv0X9Nfr0zAGy57e3M6NooBASrv54QW&#10;diWTUg0iUy3WqqhWzRQGAVS5Ksq5mIQqRCat7VKkVF5v0Kqw8EeygmyVWhUqAHa9fec3P1HZKk7j&#10;NMZV2bO6kavsrwpGgM+++xY/M0TVAaQqKdQhICu9VLzm50HmNpb42OCuxBufbEM9LivN33mSXG4M&#10;dd+tdBU8xUMwkBJhOMEcb/pVaMDrN8g3bhSZawG8QpWeT28mcAH4qIt7AKRUlZuMADzzDJl9gGt+&#10;gdQd8VK8PPjx7Pjk+cmTxYPq7u7qhx8KPXm3/Vy5nTwblsigShpVeb2rqKB4SZYW41bb6gwdhkIf&#10;0BYKdXbWQluXoVQOfnUVPVgFV9++6D4FsbreUerQofyU/rAM1TRhC0EUT04dQaH07fxKLv8wrOnW&#10;fFa8SVegp0jIzazA55u3ueFZSNkLrqI1YKVg/7OYFVTNmLZhFUYqgVxGdwx7czkwNWfMzhbAhDW/&#10;slJYyeXmkk6YWk7D8ksNWCHPanRP9RgCalKQcnlVRIZTOdQqpSpeGLQIdQBwvkprJqpXq6YxdcVM&#10;pfQ/ohSEqqaYzhGAVCum6t6FPELTcRJx3QarUSNZvHelt3tjzrDpLS4zU5DHspVVKjSkAlPhXKlN&#10;q6GnVjEVM1YsZRu0qkkBAPoHRvkY5Z5VomlDWDUYpTSW7KeScVUywW9AKXVUDTVVVqFWNX1xValV&#10;af2PrVU6VKwOS62q4qrDHqQGW6/6FVCHVS0AP1thFQK24kIw/TWl+0fmZ6dNNF8FGRuPy19JTdpe&#10;pxXXR1CcjWKdFTZfQDMAVVfFTGIqCsA9GJ/RYdW+AAAgAElEQVQJyaoOSlZxb9X3yNRFSlU1aVV0&#10;9FClPTf7h9gsCrE6BC74ZFotcFFvpVUZq65Whcihhn3w2F6lOoxiqu+ccWqh6Tw5GtklKh/fFh98&#10;mxAL5yBeqSC3n8utBt1wB50ASTHt1Q/XF2yt24dsV/8e4HAvKg6xYyZsf5AdWORka0VSFQbw1X5J&#10;TGMvRE8QrFXAsOo7CoX4oOqLq8IGRIUa352d+uvqwf2z4+OTkxMYY3O2uFB9vbu7e1Fg9fz5c+fa&#10;xAslIFgV9KwSW31grdJXlc7FCwqntctbtVotdHgYOvxA7OJbqFbrhHuZzuQduLR6ev3F21vr5fJ6&#10;qaMEg6lx7Y/rf1j/yqU2QsayN+8cHY1M42xRR9xr27m+voeQ7A7qyeTcw42NmTknYydhzh+5Dqyt&#10;Qc8pjkqh8SwGdls5WOnviB9t3UlyW4BODzkOhFRxdpcjNKv4Cod/T1dhyVWMAWgO+1XD4ZBnNf2g&#10;UWkA9qpq/FOa/yNIWIispmXpakNIVRlaw/0qWwVklUUA0ghAWqYmsKJKhlw9hVZq2Dd8x8GrnMei&#10;tzaFAzaKSStGQ22ZqylZWBUnqeou7N0bzmK5TDVZnVrNStX7ZE+IgEQs1//fkGRtVqre25hvwkqr&#10;0VVuDUCP21mFllVBrleNx8ldxfncrQGQTMVyUrmYT/kapkZbtwd4XFhS6F9FPB31Tp6enofy5jfZ&#10;r34BK39o+k9N6inMTqXiflHr4SqLVjOFZauwQ4GVmuK9j1iNMVYRqjpK1dVdGQGANoBFla1a9GjV&#10;6pLcEKlb4oP4cXros0E2bBoU7wdIdmpaV5cARL1FtkpRVWpV8Bbpgg73nh6sV4UeeL6wKZMIckMS&#10;H7USdKrTQR5xBk1PZr9MEK9mLMYFAVKTIyGjZBmKoheuJnt4rRXbnmWhYscnUlO5zbOWzBiXafnq&#10;UQddc2r3lrL+EqmyjR96zHBBX6+7UVUvV8kHgDak6k795cGZkKgn/8bJ4M+fHz99cr+6K6iKUrXt&#10;blvb3Yu7qFSJnZ59ib/jhif0cw12wdDDw58PAakz4iZU6wzB5OpOoVd9loKnnwq5yqFVyFhZBNZ4&#10;nAyfKX6J457AET+TFH98dG1CwEFbkmFHbUhsi8+OHtQzGSfYExX/SgbHd0CgFh4E0yqygUY/qGg8&#10;Q/2thqBMEsCaGVfDBkGlJsPhshOGUIAT/jJMmI0AVjXSqzpMUBEAZa7iPGmHsUlEpZ4qTmdpXAuQ&#10;pjYriApE/Ckrz8BAFKlppVXl+ABuAeBcWJpYqrmW1Jw8k0iN4MxC8vrHLlSpYhNgyIK55JiZGS9g&#10;Seu4wWS1LDVvxVLJfUxZWZ7oqMVuqynyB8BbT6K/ObDqJTKns0yqrHJ16o0W6aqoKVVqzFQx1gYX&#10;lWaF2hADQHiTxMYc3TufK60KHgDsFIZIpcIon23VfysBCPpLWkmrokOqbFAFO//9X76idH9h2kS7&#10;FLavGpbrfgVS+R0Gr7BYtUbFH3g0RVIV7QBMWXxIXIUdUCMoAr004lME63+UqgtgWeXNVgmtep/r&#10;Vbc8WJVk/c3F8gDYVoFKhfVAtIebNDlZ1Uqrklj9ibQqrH/f++jqjZ7HPY+hZ3VAXMqw71HXUdLo&#10;OMcZLvElsI6DBnNyABHfSoZ3N4wShgVw3YrHNia4KEKwHd2GD3QJWy6B0HbJ0NHdE9uFDOKpGmgH&#10;d4N37KCcFzDYFEL1bUMcDhZIFVAdAKZeRXNVWNLX63W2AWxk6jO11V++PFg8eyqI+ujRySM5xfbp&#10;k7/8oSpemjYB1fZz7W1tbedhuc7ElMqUT5mz6qGFag28G2o1UKqHAquCqzOAVRhbfVj7uXa5VnUN&#10;r+kVPT3tfhGYK5fLEMCEQgA4PtFp52AilxaJxXfcNAq5gvhTJcnwTo+P3wuMjeQLuc2M+JP2G/cq&#10;lWVjz3acJFi6Fgtieb+5uWcamdzIyMry8gjWMYwE+qZGunv7oJi/aFsGRA0q2YmJLHQBjM1PisW/&#10;2CEMgAHWL0mq0qaxuQDOVdGlRtWJrUqcslRlhUoJ/ATeiRUAEeSolvg1hgWwMiDBJ2nWqgTbOM27&#10;0nlGS9q1rCKNmtD0BIM0oTVXywJRQafqrlSFKCsZqAp4CvDYyaIg61S+aHA0AHEqXgJpFKDqVaXw&#10;lBNggrIOwJvISjUXAZgy2hr0VF7JxiuPYVXjCGs6ZB0A5qyi0VbytAVde8CzOqa0alRqVbG9o4xV&#10;4IBslQwATHqQ2jqkGmwMCKQ8uaqUWvrTY9PzEEl98wU4UI2a0G0gHh5G42pbDgKQzQHMVeVkTVIV&#10;uWqSWEWtCu0ASqya+1SPtG1xXxVK1SXoAagduFoVs1X3F7EJAKiKXF2q+rC6+qtz56+lHSMOpliw&#10;ZB7qhwoAla1qqVWVWCWqdj148OAqrP4HoAS+J4j5B7EEBM/NsjjW1pKCqyXdcARO10mqlpRjsetg&#10;DPfZajwnsJFICciFh6GEjBzf4fngGpcUzE4mSyiCMyV0R5akBv0AVPWLUg9Zh6hRAeO/Q8hSoClt&#10;jwmp73UJzb7DUPWEVWWpKkF15+/1lz/9+A9c8z/ybc+fHh8/WfyTEKrnBU8hpNrejlJVwnQByEnf&#10;cK+6p3KvLSwwVEM4t3qGoCrU6iGI1S2hY2XggK+T69dfvbrulMsd5CmNVVVxNcUEeot0nv+cjji6&#10;MSOu/XnbhDW7Jj6vlJAauwP1sL3vbuR7BSHzs6YxN4WzAiBt9eZoKml80yfe4YHiNzD7CZ6Rn52e&#10;nS0ExNm740Xox6pUsmNiy2YD+TVHqFVCaxjqARwXqpiz0tXaX8cveeNq1QgzVZZVcbEpMDTCFG25&#10;9GeUQg2AbK6SOSuNBanunqkbtfpXZV0sbeN04BgWsAWESiudrVV0GokFADPGc929vTNz/+HrbGLa&#10;SM84XkcmDkQmWnYtrGwqC2GMVbtYhtHUovasLU3tWOPVEq/KYo0qWWgPuxeHgx2ERIRg1Yx7w6tA&#10;UjVSOWT3Eg7hgtAqWTXJIVw2oOTW3dCESk0uEURNtVK59Pl435kxH31n7BhjkwSbH//3+fg/eoH7&#10;+d0pqHTUaEeiIQZrp8WIAFl1xRL0GKlKZ7qtaJW7nWhclZ+7APhMtWvVYsRBqh0LONKv6nYGGHaN&#10;rnZ5q/jZHUJqVfRXBa6CWMVMVZ4NUGh03wRHSd11qAzSlfQJ5arydo5iAFRCUHj48sXHIpJaxE5U&#10;OWE1LaoNyLeaxgNGudmKmIrDq9N2kVUaC6wM0qrcvCpWUUJ1HS6YPMf+bVMfJaiO4A8r+qtSuaqj&#10;VWdIq27WEassguQMD4zEVSq+Sk9nIDA6hG7TVAUwvLIiC6se2a1VR7D6FxKrj/a/o8nV3X19Kylk&#10;6gpR1dTJhcJks8xGM9MEuuoWHcRE9qwjWvJByhWukbuKheS8yrNDEJTwJPgyFj7HUugWNhDxLZU8&#10;k6+a8NVKAG6chCGGLMO7ZZ0KBA7l98kEhSkqlCnRFKQ2rpUUrqG+7uv91/uxOmoPk/n7j+zpKmSq&#10;CnfgvSBPMSdFPP3Ps0NMffbswdOnu7u7P/5zY6N2tpnwegMBr9d7GqiKmwZQofCC4Ik3XBwVJy7+&#10;8PE04vPxFq+NGp4sVrcIq3TACyvkKtYOHDyPoT8pQhXzVHLik63D3MtsEldx8OWtWwqOcgaublfL&#10;SuOjpbOoP7epjUpfPtjePojHq1UcVHWwbEaV+YM3AwruFozZ2EGsYSqqv6Qv1ZbK8KIpjQa5sTYa&#10;jb83kKL6eev8+SbqVIap+ANTUhhGDQmQclw1xIL1kFZVpVblSIaHslZZ0qSkVLPuStWTMCuEqnQA&#10;kJMF+R7uMODvksNc55uWlEmtKEKVmqi49j9puwFSiQCwNWKUG/MDA/OXyyWMVKE9jSxJTTtGAIa/&#10;TaumhZY1RH2/4/l3tK/KFQCQYdWCiAD4j9OqfrtjVZQARFwNq8MnxgGcO2QEQEDVEP9dka0SYhU9&#10;q9iumgMA7X1VJzmrrrgfIp+Ry6FPaqTw8Msrl/A9+Ps/vXgSKU7Al8e2Km41YLCS8QDaD0bd+39V&#10;5q4csSr2/6xbxQHq6wnVIGFj0m3cYKB4sxZh/59gqUpUXdjk/D8brFIxgPCsEmC1xyNVKpUeX2fF&#10;19lx2ufpG/wteqJgP9F1WU50glRlrP6NQwB3WKz2DQ0BmGjvjKMuU6mwFlV10KmZTMJxIm7C1pTp&#10;qVJULo9ORyw1EZpmXlWFliWamjrZzsGXGU8gTPGEr2FexQM/D3sv0+SRRypPndQM+jV9ezDC1Fwf&#10;bpehw+yAOjzYtoikcnV34wBALjhd3Yfz0f691/fEcmgKOLVzUrDjv/sAZ4GLfT+tb7559eeZmc9v&#10;rGUO3sabAR9RtePaHEZMJThtiP7V+dC5gUJ1uv5Y7v+3agDUGkN1i6Hq4qprjGDiN9sH4yWd4iRa&#10;qSSz2xIeQCKBWcqtl25earWq1YFYrTY/P/CrRqF0eWCgoRsYXy2UpsovZmfL+TxGU8uzWL6KGaum&#10;qejG7du3Mehi6pSnajY/MxWcNOtXsFaVrAJLOtsHmhgBov1/UNU0MsqKqpynArCaWEnFSOVtvwiv&#10;2mFUOtmSX9zNQVERWOUdf5ZLAYizHoFUp0Ugm3TqALLcBZCkWlUZBxAo5e8SBlqTbqkKj4i65gC4&#10;sZrkbqpkVFKVS6+iuLPUZ5fm0UpQN4BKIrEVNeTI1KjdseoXHgFUeJVuK5sS01MlNwvSDdAdVTVk&#10;IWtYtgEciqv6uVw14upZFU4A4XZ0Dh+B6bDMVjlaFUWx4ReuBydoVVarE5zJP9GsesWOD6yki4dL&#10;sNKweX744g+fUiT1ypfFh0XsTs2L4ao8VjWHkVy0ASzl5HzAkhNXVfkiYWugSC2KfFWbVi28RLQ+&#10;oSp6eKcCZjCo+gEOApBSdYG2/egG+JPorgLSoljFIICdYEaqen09Pl9PpaOz48IHp72+kEZF/Ct9&#10;nutybNXxVOW4KmKVxGr/t7006C6VGkwNYkgyPIjYSkVZriooLBebGexZby6WF5GtrFHNkppHwqrA&#10;0FE4r2KADTGKP4Xo4qkDPi2TdGmTmKpYIHtNM6gH8/i21jSAht+AH1QtrNGOB0v1UuspQOc6/CPW&#10;kZ/r6CU9SI7SDFC+ZlVKbn04R4VXb2//uXOSqKtoH/tI6NL91whTpuldLJkibUoQtaOoziKoAlZn&#10;Fuo31jqare3lpuXFVbk2R3v+6aPLdV+djuk6Dnh8jAcgdGNrA6QqKFW6cX9LQpU0rTR5xAoruFQ+&#10;evP8dxRBQbkqR5PSztmTdWQXisRQSDWMSIlmSmMhxzD6vRkEPQUjs7oZxa5Mg1qujLxOmUXdVP35&#10;/BS2q+bhRYYXqsBmgFGFvakpe0WPF1NYEMc6bCX0xjIOIby81CiFRakqsRWgGWrjKsd5BUlNqltl&#10;yiYJph4PdwNkCZ2hZDZ7SJx6HJ56kk6MQHUXp3LuX1qpuIgqfwupdtaKelqTshurJKKr6aQ9aFX6&#10;q9gO2aRAQeDly8u1WG3+slIK2yNODO5STRJYncna6faCVlcNgHsmQMGevGIj1YkT2Nv/4z2rWKcW&#10;2QIAJwJG/k/q/9duvtpjq50AANmB/YJLAMxPcibFVUuiC2BC+Pi1d/YXj6lcDR8pVKW+qcjLqdlL&#10;nO6feom5qRx9FoCZT+ftcYBy/0/+qslDuSrHQcBIR7nPAP5kverSqiRVI2L3r4HGw0yVmFqFVK3X&#10;cRLAgmQqX5FYrdfrclcp8iJz1zq8Xp/Pt+jr6Dw90gFb07WRtZGRC2e0oZGNf+zt/ff1zs87Ozsn&#10;alXg6s4+Dq76FtUqdrsP2cQifIVTGuWWTQzgWSxV4TI+Pp5pkubUr47Cnt7Cvb5iiQfooyboWRNt&#10;icygOaoHTfwYVxOBSte4gmZIy2rAUlgpQiku0MgpDW+sCw2KpySoJjBKi0SpC6ZI0zNnOjtX5fqO&#10;dOqqIOrrTcLpU7nPt0nqvi2J+kAoVYAqUrXSEfzqbZdi9VisVTHF76DTdfAVvlLIUvuCUL2PGCWm&#10;bjFcgav3iasYdsXLDRFb5cjOYjP2PIYRgCwlrG2xSnEAD2ozcisNUcwya5qayM/ojcsfLoO0Cofz&#10;pkoJLX+Buvf15YN/v4sDGfIKbDOUBg0FiMObvutm/hMAR2x+9ovqQO1DxWzMx+MxdE7FptzY5JSC&#10;cdcWprUmy0pJr20/b7W6xuLVpclGmQZEm+dF/RQPiTovVKusBHAyVabHEa/EPo6yZkXpatLTXrl6&#10;tJU1G3UiBCRQPRwv9dhRAKotUFXpEiC5KuOqSTG+is8oW6kk7dnVYiyA7FpNsgM2oCitzC7F4rXJ&#10;cl548SGWkjQGxtaqXPgv2v/bwq4F1x5fFl35nQKtqH23MwdAbP8HD6erhLcqydZiJHyoZXX4pEKA&#10;QRur7VqV5lZRCQBbAeZwvEpJhjvTOXRGgUuOiehWp3aaKnxIvgKUcTLqxNTHLYqkfv0SFs1pZViK&#10;VFiep1apbGCFlMWaLryUxGyXducssfyiftWwcTtB6aoihQG4pEoPElQTEqqsVTdnFhaEZzWCFaD6&#10;PcUA6kISibrIuWsXOnw9uHzvvdfZienptbUbP+7u7i58/v0mNqKuAk12dn7+6QdYR6AKTL13D7GK&#10;U1bv3OnvRTqxYnWWlkLqaTwHOAh6FOGZaSYymQzAFW4HEolMIJCgDxG3GQDmeCZhBYNBy0qMZ6xR&#10;K5D5ZcIKWIn3308kAp9Z8Gh4zngmEAxpcvmBrEN+8ZchZjVtSHOt7mx3NtsNl2y2t/9Ufy9C9FT/&#10;qVPnzsH1GVx3AKd7sFZX1+AAnu6v7aEy3dxcmHlF4vSZHTh94D4ccfrgrr33v/vqLjwJ9/8Lm9N7&#10;F05bSuvtZNRredGvcY6YWj9mTdtXzmgxOO/DAWL1/sZWm1aFAz8x/bhOUQQntDo3l6kkFvXlN9uz&#10;BgUCsf7fznuryRB20xMiQqL1HlcIjmgZ3sld8Vbr0sU/3swbEUM1G9Wxrnh1/mxt6ewBvMvHptbz&#10;+tg2vNsnyUbgK3jCp1em9PIAhV+VW//KzVLPy9jYxerFsa5W1xdflzHCGItdHGttv31XA107WQXc&#10;xlvv3raW8deuBxNY/2PsfELazNM4Tmz837SrSaibMci20QkTh/A22ZcidlB4N+qawkyWRSUsFfHg&#10;HKoOaxoEi6TSxsMezIKNdgqzh+lJoZPDggOTMO3FnKpUetm6ddvSNbBbnIH25GWfP7/f731j4jLP&#10;++ZNTBttRT/5Pv9Ji4L7gZxvs0ndymu/ZS7LrAqwmaOrWLVidRWyVVQBWMFqfkhjUG2aqibgl+u6&#10;ZQ+AJoYDqpIqq5IVrVXk84vJ1pra36IGAMiNAJoMtmJJDKAsGklMpLBZwBimwhaSe3LIqpqtQnVV&#10;llLUXoe/cg5AWWjVSlwVUjV3AVzxlU2x7uLufzlZxdd1mp0YA+CTYlVqbYe1BkAsYESmmjUAome1&#10;X431Mwv+/1Y5WFVpVXD7v7z5+Xv4Yctcm2W3nyalSm3qF0wllNKqFSVYo7zFKmKOt9Kq7rpirpJQ&#10;xSu3y/MQ4iiGIMGrDqJSxaAqUjWPa6sK+3JTtdxZTVqV1FCSw3VwyS6GQq66urp2Vwg0as7rzR2B&#10;2J1/tvdh78Pz7w/n94ulUrKUyxaL6Pf+ff8kV398+cPL0ssScxV3V11AsNLYu998BlrQhBpoSgRa&#10;B1r8epoka3A5yLaMUA05wbxeJxLWedHrdANNg6Gz3qtuu+vswVmXvd7lhbug215vd9e5Xd6LB053&#10;W5+wz+QD4mYf/DsuKKupQXiiDgXja0ML2kbLRuPGBorTHOL0KMc9UdifVsIqCoqaVqT1rTi9X+78&#10;f/fdY4XUh8jUQ5CqxWI2V1tbn079/PuwJ522N9ahVkUMsjY1UVqVs0KwAj6RolvWA5Rqfpuhuo0p&#10;LQ4DiJTV2FhweSWW2U1FwIN36H1+WTok6UEzSnWRBuqw1SDJbJ4wtq0uzSxRJ9X74857MQMbUZsm&#10;eHvqWhP8qAdixlQTjlydov2nS5jNytwbHpi9c2M3sxp+8CASic2MD+Ic1qXUVCo1vhqLGuEFGrY9&#10;MbUawxBPYiG2sLY2Oxs2kKkYetB4SDTWK3WoWIAHkVrG1LhqCxB2gUkKeITrOavbL1naZwmw2uQF&#10;E10aVb3aZMaKynl1AVTZVGWzdAao0AE6/BwL0Pxlp+KpX6hWGW3FTlbMYHUNR2NYeNV8Lzzcddnn&#10;M7cWOgSMNe7DYu3JZa1+xVWzBsDUsAMOczwAFQGYXasyZ3WlIgrQRVVVA1XA+qm4VCauVMuqVMb+&#10;snrVODWs0hgACnWag1BomN8vG6+KW/xEJPX95zdfPen67cAozfrjSK1kNTE0wjsA6WtFmalqibUC&#10;sNCqjnK5yk0BCNYhQish9SlvyYwYWFO1HBwbC90VSjW5XcxPFm4XcLLqCzzwhFvhRaFQ2CrkC1t5&#10;PPJ4g1/Li142JxwhpxeJkpx//QxYsbf34QNmtfeePQM+ABvmD/dLKFy//lpNr6YqgJcgZ38SYG3Z&#10;QOlXU0OArWaXLtku1Zy/fr0HLF0PstPudqfho2AQwB4Csobc9e7QxQOv0+W2B53ei852t+tgZ8fr&#10;sru9OzsHrvY6oGptnct5sH1w1N5aU9NRQ6jukOw8z+A8z+xkfjY2wom2iafy8HOgTUvZUimLRJUD&#10;FNYPHz4klsL//v6eSVJ1X0WlmukpJirJVPyuob9QTGZz8KU9yyBWo+k0a9Vk9jSEmpaHg+8QqaRM&#10;AaVk08xVfJJirvQ2qYpekaqhMZxgvWI07zbN4pz/DuryFNVEGtdsqnJMyagOmz4NP81IUCNiRI3E&#10;6vG74+6ZSIymNU93TjdPp2YmOgO/imOKKibXUCew5P/fIyNxSmJhJxWt/dO5MQAXW3nCXDob1aOa&#10;LR4fgY+iVIJNAwk8NAFQo1V6XKbKpbMeRVEmq0dFAEysIh0vMFEZrRogFs+yEIBEbZ/Uq6rtlYcK&#10;kH8vJqjYrLMBbKIdQBQE2HhsFTH1ZPPWCRO7rEB5ajJm6nf4BsT0LyPx0XTgk5lYpOtTH+OQWtjp&#10;NSJb5bf0T/VWTle1lrGKlLwSqw4F0ytmS4DDqlV9SqsOVOmjqmyyQvR+rLBaXasKuWrRqhQBQKD2&#10;V9tbXVHGirtWXg1Ruv/nzJ/+PDTahSqVkcqV/qMyroC5KV1krHRRViV52m+2y+onAgA8EKBMsgqt&#10;SnspsSieSo7C4RXwhu9yXXm2mAd2EkXVAVaYh2cLk/CbCZKHxA9H47a/WWy0tzacaWg404NhgIbW&#10;1sZcLnv78CFnsiVMQLg+//75f16/BkSA1w/qFOBqsdIPxNWf2H/eaESYEdnImHXnzwNpL5Ex/c6A&#10;9eDZg49Qf6LZ6+tb3SFnyIWGmEVVijStqwsBXI+AqrW17e2ho6ODg6NQe2ODsPNKfzaah6Bo4+YY&#10;IZQ8+xwZNS8Vk3RQbe+8kKWI0Uf3K8SpydJqQLUwVYhUCdV5bGrLHm3Ct2REn9nNxAwQq2M5oCom&#10;9ufmfhFZ6SBDpu4gU+me3hy38yL2mtzmuqxvskKrBsfSK+lbtxKZ3YXhCOd4lD9LLfZ9It8tApYd&#10;iFU9EfvrbMSvO/QIDml2XI6C1B2OYAYZKRjRNYfuA62JI6eAfQ5H1CAwUmuqZuiA1ZHl5WW4AWQ9&#10;I2HMbBmy0x+Lq0biOkg2f9xh/O74XXdsIEpdANi6RQsII9GoKhNlsWqTNFVFVyciAeTxg1zF6zmb&#10;SVB/X7XBgBatyr2u4t1G7q4SkQCzFqBPlxUCfaZaFRVVmi7lqKapPatqhzU/26shV7FvCkctcSgS&#10;QPjxZR+8WY0HAqkFymGJwSwC0OjhW8av+kUY1e8om7AqM//DavFKWVj1iszYn5izorQqFwAMWHaa&#10;n1JRZZKVX19dq+JyFYwARHhtda8MATBS+1UtgBpkzZ1Wo1g+1QuXJ09ezV77A9ekfjlETj8bjaVW&#10;han8yfs5PcVLqwVSZdIKn9R7+3vLAFstCCA6rkaxIeApVQMQVClIGbx69e2i9+7izpv/vnizBVwt&#10;3p7ffwEHKiW+L9CS1eJkXmasRM5qEfP+La2tpB1BPNprx3K5IlG1nKtWQ+26v19E5YpGVUaUHBc5&#10;8lKJ8QqApWNzg62FTri1SOCyKY9cGUnLWjASmPDJQu2b7ZtHB0cHFPJEkZkT/jo+Ot3oz6gHPysX&#10;esE3Z319HZzzdczQA0ofY6Xpo0cVLK20qpl+K1Atts4h7WIRRwDUNjYAeMJNu0tG2l0/liOv4v+w&#10;dBLP/NxkfhJuFqbmt4ShUt1C6QpY3Zb5rLlkUkQBRCGyeyXd03Yr0r07GInGNVoMbbPpZsCQUlXI&#10;Qxu3irZRiBE4GPcPi8ZfasqIRMIP4pjDNww/VZvqcYxowwv9cSxLBnwa4bWbg93dx4FAYBqtORHG&#10;4ip45doMb9taWIgZuCtrdu3O0uBgKtXZiUHazJSheeKJ7hs3/nhtaml8EIe6DM7M9uoqnspXj02J&#10;11PCq1K4ntNs5fNVbVKhioYrqVWFTGXZasnuU+cWY12zqXJVoVnVxCtd85+YM+C3JP6lVmWVqsl5&#10;1BrNzse/SfFUn+OKPzyzOt6Zmpiluit8J9GkBOxVNavcGXByEoBjuFcVB8hzWAVWzThARRCAtKpP&#10;DQHwVc3+l+lWn5yscqpWlWHVOPv/Fpr1S/ffHF9drlBH+2lM6qtXLFJvXPsX+P1DlLCCox+ZSmc/&#10;H4KgtKZafBkRBeCog6a+vgbanyIAp1BVknVI1FchWL9lqbq8vBJ8633rXNx59883WyBB5/KTt/cL&#10;vFzlxbw0Wl0FWC3mi+RXJgmu2UVXrb0VBCM4pj1tbcBVe20uN4e5GVl3afq7qrSdAwMYGnhG0QFA&#10;LBjGXpGnFJcEvxoodpQlshH+hO+N7tMSdT8AACAASURBVPcGPhL+ONqGusj7Tbpt1uKBl00WmQKV&#10;+Nm3S9xCpqxULCVL6M6XsvLIJktJucOLSAf/3OfPzZzTI7QKZfq4XJqaj8VZ1esXGhVz/hhMXT9k&#10;ptL0hWwOqNoCfm5fYjeTWE7X3yWqmvi0HObF8pwJ1i0VAlBaNZ+XkQKKBGxLsYpUHcPx1T3Gtwu7&#10;mYUu0JnmEFO5B8qGtaJSArYxtoCV4V83Ixo7A6nUJwH4UX/fPOIw7h1nmhYiw3F95Oq9g0Qs8dFq&#10;8zT9NSwYiAYwj7UWxoWuNN0Ba+MiCZwVGMDNhTgGK5PJdC+Ep1CM3MG51k+frn0Fn7z7H0aiiWYQ&#10;fjE4vvTVX75oCkzEFCg9JkQ9UrB6FF9P2AWxd0Xgk/z//xF2NqFtXVkcH6Vt0iijoZO6RhVTvFFs&#10;U6kYpY+XEJSpBYocVS9qI2gio0WE8ULe2A61MAGZomQyFlpZA45lM+AsmtWAZUMh1kICZxF75QgJ&#10;gcEJM7YZEnBCm4zfSpu555x773uSpfS+p0/LcqDVT//7P1+DxsO2WtVCWlVmmvHEVTIBLIaXauEu&#10;q4UP/uMJVi1cNQ6zVkW4QmvQfht/IdqwkALAYOf1p+bjGMOyXeyDukQbn2XNCwA4UvtlgqtZq8oO&#10;VnLEigFV6rJ6bCyAmK2C5arNviqC9GE71SrBirUEYm5VU21VjEervvORlPSaxgEEyQlorUeltfdk&#10;L0/h/uupMfABotg9FW5QmUIHqig3afGtjfCUZmz55f6fWwReo+7Ka7ixRiMtQ6syrga3h0JYc0xU&#10;nctk/vvZ5T+uv3lzsLm5MM2YOnq3LOL/fD3HmNUowyp+RHnYCqn6lw///PEH9p4eCPj0zPTY7bMf&#10;DU/fYXAw8tk3mrAKYaxiNqxL5QqM1RmskLGQTAS5RJjFtWUkXzLAvXq1BgJzDSB7mjbj0t4UV3T7&#10;G8lRPH5lWvQ3wukr8kAJm9Mcmq/ELp5KHzA6t4gLhOgqKFEd/GG9UOiGO0tL+lKBH+3VqMk9XWrv&#10;oJoFKgAVtvx8289wukitwp7DTJutqekFBtXh02c/dvzrll354a0rM3sSqQq7e0Rm0zr2REkciNSW&#10;9QypulniSMX/ppvLHKtr4AHMMa3K1Gak8fbezyExF8oiPACegE+Foj0iTRSWorDva8bGyTj7n71x&#10;IROD9B8tjaWrISXZ+B+EtPL5SDKSGknnGBHTE1fZD90wMxWmASh+JmyTyVQ6V6m404mJVOQfqVQc&#10;MgNSWiTtsuasbrfr3r143JqrHB25Mk5/ciSdTsfPxdPp+fSZM//GjCoR+oc7DpHIKosF0BywcNFJ&#10;mQCEyz9ZZLi/xQKwdNKqlE01aCqgwuotrmOFVEWKUuAfpKoq+7TQ5l+VoSmhS4GmcGuDcaw2nE/I&#10;c1RF/AlFa99553kNUlrBadWAcqSebCKlFX/BGGOFvxeSNVUi8SrU3AjAfJq42ktatdc0YrWjA3C+&#10;ZRJgr2nGKmpV/MKQk6txvgo4AAHpALALt1V9olDVZtaqe4yok0Kk/jj25EkQh6ZwqgbFlt9HYtUL&#10;Jz5j2vrDdt9gqoZTs4iu/VCwSv8SD1aztqawUtAqyrUqMhWoOqdE5jIDnxy8ebO+/NMyJquWMP5f&#10;vtO8gDecqaOjXNsAVU/O2mdmlOQ3Vz5B2eFyNQ4OyiTtGJZWV6urG9UN2CZvEGZqeja7s7OTlUQF&#10;VHXr3d1htrqBVboezsIqwqrD1bvDw8Pq433Ezi4swC4TzVvYR2saALnA7hAcp7c4JNuuuzTj4M5L&#10;diyiNqy+rNKqYc2ojv8mROcSbuo74LOdfSq+OITvIcG60UmhCpGKTF1EhUpfYjgnDL+3sK/KqbMf&#10;MKreUkcqR8kMjBcnqSqUqUmmmm5MZB3lStXE1Wci6liSYa2pZQhbTYt4FVkAM7Mzdnso8CUFrdA8&#10;VcXIPbiikiY6T5Bp6VApEy6ShizTRD6gxTLQcEEJQAbA0XhM9UeuQ7HLtZGR+QcjCZiu6la0yGQi&#10;AfmpVnej4Xa53A1XwzUxNJafSIuVmMgrgYC/X9MYdJNJRuWIEoIqgVgMKuipzZgNIKSad/qGLiVH&#10;oPm5phSrlgwAi8j/N5yAzlp1kGdUeSxinrWFdwocNMoCqKSVS1VPi1Qd5Pmq0g2gWxsTqchVOToV&#10;2z1zBeqh1s+AVvZ9lT7nOvcgog1RA03MaPVwsMocVRump/LMK5kSIKRq0+5fwLSpHqDXmFoNUA2+&#10;rwrAmFhFmlY6AFyrYlPTP4jpqrHvyFWVrVWiAmLR1toq6EfN9v1jearuv35/bI8hNcjTp6Je2P3j&#10;ZBUufJlqJQdA+KrYGhubudIDmQMgXAG+Wh2AdplWTKpiuyboyQQF837lwThD6uZPy5AIPlXaGsV+&#10;VXfMUlUkV42WhVYdHSV9s7DWdcWVYx8Kazw9AgPmk9988fmzLUDy4n71sH7IzmL2KVvZOmC1Vi/u&#10;AFP1GtxleGX0DGeJovSDgq7X8V4YhCG7FHdW2EN4xH6i17PwMKxXdfjtladF9gfYAQ92inXGxWod&#10;3jVcrUolDO+t054dtu7shD/CLnQsGZv4grzS+R3TD8Sr8LbQQaW2rZFqT9PV1UcmH3URfVQ+dwE3&#10;/pQbjFA9efrUWYfjxImeQcX99moGEquAqqVjwrTDYkq1XIKzVauWOFZLMv9K+OULqFWHB+ZmL/kv&#10;xQKxQGiiUpnQNNXB0ztBqxrgAkLZ0VYFqDpQrypnjmB0xfdXXXw1xiMhLTKO5f5aIAUpVtZ5XKmI&#10;EkCJC1EpqKnK3MTpkA6aWtWPwSpN1ZznbaonhpNWYtR5kF9b0KxVeYIVpK7GuK9qGKqSo1zDOprt&#10;1Jb0VQFYi0fmUdEdtVWrmnoLmB+KdgOqaJ4gs6tMxVnSXTVfG/kAaKCSVsUruLEZp+hVzYkJmfm9&#10;0Etw/pzbBXVY7HGfDWphedN94a32c63KC5zo1phpbYCVc/WizdkSrsK0ql6uXHvl5SGn6cMOBoBo&#10;A+AUf9SYscpbVvtiJFW5TOWZUF5fm7wqiE0lfjgiJ3X7CXsY3AvyOD/UuTK5yjfvPvJUhbHq49n+&#10;4KDSjccnGq34sPGfCa5tPNWW5zQKV7ELlgZCZxLlSuNN48ynw5DUD2FlhtXyVplRtXynSa3eFWJ1&#10;irsAU9DEmlH1xjjbo/2tkrNardfd1qvpC5dPda1Nl3d3XzOBWWSXp4fvVlZWdrJ18ANqyM5ivbZU&#10;COPdp9kiqtJwkd0phsO1gh7Gl4hOIwV8mc4zlArd8LAOgOzOIpTDtBCdOgCSKd1wWDcpStzA/04Y&#10;SdKzsGTiaWFJbPXbgPd4HOo9QDXv+B9JD1Xu+027AegNtjU9Ra1sgW1rX3d9dOrSrdmbWDk2X6lc&#10;GeBUJVE69TsWACpVxGobC0D6qtwEmAaxuiCc1eHLw7Nzl2btMftMTA1FrBV3JGBTY1yp9nCAyH6m&#10;cNpjPQxXkOsU80ewaRi0uVH+ydQkDV4O9fXZoLLfowZ+TCRSfigEAjRixB9WBnICoIGqgg8VeNqB&#10;7xLIsD3ufCSkAnAZRG02vx/lqWbTCMohaKqfyTDaCWTGjOC/WakayBVZAMcEq0W6qLLcytLGVzV6&#10;txjNZiwtsPWIzquyWtU4RKaqAdZ+I3GVWwAITsSrwVRjkCrKUM9fedOUUMj5VW9vQBn50uUen4/4&#10;h8AOcMpaAWNxv1Vmq4qSANG0yoZTq+T+39xnRXRVcfK8/iYD4KHptlMVgA2kKmV/eY2u1YZWxY06&#10;764SJbEabUlJ3dv7hYvUa5NMpGLpFC6ITvnQNIgGhdQlmSqjVVy9cpZ6JF9VMlO9lLRqeLtR6aj6&#10;RAmBFNLYLJBB1av140BgbWY7fy/XaHx+4/KnbPO/yT5PKH/Kd5+XnzdpVcIqY22Zq1X48LIP4ubm&#10;8tcDMz9vb2//J5+/fxtbF74Y7+paf/Hi3cq7F8BVwCpj6tPiPmQF6Cgpq7UNcAJIoYbDeLKrbgRp&#10;rRvuh8HH5BGhcLjOnhdUK6C3KdMKQITWRIaBeL4gX463TUxt5mcnvhaa2dmJpaakfhNUV1tFKQMp&#10;BviJoY8EUmntvtzdfQ62Brs62D0oH6wf8LV+QJmlGBLHg525t40bkqrvXWV5lvAor8MBi7/zughX&#10;oQmwybk6LbIA1v7eNTzwGbSygTarPTf7A+lKLq9pMRHU7hENSwBQcJBadXCsOlQ/252H2OuZ0g15&#10;vQH/JFtQzO8PqP6bDhWbDBqSU1Fu4l1sbotLU2GAtQOaikUmYKGxejsfYAz2K6nEtXtxLBSIJyby&#10;k0wF48ysb93uJPx5iU0HslNWsFJkLdauvkoVQG1Fq2oxCdb2WlXtoFVlI2vehgVLU7m7SplV/U0q&#10;tTV3lWRqv+CqKBCQxiolA5iYybA6pEFOayCSSrtxhmsQLM2m4L/RuMp2rDpgyFSwetFpXDVNBuSx&#10;KqcpA8CJNalE2L5j3aplG0DSqqbMKq8pWgUXqVUpaV+oVhGYCkL16eT9b9FJvf3L2B70oEIfFaxT&#10;zLDyYZgqyLUqtr8CMkZNFgC5rR6fYCrhFfgLzay45YqSFX/TpE7huYBUqVFkKqOq5kMDKqDk3bnc&#10;heTA5S8wUxUqxdmHq9ReqZZBSpXv0ocV11apvPsa58jjcHmYimmNJ/KZSx92PcOByYevHx8+3t9H&#10;su4/ArhUq/XDQ7RYIe0KvMx6rY6nbobi/2m7opimsjS8DNGsZJsZdZh0GglZA9gIibnDTdeY4oSk&#10;c0tpmdJOHEtuJpJmHuiDUqPVkNSwQAQeeLkmArom48P6ZiIkw+ILTfAFXmZsIGQfdCbOmg0Pu2Zi&#10;ok+87Pn+/5x7zy111n3Yc29vSykS0X585/u///8YIXX//PZ76prvetWj93shHxBVBTA/Ajq/vetJ&#10;rHUqVMxQ6/pPaW3h3GJheWsHxw6uW1urW+Jn869VuX749ypgVWCqgrvHPPfk0+PHj7e0HMVoAxo3&#10;m4pgI/5F93ugasW9SlwVpwRVjao+xickV12TLa+srJILQHDVmTMzZyjYVIBRquS8HrGSEZVfypUe&#10;pQHw/l+wVSBZiJDVtmOtKdss5fs4W7uL2vrbb6dSyTSyU63saD6fJxEgX84KNlq6tNfVfhKR3PT6&#10;zj+NCoS9d+nNGwGYfVNTA5fnkIg5mL+XLmI268W5zLlMJoMurqZRKzaK3IzM4o8WNQboFiq7oaHW&#10;r6qbq1Cg8pPVWq66zwNgNMh6fsSdiFWXq0oBwJB9rBFD5gG6AoBb6zfqcNUw+hpIF5VCa8D70HDH&#10;VAdchOUNPoUGCsopuKK1mO/r6psYzSYp9cLFVCBqW8CfuhrwhFW/COBNBbjvOat4AAAVoDwcvU/3&#10;95mp1rYCnJASgMyt4gxD+nuqOQA0sSrdy0jGNFHOre6FgaoX41KevPh+jkjqV98UBMTGEwynBKuA&#10;SgwBIKZKqoEs+uckV9UwFRoAvlWvLe9pkVXWyqlHuEJgTSnlQPpco5L10rRr4CpqVFb8x+JNx+n8&#10;wrzR8/VRTEBegKUKoCrehJMV5qmCPenVqgqEVfk2pV1lhd79Hx1Hc0zJFNs9vPGDRw4d+HXhuqBG&#10;VBKSqiGcnYKuLaF+Ra3uW4Sr69LVypAqZ46sb9/dvvt/XFJZoG+ofAgEosB2Kldt73AR7beX+Bol&#10;zhL6buMmLWPqkGt3a2lXXHZXxc9ilU6xVmApG4OnrPJcN3dRpxYZyrqXl48dO3jg0JELQer+CgaD&#10;rbOdr/da2Fj1TkSVArh7IUitoC3uMaiwx1UriquStArTqmoFgGO1e/pj4qpnYkHkkwaDM6ni4Gtn&#10;MWmH2FclE04FjIb4hmHSBKeMqnbIDtrhEgjmnABN/BcxyXs6IshlLGmJ3xCvL/ZjKrVzUQBj/0gx&#10;na+Sb+rKrVJpfv4kvnLginnpDTsGrrwoFl9c64dLdepWedjhudaDc3Nzg5czTcPZaDQ75aDwZYdC&#10;3h5fNVjJRgI9wMqNDPCkVUM7Zeyhr0lVIizjqI6pNZkD+rMuUQVX1Xf/Eb1cFa7fZ4UoQkJSKlDR&#10;Q9VrpbiqRFbZmBqWRDQekGE2yezoRFfTcL5sxREpFwicTroYup+rxgOaB0CpAP4+ADdd1Z9Z7ZoB&#10;2vanAhDutrnTVRIEqjxjy5AeANJV02lLcVUCVte02pvOJToShSsDtCO++Ofv//4ExakE6aeYwMJY&#10;ClBNSAEgh6Es0gMgcdLS0JJGDgJTae9v4xGezWmYGpFQSwifS/XmUjm/JsA5Arkkki3jqXKX0zSS&#10;Nc3Znp7u8RZQ1QXUqtCruolu1Qqs/yiePPM8qyCr/IYlTBW364LRNM8EkYwaSFKVIBRqJFTFdCYa&#10;HurueR9QHybDqlo8TmRpS2N3YH0SYQGu655Vyed5VRSWPaDbdbxNOowC8B5JuvmIXaZYn+CkY//6&#10;8suaJzQ4FexaQuc6rFdLdDygA74H+df9jbUytrK7Ik4aiyC9umxnWEDYAll1uYXr4dDDA+g0+/CD&#10;D4JYjY2t89WfLulcdbL2nFTQ6nJVOhRZrZAEgJM+qGiwuubakEkCmB6aBqreILJ6IyK+/dlkYapa&#10;vc2xANKnCm5q0y47pJSAkC2RVayZgNkk3gf9I/MUAGienJiYmMKcKidvUmQAclQyly9fzpw715Qv&#10;pgvX8OTwrQhm5sZGYCLIW8Vyn9hX7TmCvjY5mcHhjOOMmlHMar128+bIlDiQylpqCBnxwuJiNkag&#10;Li2qIZYDQtysIDf/sAyQ9hAxdDVAbvw1AaA+V1Ug2+Djqto0Ff0po8E/1FqH1Ihrq3qXbfWsGvGn&#10;m678XJW4a8A1BzB9VcsQIClwLV4sT7U3NbXPmylGNsSzhWlIq8ZVk36q6uUB1Ayw1mRV1lVPyD0+&#10;7sBU2zQNwJtYpVer8D2RamAoXTXNuqrNXJVtUCpvCjP9O8S2n0iq+EVLM6gSv7j2KU5TZUQlsiqB&#10;VTFer1LlKgC80sxV7V5fwZ+AOKJwNSUBnnxZuRQbYMFQeyleK0UaQDxZvL0nNkxmKjY7e+qUQNXx&#10;hXGBqdc34QCgEQDP3Q6AZyCcAloF8RTP46C3KPkfv127uvHdePepmRkaMCx1/9bGw4d+xZymTXK8&#10;urhKlyUFrrsSV7foxE5ZTmvibfM6Zo+6W2g8hu1pnU5v1SOUn5BLy4ePgEQg51txIxBlQFVrn35K&#10;MOzf0i/5a/iecrruCqcEp3zZrT3QiXUHP8hdcaw8FywVx3Mg6oqLqeSgpdaHZbWOLQ8dPCBQ9cgF&#10;gaqt4KvBC+cFWX31hwVNAJBQqh1c9xL/UJMKUkFVWVetEE9VXNXXB7B2VbVXbRBXXe7ukcJqkLqh&#10;xHHDQtFqsJgMg6vK3nqbOSspqxJiJXfFfD47bGXznc4rrL2mrq7BrkEBkfBSlZMCFoc7KbYqk+nr&#10;6+ycKNkxy7w93DmRxTxV047Mfj4/P2uaGAWAMAfTvDeL9MEYBwGkMMeJZ1sKfDCo/x9Kbei8K6VK&#10;port99mzhrKSNkTlPIxAgIGypr/KcL0A9biqYUhF1fCJqr5H6kM5kNaNBTB0SNW5ali/389VZcnK&#10;kNqqK6zWcFVyqJKrVQ0wpQuxR/iuOve6EI/dAdbKk6O0biupBsTrhACe9vVWyc4qP1c94Zaq2rSq&#10;lU9XPeFWq8QZ5XwVBEb/ToUB9gJamSlGZcmKoPNJ4do3TpUdVMUnHZKi4k7mVCuOqnFVhlX2VtHm&#10;Py0uBQWfRFPThgeoRprGreDMSaoq73KqfMZtWrKPIMrqADA1ES+UOx3nZCkGTBWgOt0z/c/xFhDV&#10;jasbm1eJq4KqKqLq9VdBWWXSQ4gKByTmAPQ0z8RiKe/XYzjy+8MPl8FWwVep5rU7hnYhF14l+uzS&#10;pvgBET2sdTKMen0B0jvKFqj3XztqD64W6ZqMzOsM1f/jWuICFEH+Ut1i1C67TiWeujz1DjumpA/1&#10;+dgKH6CqNL4LF2KqP2PvvwlMXRYcdUGB6hCD6qHDFwSq0v4/GDxzcKb86qfO70gBWJPUdFLjqZO1&#10;T4l/srUKV6wAqi/5IgWAx6S4au4qMqwqrjo93dPcDGWVhvEH7VYBrJFksa/qjMYpKZp8VISr3BTK&#10;G3/GUwbVEA1CQZiqCYdpmSJTFhcXizK6OhW3rKQsT6UiNqr+ZLBCJI5tzyD077xpx2LJmB2RAYAx&#10;AGoQ6VWzgq3iTy19XsIykdoaQL4vXsnzq1KUsJdKWaXb7ZhFgmHZNKcF47JplbLIHggb+2TVhv/K&#10;VSNeroAHqpFITf4A46qXxeI3VtXZ/tdy1bNhfRhVOOByVYWpZLgKqMgqwKrhkdU2OdPaCJ/+7LMO&#10;xGFN7O11TZSLcZUJLxtbVR4gTW/xYWotV9U6q1xd1UVTENb7dZsATnhcNUF+WTQmyN4qaVi1FbSi&#10;ECT4Ieaj/FJYvDkHRH391cBiUXBUVeun9n+34q9o6v6lGgFcoLT8n68hq/7lagbpaDoqvxoZsIDZ&#10;dDSaiMc7EsURpyr2WTC8YJZe86lTQwJVxxFrjKlGa5tEajBMhTGVpVX6GM8zoK59K3eNGxvHW472&#10;zGKskFUooMJbxH/yrz/96OlTwYdePnv2wzNVkfnH6ipqNKs7bDCtXW93ULairbW6ESSqw1cCIjV2&#10;6V0IuP+hxjb3f6aeC2p9qQ521kPSpV15PtCdpwJH74yBnI4pEyq1qkFEXXHHIUpM/YvA1M2fBaou&#10;QE9d5uYx7PwRUT1EgwwOX2j8gNeHjUcONc+2V189dWVVUFN58SCVrMWTvLmAGM5cdU1xVYGsL8kP&#10;sMYKAP2OJL5Kk6835CSA7unuj4dmAKtnBE21W+1W4quWla9Wh80UxMWQbFHFGVLOeveBTZSVFkFZ&#10;OABu8ze01VAEU4QTw1J/TVrknwLFDBELFSeCq0wBxnbEio1mnKa8GaMwM4sCCsPij0QKVrW/H2XS&#10;vb09Zw9prP2DU+Vs0giZoyMTw8MjI8MDUwM3y8XCFeq+qV48N9h1qRSyY+2IcM2cQzShU3WcTD5m&#10;GPXnrtYunY0yZ+V4rIg+G7uGvXpf2yCbWjlUxS+sGnU9q64RIECfCXjSqW9qKnNSxVbZj6q9zvgj&#10;u1oJShPF0QmxbfgPbWcX0maaxXHsaJ2mzZR+LOM6LWVpdMTIDC99yS4iuxPIxm9MIk7TfZEJwQtz&#10;kTXS6iJk6WjW2gVvUkg30kKF3VyU7YVCS3tjYHpTb2rD3OxFbZkqQwqrtL0bkIU9H8/XG+vQi93n&#10;zWu+appS/eX/nPM/57TApwze9wFYuasARVZ97K1CIOuBqLUxgG7Zw7pVVFv5lNNftKc2mMo1VcIy&#10;wLMAOF9FlVVdKgIQpnQVmlaDNHCqF0RgZnqSROpfRkbvKqKi158rUXk+dQ1TTdHKGjP4AYuqAmqJ&#10;KzkrVWs8HFfVWvBW4U2mipP5vlxxYyOVovHPto2NVX783dljOLToCXWLgx0hN636kLWL/h9shtHS&#10;jh4XXjgY0r+3/Z/t7Z+e/gRQffqwKo6HnKmhXM3D6tOtp1vV6pY8SniU6Cx9Dxvq79GOtFI6GGvf&#10;yQvvyE0N6UbidzJ+q7+u1GzgP3iJ+EVJkZSl6ZKAqcTojJr4RcX8WM6FB64H8oDLLWTq5suXoFWx&#10;kFZu/e+tnrmEC6CKTD1xAqRqU92hc4eakKr1X/4+/27vCUcAyhKntO9nsI5JyuKzYyoIoJiKROXA&#10;KoVV3VqV4qoCq9dkuirUiUxlqDYB8MJFT8UzFfJaOhPkCKyyUoUHmihV1eRwYBOx2lxnTxUKBVkn&#10;RWn/cNixC/ALXgg5IXSh0iwV+GDGQqwCQLNjPjuRLGSzEcpQJcexc7W/w9+BE/LCKSwkqIzM/7Cx&#10;AZ/n8KlenB6MYtrLcxNe1e+J9o30Dafxgcrw4PTd++jGqaQns2GnLUQeLYzoRiKRRSCr5+b1kFOb&#10;sDqg/Yo6GJ2OVZugEo/rfJXpv1LtAbl1tRFfbbP2OVd17FREASwB1bYDDrHvt8TUFZmR+hVg1ZL9&#10;AmnnHw9lsZDNPzuRiXcLzYqY8yl9+7661VqmGjWsUrEuu3yry8qoqt2qiNVer6/LqwbHsgeAWgE6&#10;Q3VBJCvQMpW5PLjIH4aL90GkPu5NiTZUQpuiXpVIDcrbAq69rkCpwdXwPphSoipwEGyNBFeYeBqP&#10;82ND6PP6YXQknR4ZvX/3/v1pWMnkOPyAt7e3wM/p3t723vY2MHL3+e7znd0duR6KY4fOHROo5edo&#10;qHz07Nkvj536GjZRNna7oLlFzsX6hjPYweQ1p6yQJA9EKPHnFgcGxMK8ljxLK/IQl/14/X+sEgdL&#10;SyW1s6+6gqUYLzWEqUYpAXROXAh161TSv85cRZrS0C5kKhzEVGwrI7ockEhtuIQ9t+DEQQvfYLKK&#10;u79+fOJIw+GvO969ePbEpVXdXKX495wUq2jcKGupql0AKlsltSq6AHDQlWiwsnrtNGhVNAEsoFZt&#10;Yq4CHoNdmVylkrMDIo9Os/oYqDplxQEB4iwAtQlw3Hx7llgW6QGURftwfHUuMxDKtngqec98pt+2&#10;Cx7gmwebqBSmZvc4kDYciSTtcLaD7uQjs4XP4AcW7qSjExsDUy3wKsOjxVQYaLEBKzM9ggCeamuL&#10;4bzs9PDi4uTiMP7xyWKql30DnmgkkejJ9aC2peqVSBTUrn8iFAgcwNJ9UjWgtare7TuWU2ds/63a&#10;EGudaPhFVzSsCluyyrGt+7gqYgC0e/fKMYGSqV6d9NcdqdvECAD9jHjK4tOSUVhytbZ2x8M3kokO&#10;TySRvJx6TJ1PdMzAa4hVw2dlGlZFlVWrm6pwtdzqo0ZVy4Y5wNCr/GLKBMA9q8KsVXH7D9x6/CqV&#10;GV9kkTr897v/evWY4qi06Y+rmKne+qORqquWqQzeLncE4H1rSAG0S1irzEdrKcsmAaRr5kZPHpg6&#10;OTg5OZlD83Quh3rhaHv7USzf78XE4QAAIABJREFUf+THDAb6zqUH/fk2GSgZoDPPOQDAG8kyt+tA&#10;D8Dfrq6e+cU3nZ0BShv4fL/54ouvzh//uAGbOQNVX64zUwVSH6hDXPSOGSm1xWSVyCoBUGVqiwWi&#10;665KeP1PV3Wl5Fri/fAXlXySKF3SQBUTvtTgBKQbdk5cvzIm+g+sb4oPGWKpQOqtW6RVuSEideda&#10;bVhtQKjyQdNrPjp+vFlStbGh4fCFz3ZRrGpRKuAtzrGy+DrGlo05zlYprUpila2ra9oEMCYcqyJf&#10;JcoATmNcFbCKZQDOnxmrQMnbTjBZqURiASsg3VXCx+SwB6BZoZXFahPbruxx/EVJL+IaTgP1KpFx&#10;EJ1F9Jnmx2Oh2CR3yZguxrBaIDNPLqr5Ik4RKE6m0RwwFcIYQAxfqLJXCIWpDLyy14HqoGMv76lU&#10;0pWOZMhxrt9M9OWHR6IAzcXo4mKfZzaGLu3ifC4RSeQSyUw39s0uFjHUW4zFijGsSLD2BVdrD9ed&#10;gLsKQDIW8WqZE7OMWIAVkH2tfyuYatRYubQqD7MSRakUBGBflYoBaJx6Dctqv2ykaj7PTDVirb7P&#10;vf1Uj98bz0zMRjyenvEsNhPkFJ5PkFgpy+VeDIay1ZSnVxtkVWLV5arymUiVTat9PtNZ5dKqLFVv&#10;DwE9Yds/Si5/+FGZvpx6xaZUTE0FhZOK46q9waA6TTn6vvBq/ACaDkkfQFjeGRIHXw1wDmsoGJTP&#10;yCKu4nwfbP1vZFKw8P1nQqEwTVbB4U0/nr167A51oaYQwNoYB1ZnZI5KtgSUYC2XVYnVFcDqhcP1&#10;jZ1OQA3c/bTu+AlN1ZebIo5YZbQadMWkzYzMZS3xJtqV01LmAQlZOvkCt8W1vC+UrTAZsImrtCL1&#10;pnoBcZAArq6YD9Ff40rhI+yXjKVQOmOI0xnRYIqH0KAsnZOdXACp67SthmtcANBNkqi3UKrSMESU&#10;qgzVtzyg5fC9BtEWtrERG3CjUgWqKq16pKHhzOrZvRcvHt0Z0yn/McVydBUTV/nBMulVIVYJqrz7&#10;p9jqI5OpawZThVY9de30NWFYpc18E4YBKOoJgAzHOir5cZuHm+rtPylWDVaHYwKI1SYqCkBD6bs/&#10;pL8dHR0cHPx2JE2TqgbsJLqv8rlMuNiD2M3duB1qxs6sTE8KnU7Y8L2VCkhKG9+EfdO/55m9fjEw&#10;YE/4/f6W9qO/prDCRDaGFRM0UzXAY1ljdnjgH6KZNc4e6e/i2wNqIioNOeXGfVQ39TPLCphxUxUt&#10;ZYA6Oj/llqt1+rvoO8zqqpqYqmv7b+kRVvQb5rUO0KpatBp3LW9bmwlX0Y8Ft980SbXfh9GAfl93&#10;OJYd7/F4IrlsMdX9uNWHkQYNVZ85asUMAnT7jL19q4qsfs4b/2VF1m61/W91FVd5+11aNUwR01Rx&#10;PkoGKhCpfwWiih6q7ErlVtSu9JRhqHp/xipuMjX8vnCqw4QdkqhVaNWgFddwxgGir3oz04l8Pjqf&#10;SfUGqdNWaIjLARcWcIDetVNoV8VsFZZVgQItl+d0b1W6LCkTALmraFtJ1p0rBlXFHuYT69PzzSeO&#10;4FA8wupL3vJWNVf1FUB1k065MFPO+NL581rCapeWoq0JRmkUXVKmUXy5kvuPEB+rShnXvJbc11eZ&#10;n3wxKbpJkpQP1xpjcbquA5Rqrb9ex88Y4CpCVTIVparE6pu3b97eI38qcPVIfWP9yUYJVRw4SGNn&#10;JFXf/HH3xe6zNW2jkmp1TGpVjACI/ywKrJaVsWqbT2GuMgKrKq56xdSql8gDsEABABSqQEgKAjTX&#10;hexEpdIS68feJpygchUDKN0qHKMibeWEsjgHMI0lUdFoX7qSzvuzIceOjXvyIESBg8Wcx5OYutiM&#10;rQ8uOo49lZ1IzieThanr122QljHbsTGt1XyRWlVRtn+gH/tjD4iBzsC083XnzlG1Kjbdw3IFjuyy&#10;nma/lRgRoHsBUHo/ICOqltkd0P3V0KsCm6RNlVYNGNkrx4SqIq0lu1d/ZVm1YtV0r1IPK/b9S1NV&#10;rVZ1bfTFnS71uCWBahlNq0xvgN7p93cDzhJRDAcUM5zEkgHUVp2z8nkFTlmodruiqnwsmzWryz6X&#10;XnVXrHaxVoWPNNSqKPlSlzE3hZ+0legoiNQUwDTFzafjXexNFab/WnOqG6NUwnqQRFWBUqFVGZhh&#10;jU66pGo5S0wdol7YqcuD0XxfIpuCd4Px4DBwFbFqLyzYNALgwtWzd+6gVMXGqmvEVCxPlc5/vcGl&#10;IlZ4jpFKjVZYq35Zv+BorfpJ3fl/0qxR1F+oVW9xyrsqBgDqMMAMujUxCMlnbd8B+rv5r1+St3nL&#10;XVXSsbqkWLgko5xIxa2dnZ0qW5rg5r/x2KKvYu3Q8zNLtYv+ueQsXdrkw2Do5sw+jGK8dI5Bygei&#10;1EXTP6Grn/q5vtZQFeuBAVWcLkNdYbnzNvB04WTnyU64fNR0iMZ48ThXpOql1dUnIFa318oCo2U6&#10;58T/jLwlElkUWqVkVVlYqihTRWAty+oqDOmQB+CJGE3+X8au76WtNA33tDuFCjLMTAvhMIt017Vh&#10;dVgOE1IobtdANolpJFFxm/YgBvEiLrhJqXXoEpCatfbCm8i2pox05g8ogrC75mITpDd60zHXm2ba&#10;JQzthaE1DrQgC/v++L7vfCfqMF9Sk3P80dgeH5/veZ/3eRVXPUsSwBViqjbVoCjJ3za7JvzBR4Vq&#10;x6OgPyhM/4ZsVVU326Grsmjlj4VyD++l7mGn6uRkBn1NGKNiY1AVPwli8d8/sTQxYZqUo0IB1hRh&#10;ZcDfjDYvdEddp+wqRO2gL4t9ff5QbnGuOBJCY5XRhdZZUwRsCcIs4NSU7aw6A+WNuaCeoss/oOUD&#10;6GV8wzDcTNUyZNHKtvgL2BJKLTwlzmoyq+Sox5FVvcPKcpJUpKnKxVVVjd+RV12lLEvt/yW2HoVU&#10;hlX4fQTbf/Rd9XX0pdI5QNZnX2A6yjMRNa1TV71O1a6shp0S1SUnU6VHtQzIYhWPKRAegBAgapZq&#10;jVycgn0/p/yTe4pip/oHRbrfMVTVVfdPyiiVdkyNK8h1nQlp6Km2/3E3ZZWH8XgymZ2LRAtj6dsA&#10;3HgKMDVAbDUIly7V/3//5WfzAKvbNAGAdv/0Myj8/zVC1MfMWZHA4jsVtFQYVc//bmkJ84hi4oKA&#10;C3fiHJDVd294NtWLr7Whqq/1CauIqVjXocRTxfzuuqNdF8QbyQ6PAK9EXclzH9+t7bXW11t7VJGv&#10;tVrrrZYqv2Eprl6v88maQO3HL5yavSw4qZyuNhxVcEq0VITuH8NNVzlySq6vgLfzPwfgqHtt8dgu&#10;moa48ZQnwgBHvSLWGY/ntOf0rw0A1o8dVH2729xvlipTGluVGCpOVXj/j+LqwjFc9agHoCxjAOQ8&#10;AOSq988zqmIfAN+oso9b/uueKwP2nY5q9d5IyG/LSpWpalSGJgGgAiBQFUtbBmCFjf4omrQUw7I/&#10;DkpdMhEoAS1xsgqcNDnDyrcU5AQWEzjqhGcALrYYeqtCQT/u5i0b61q9mZH+ULEPW1jTvjjhv8ew&#10;JX6qV8URK2tqSIDDVP0DAwOWjpOB44QAv24FUNt5wVWRBIt6lWvTr7xXNqsD9Ll+p0Rl6T1WMgdA&#10;N652an+8J3FVbxt1pbvlQG//RbjBw99dk1a8Dqxew34rTBIMFTPpSF9fJD9ZDIXDz54RrHa6ogDD&#10;rkcXqDpy6rdtYVU6V0VcDQtdFf4bT2VfLUqSOjY0BxDrzJxK9ouWAKznM1llH4CA0X4XVx08vodK&#10;W6IPIC6lUzsuVyB+ZAX4LMMpffbK+NhYNDKXZTIcpylbcQJVYAe+pQfYrfrDZ7+cJ6o6u82K6lSl&#10;4kAW4GrtcU0RVZRbhQeSGgLK5e1v5m9cuHDd9OEVjpehZdnXgiN/+M9bRNXvBTl74YJU+eB0apIE&#10;ucM/2hwCirKtwO6KqJ7V0HRQk6BeqTXJk8BgWQeohEOGwlq9tb7fqtcQgmv1fXheq+ir0WjS2T0H&#10;p49s6O8eB6QSSxlQVRKJG0zdaMqLxrbw+EMG1X9qmLpFQ2Zhbbx7KubGnPvUQdUr0qp62kRQ/fTc&#10;R2fvb2ysbjfq+82ybgLQl5BVBZHV6owlAad0r3C5Sgir3Fy1rXsA0Fl1lqtVHslWSR31eEwErS6/&#10;33evWk1kgmKTbxuy7M+8VHatGlo8gHiHvTaSSQ8tLqax3xTnU2Ovnw+uS5xWBVcoVquwuwp4K1aU&#10;4J4bCSJpfRD0PZqczOeH0unF9ND4XHF65GFvRyE6PFTMvrpFOm0kFwxZA116MDX2W3HTl0RUUxnB&#10;BKb6B7qEbmpJP791TPpqm+XKL8UAQFbLaGsL0JVWm4HY1iICVYq1ZbXbVr1tHQGdJ3BVObEaaehV&#10;yUUtl5VVwOtFdwiga+k9A7i3f9YTy+YmU4m+SCqduY1Kaw+OcuzmSpbSBEgL4GlUciiVoKgCUi+J&#10;Ttbudl2VJIRObW7VWFWQ1PFX0/91hvgx55SZAJzup/qmBDft1ypWg4GfgNN4myIQF8gaoC5Zm9u6&#10;1rSbBFQBrQD0QFMLBdQm8NVNCypLumo8GMfLlanqlxuIqqsOV+UfQlYABEnlNCW4VdAUQOWqhcqU&#10;7K364QEmX1L9FFcPDnr/8bD0hsjqG8RVaQPQdYDXr6mr6Dl87Q9keyULAnlg97C1sVHGSS+z5VIN&#10;DpBgYgrWPmBnjYRCAMb1FiIpsE8MzkKY3EcgXVhoNFHprjfwRQKowgJSpxCVgBi46n692ags/MSS&#10;3fQ7IvFUwOgsqaYuXvoNYWk7mm7gXbRJrb51cPUIVyVYJar6TggAnzCmUtf/GQ+i6sd8Z1S98fnG&#10;xvxqCchqozyl2GpFY6xTokollNUpQVadzqoKCwBEXstOwMq2kFVVG8D98/dvXGBvlY038p+agrBi&#10;BIBh+jJjSA9jFFWtqKkLXAWQ2q5Hcw0LVEAtx3AND3fkc1nkrNcfplLpe6lICvtYe+HHOpIYi0aj&#10;HeSB6p3MxmLBR30daN+Pjo6iFXUmMZcNjeTRlLpc/O7VOLqoqsOTIzZnalPdykQ3kynzCkyZVmWq&#10;FFb4WH+X0TUA8OqkpXLx6njTqpan4hdjVg0XRyUXAFNYv2SwtrC2SjR26QCWVqRyo2unzK4+jqt2&#10;yo2+JcVTTFp1DpQA0O8SV/s1Y4CuCiBWohYAwBq+FstN5iN9iVR6rphNEmftaWtmDUtrlVP+b+Oo&#10;GqY6gwBcc6sIVff/DJdCYrEIJDXJ1FRIpMmk2rVjVz9lVyVdsmq/8JBKwEz+HBOV2uZjTDZFZfMb&#10;Iw53Cahxh6iuwedkV4aWo9FE+nYcX0NgmuNZcPsfp2IVUILrQgCgwCpR/2euunBXYepdwFOENMUH&#10;8VYjQstpdbuXL1/+YyZTzIb6r3mtQH93PIeRMtXDl0+fvn378v37/33Atflhc3PzoHWw+Zwg9flm&#10;Cw7gLC1AywPAy6bA0yYi4UGzBMxpt9SAw2ZTnV7f30Oz0CwjJ4AxcjAgt4f4zha9r0QIWyfAqezB&#10;+fV681B8CfgL8LtAbG6UytyCpDbztJ1HHxRLpPCoyk4Ca9oE0/aFaQrzGwJLVdcpHPHELMVVt/Tt&#10;/9dbW0BVCVXfPRWoSkzVAzcayS3r/6Sqkl31cwDV1V34npslJqu83ZeElXVV6Q+oKLIqJAAKcFUR&#10;q8IEMKtGAtIAa+VXlQqAaTOskgWAfVK2yc1TsSL8+o4Uw8g/XTgq86ucCCtDY7E2u6xu/m1sePnW&#10;rUgkkkqlMvDbfiSBjtJqNJLP9/YVcFN4szqWB0YLR4ihQ8WgL5OKzvx1ZmbsydiTUbRVRfPFUG64&#10;QB0B301PFsgUm35AgVTw694wpPGLW2oJRnmQAQkAHpdu2lbv13WAgLhbR/2rerGfhFQSA5jCGgpw&#10;LXdEIGdYKUj1HiuvOrjqbdvet3PVzqudVzm82upU1FQpqhfbxVWv9hGW9FsxXe0RDf5f9FwLjWRS&#10;iWH4PxoHxAuHe3rcsPqvbjGOWueqgqN+y09cAkCPM7ZKzFjFoYXeUzNPxv+RnR5MBtbW9JKTI4MO&#10;sh2VFQBXOBXFWpN7QJlXf85SqKr2/YE1I76mnsUNxVVRVA3cJjX11ty087mi/ZUdAGs+W7RV/Ykc&#10;AL9CqvpVWbmqlAYAvK7Vah3UaUlkQigr4zaa0jKah3jlzxTyKzhtML4SQWt34bd3Pnr5l8MPB7AA&#10;NvEPPV9vIaw+34RnBweAqbX3lfel0iFlXR/KSNFe8qk1d7fLQEiBnjab1Wbzx2a1zhQU96mlep0o&#10;KMbB7iBpbvIxJm4jquKHVaZ26As4L7zZoFffKIlZTVMIoIygs4qJaoS0XSpVgqmDqPNI6OgthZHM&#10;b7gAFdY8P7yh2h3h6tb3baoqwuqbf79TsPqJ2P57zngIUwWqmkRVBapiwtiuIKvt3qqpBYe7UjOA&#10;lFVFuYqqVHoOQEnTVZmturnqhV8ArCKiXrFFsxRCqodmqtqm5Y8F84VqR9rHzgBJUg0XVzWkDCDu&#10;ODslFiwmABNvVkeHI7gS+cmiD7b7lPA+M4wzAbO5CJlaU7kQEIJcHl1WhYc+wGM4OTNKNlRqnerL&#10;BLM5FOY6JkOhUCYCz35zx+Yp2n4xZ9XUGhRQvJBDVmwnD1VRUXlg6YArbAHEYQ1dgrV0w79tyQKW&#10;qFlZkrxaLAeodACRt+oiq15Ll1WpQxUdADJPxes9iateVUyUN/vEQS86ZX/UVNtMqwpaLZkF2C2Q&#10;VbYDUEJrT3g6u7J4a3k5gTWsbCwsTP2OuapbM1j16GlVl07QVXWuSuaqUyu3iaQKfqhCVpM8wE93&#10;97PHKik2+oMcbs3u1aTssTrBqXqyfBpHOF2Lr/GdjqWzir5Adi49HB1dXlwBLh1w2Vlp2hZmw9BG&#10;C1AVdVWUVRFUd7bLO5TBufB/xs4upK00jeO1w862jmJ3YNmQLSx1OzZUlyEzIVMWp1shTTVG1JM6&#10;xgZpCXORLMQkWBVKIC0x1gVvUmgNjDR3C0VZEDo0lBpK9yK96er1OHYs4tCLhk4/LjoTFvb5P8/7&#10;nnOiW3bfE/Nhooh6fvm//+dLtOomb/9fvHj9D7AMbAKeiEkVljk1pSE32GH+66uN5kywPzxJJ8SF&#10;Vxud342O/oBxMm/ebr2rsR4lht57/fqeQPU1MfXNPRRrPn38VHQmEZIxVaoKFcv0Q+EeQ7GOow5C&#10;EkYIbGtl/DA7ZT0Q7/Jldl7XZ8CFNWCzjIL2y9ytgGczlXWV+0y1BDRWpTyTMalkqLriO4vaI92v&#10;SrP6NpvlgXn0mGi6mFUIza7a15y6hVjVwTvI0wapSlAlsaqpuowK1UOIUQGqDoej7aDCapuzQatW&#10;RawKVrVI5VSAr1XOqo5amSkAMgpgR8eq7FqVkaqqq6pqcpVoVe0AOGAAEEuRd4rrCP1samSJN5gs&#10;0PYt0x3B3JNG+9S5zwpwClRZ9/qSzXgXDtEZK8dQb+90Cm/NF2COYk2BkM3XDAT+fUi/ordsj5G8&#10;1jvUKysWuzbReXM+2A9ZdfPWPH9fjzHl8UT+cAZhLqfZo9rdZP1ENli2Snk9R1rPnHG7oTl8QZeX&#10;G8cqmrZKwxLmGg+a/V3TH+loskwAK3EKXI2YPoCpXbW9qu1XbdraQ1XvWTKw6v/wVd2n3VqZilo9&#10;Jk0AEKxqLAawZWM1+qz9enq1LeYPYekrRmO5dG96IF9MxbnlFX9e61p7N0AkARy3dVQ5YULVrBuw&#10;tCr/Rg9YPFXkQ09TW9ypT3r7q4PLrPqkdDVsLSkU6FPxLGzRwyabEaUKx82XxsO2Byr41SOidDDO&#10;t4N0K61NJm/kLxUCI2kS02aka1AztUe5qr4ln8fpYaoqW7W6qAoAHiupysbqZmVzs7ZlrlevETav&#10;7Gy+EMgSUws1bMouwGQu+rs90QCUx3B0dHnlu4m3tK1/8/bd23emBfDkCfb/BFXa/r+ju8iBf/r0&#10;+3dbb7bq6ya01oif9fVSdqZUXS9jzEC5zl4D7AYSs0AdFC1kraYeSFCt8lP0BoEBXKWqXV2W6HP6&#10;pbbPQ5DtizOV2CAFUxiadFMqqXv8GZk9msWn5cnsblZkalaTVA4i0hzdjimqElRJkbJUbXQAnj40&#10;xerKT/cJq8u/wSRwBmobXR1sO2iWANipOoN3HTY6RKBWLKmquWp6ql/bHYBKw/5/ze6rame1hOnV&#10;llYFVZ0ONgCYqBCb7AE4dMAniH17V9TDyQGNCtWGVOW5Sjpr5M8OuvV6YoFCITCsVjNhNeoZNJK5&#10;3t6o4ZufH70YGcxEY8mpeR4PiGxWw/AsjUa83T7Ma0GRdDDY75JOqa7WCDe2ctL9064gz28his3P&#10;Txk+kqzcHlAYK/2rZa7L1C1UDyS5VoBOdH+/J9nZ3Ezy+JzfxTO6kG6A3gRTXFCAV7W2evcarWbe&#10;lJKkbkkIcDc1RLAieniCanktwwUbjdW97ata3d1ut+t9OQCt5mhqBqubY1ZWhqq7YZtvuqyu/VK1&#10;uyGVlScAtpq9/06dOnHi+Lm++Pb0eDqd7s3Fkga6BzxSKf4dHVagShusn9l7VtmwKikAdl816HIf&#10;WCKNSNyLW7F3U2SKDFXJqhiwgqvwMxx96ngmY1caVxjPhJ/FcVhLOLnNx507xbt3p7l+P5/Pj3Nh&#10;ygCqT9Nprv67Onx7RI7hYa6hUtg1XVnRqmwAcKwKWhXBKmhVlACIVq1UvqcD6aoSXBenU6iKuDpR&#10;dZO1pOyr63Wi6hZ6uBv9wcEbqHyhu86/Ly+v/PBvcVQZqTJF5Mm3ylRlvnLBJpIEuLUop3S+RIhH&#10;Q4zl4CIjsqRuMPmTNKy8hh6hw7MoykVVEFQCedEpRseRcFUFkaslleKkvlXV/CbyEAtfXzpSxfc4&#10;UmpvaTnbziT/aH194qMvWnYFp9mzX5z8BANAuCtonY7mky27c3qN4TIma2VsdWx1ZXXlJRHz+U/K&#10;AGiUqqxVHz54AKj+k7XqCrQqR6kcIlLbaPNPQpVuLx469PGvDx89ugoHYObymhKravdvla5WdLhN&#10;YCt9AHQKAOJVNmPV0qpWwWp1pooZqyW8O0CrElYv+rhZiqhUzpJyyF2V2u/1XCM4xop+f8Qe9rch&#10;VTsCal7ARafkTdG+aYpH807duGEYNwhc8x6krhqYsvojZgH6fX7kBTjpX9aJwVY+X8QzuoTpLCCq&#10;3+/JJJOG8JyI7pOhKk6nz5eJxfJFf9Br3OwqBBbyhlO1LJAJhSnDY6RSRGZ/ppOd3EJgiGgxnSmm&#10;JvPwdhML+cl/YVLJVK4X4bThIW5fMLSQy+UyBn1fnYOqxgJGmnpYE/dYHgB+EpXKKi0CevAF0KoR&#10;xVQzB8Db0F/V1ZgN0NrQsPq/a1WYAAJVNgNOq54qloHqttus5ugqHcZS46y7zWEArWbZv9lmhZNR&#10;w3HaDecuDfVeykUzSA949KjjGTex7iDwHkdZ6r7JKiZU9fwAMVbtWpXlYxwX2V3H8RAS8pnoz73I&#10;tJFyO57aTm1PEiUni4RJpmQemMwLJQfASHzQ3xCRUY5zBkIFOhJYG+YHH7MbV+hDHbO4TtDWHwbF&#10;oK61Mk0K2f9zrGoJwSpI1U+/+hy2qqpWtWtVDpRvcYzdzFwiwiI4VKnVBKk7tZ06ugd1fRIt+vz0&#10;32EUM9GMJ+JcXlm5v0LC6+Uvz3/h5CoueP9231Llms/VeslU5W20KELeW9NdCQOp7TcTV7hrysUS&#10;07WUrZbr8GDr9fJ6VaOYhCq8g1pZ7leZmWhTWC53gsB4WTYLVYwpSTs79Z16Xd4wmmVyEh4WtjYK&#10;tfX2ud259nX2kWvclgOB6Q3sYLvO7pooVWuVmDq2ehhQJayCq5CqDx4KVh82WAA2YxVilajKWBWq&#10;OsQBaBOp+vHhw0c/ZKpWL6+VaxyVa8xcUAWrOvvNygCw2qtqru4dCLiGiYCQ83u06m9NB4C2/RHl&#10;AtBO32FFn5wOf7KrUBjO+Fy2dKp9O3+7LwCuqu5/EQLpEr3Xpzw8LQBzq68zU39EP9YkKU1MCiSc&#10;OrlagIsDMSaIxwZmemE/oHOqh3utSomqz2/k6PRZiEWN1PQI97G6NkWC1dtjZHLaPOCVyw+gbvYC&#10;nVgh+grANZ0e4ZMslJ4mgRJLbFyYDd1ODwyQmEkvjAToucJQ1OM15wFIFirbDINN9jYAbmWtMm97&#10;1LRXr5XWyoasHasuWwsAM3O12y1aVV3+h1ZVoSqlWd22AJXt2mX3VY/tTbTialaNVeHrKeWjMiQf&#10;+Scz0dwl+uUN5KeLqbikB6hpq8dP2KarfKZ8AQurOgfgnKlVu11B94Hp4iTLx9QkLiDk9p1taElS&#10;k6wnWUwyIwdESQ4NCyXRl4wWQbKQSChM0qEYSY+u0MUkJS57Fl7L6+dQ4WfwNhDAdx1euHr7Nrg7&#10;spBHqX+PLScA16asJqYuLfnoH9gzD6p+xbaq1AA8rj7mFoCcgV+RRNBNnTovPVa0OSB7xwpnq5Kk&#10;+3L+Os4FVbPa5FxeXiY2gBEq6o38zH1EZaZ+YzYWeflcBjWprTSJpDkShgTVLLg/J1GhRTC2pb0F&#10;SGU6/p65qEBbKnGciyC3RWjtOrnezr5nlXsdFdb5ZeAue7T1Qg0iu1avZldJlXHAbAODDXf4SWmP&#10;VO+aKHd2EnE5O7l+ZG5ud6LGicqJQvMITz8MMGO7/vKlDaiqLwq06gpdVun9hbUqQZW06jcKqXyH&#10;UwAe0hMM1fssVpmqwCpzlZCKKgCia1vbBx+QVv3Vh2NzqyXWqmUWqxVTq1pZqmZ2FWtV3QagrJOr&#10;TKRW9kxYUbYqXFX6rWQ/h6/6KXzV0evsAFxknkqrFIdKkjqoiMm5ALRV8UYsrRrR1QANngD7qk7M&#10;ph7FFd8d9dya6OoitUhvzD7uK40Z1rFmOlNChDDanUfwVfMG6ldj0Wg0FosScDNGqogt0mxiAWcb&#10;i0ksnO758fRICB2FpqeJ8oihAAAgAElEQVTTodkNrthJhcOZZpxJoRE6I7lN4JXEwjiXSc7OJhIB&#10;UjQEVpymCT7/6KvzgcSF2UToanr87t/Onz8/vpDAO2kgGeF6LMlvde/JtDJz/5vMsJfyCfi5HmGs&#10;NwJha0tb5emA3u6GoVZS/G+NB9w/i9XMAZA8gFbXaVVmRbenZbyVe79Wta1j1ihAa9yK4mmfbS6q&#10;bqXSQRh9FE4V87FcmlQg/a5JtDJI/9TRMMR638Rqq68Akl9buQqEo1WJAsNsRDDJfwACJf0VQhYq&#10;hYC2m/ctwel/6Lq+kLbyLFxxt9tGpTNjB9TWh5XaDZrd4jQkQ9G6gvFPqpikpE0MgogPSYeYhNZ0&#10;dxCKo7Et5MEEpiM0aGGeSmVB6FAZGBl86ZNj3ham290WucM8rHRsC3YaZPd85/zun6Sd303svYnG&#10;4s398p3vfOccLPppvBK98rJ/GTE97hTgA54p4h/LZG6nb6cfypYnskuIfj8WIxT957Nnt1PLy3TW&#10;r8aYNOu+VXFhlae8iKmOSGPVW9Ndl+r1ZJXiqsoD8AS3Jxs7yg7w5O/myNUN3VL+HfoAPF65UV/f&#10;dekO8Qkn3kHsWyFYXTVxVUzvFaCqt2tGZ1E0bN7++fGL/0gfPCAqwZ9QSo6+p7a3oVxCqNwGKhLW&#10;rSsaSdi4W1p/LIpnaw5YyPwRyLdbIjJ6o3a7CLG3FfH79jZx2ZxaRWU1AHSf2EXGLdfubmxc2dY8&#10;bltx7zNmoLI8OC7uNhJXneLfgRF0dPoJWb20+WY9lwhMT6IfKjBVfTnKhBVc9RedqkIAKJMAFKwa&#10;XPXb1QfgqkJWq6sZVQGqx6oa0FvVQNUbPA1QsnYb1vT/hmVnw2gIoFpWMahKgxXr7Op1Za1iqsql&#10;VStqFgC46mERVpvOnYvcbJC4nwUA6ZdiYaO9F4gd5nIDM30u01YVabL4AqosjFXAlP+5yQDrPIG8&#10;Pvyr/rnEnWlnHzHYGT+sV58jxx+dRvUVgnlECQjHfQ4bGlZ7U2Njwfj8KMVqca9IYn6AKQFnKpPh&#10;bqsUyz8c8xbnUbcTzdOLFvfm+WoLBi/isgumMukZ/tZ4PDu8lM5EES4GL8p1HMykx+iATrk3mB1A&#10;X0G2HfgDEcY9STxJBkqlpPTa/0hHxThrvVegGu/aI6UAav6qAap2YacCquKrEnnV9Kxaqq0sXf46&#10;4KwCpAJQAan283X2d3yrvwWpdWVVAoPiBuiXBlMsAdyjm5BWLlM9vXl6czC5lOYajrloJp1PxgZP&#10;b/6ZddZPymUAw1XVr1dlia4KVxUmNdgPCRzOc/yNLW5wTWPlCCMZbUEnBYCDfj9oa4ob8Q0PR8cQ&#10;96d55dN5LELJqyylxpIWcZW1hlBI4FLXGkI98uRz3JIPxygsyaYyV1GVWigQNe2xVgRYQTVSIFTl&#10;CgDkqhhUm3UBQGqb4JTf2OEypv8+2RWWquyrZs8q1Vh+8tr1lRtatxvvdF/CibdRRwdFaT/99OOP&#10;L168fft2f59RlduJbj3Z4vUIGztVt/b/RdvOwc6BhNmOmhYiq4SdzS3tjhJTQRvH20QGW+rpcc3N&#10;TsRiycaksl04JfFQZIsYVD/bK7k1itJLu3vs8MrZbEw7bZ6wdsKxy1etNNXMxYGce7nGhYV6jUju&#10;FUZR+h1hglGQXvqZRaaeCwsetqs7mmm3ttWGzvE5m7EcDnf34pnw4bDqM61D6lFQ1ZMsAKyBqyqy&#10;+v3dCrZKy+oBWLWiqnJWMa42Has+cuSjD/+AZBXrqtevXWOyuqNg1ZRTVZbqC6PHin7W9DIA64hV&#10;k6siVcXVqteVANDMHgBuWiVlAMgwCVdlcGxoiljD+4ird4LeCsGMk2C1qsEoqIq847GqwFUnbZeb&#10;EhRUFK/M8/WDKdWJfD4DW5WX51IXbXOJQJInUxe9PiIbUYh7hHzEMLOZTDY+f2UPhHUsTRx1OBuM&#10;fz46Wsym81H88Hw8lX6WkdfJpjMDOVysYDB+iG1BuniG88lkGmqqbTyJeZl9zsBMIjruoM9oRyY2&#10;2OfMJya+jEbRPHN8vL19fDbh7DVHpqhZWC4RUV3KiOrqiMguP6UelGfUfGtFUvWB1oBURUjRQksa&#10;ATI37WRkVSMB6yyY2iE1qR2mt4rBlI2t5+sMXJV+AH9U7gDxBxg3S65KJ6t1dZZ2qsDBe/0GW/3U&#10;aP7HnLR/MBaYgTsgRR9vmaXkD5ubwlgNXP1TBVftV5UGRFU76zqJrLo67Yc4KeRf9meXBSa/Tn0t&#10;bBJ8Eij58OHSfdyv3heYNFHyeYi7sMQk8z/4XFkEzFS/wKjk72OmX5WdVMiSASNjOKKNviMWSs5M&#10;4LM5m0onk2y6KpTVWFUw1QJz1YJQ1VvTQNUXzcxVv6NtnYeioJCJ+1az5x/xP+wA3GV1Q0qssNal&#10;y+rKSqPHEQfH8M30jow48/T3nZ36H20HpYMDmKq2tpisEpC+fPVSH7by6M2rl8rLilU6EHjcnTq7&#10;tqDVNtY4SjmTUo7Ct9XYRYBXI5G5rbXG7WmpbSY4LwJIczXa2trKCfF+19Qv4DXc7cxGWfUkFkp4&#10;qQfvrIeiMTIftSLPVFvCdxIeS75J09oIOW1uLSzHYc1NV1d7LeehFgMzHjetNjcvDy3tzKIw1FUL&#10;pKp81e/XlALwi24B0Lnq93eVBIDHfjYlgAer5ajacKwJGgCBqwVVb3yFRJxOVicnK7L/SgVQ2uoX&#10;xiQAiwKwYXUBGBqAsquucEZQGgHQx4XOVc/pXJURtUFvWWKAalVkaHqA6Or4Ui9Xtuptq6yVq1ZM&#10;ldg/clmQlQVSYqZ/YzGLTr3f75/fu1IcTuIJfB76ohlE30RnCQajSEZkvQDP3HhStNN4LugDcRpO&#10;ZTmA9+VH+gITvhxF9tHAkDMxhwksmWQyP5OOItWbHUD9wdzcwPjEdKGus29pYpbg8sKpC6B7py4M&#10;DbFU2zs0FHGhvb5rqC/Sh2yZi4NqMNO/mn5Wl6XpisscX2WgqfGgq4LAykwr1WjVrhgrt7RWHa3r&#10;BFO510qd3W5pGGhXgClBPnNV0FSCVTBWOxNWvc7qtxdU2HsWEUAfYV1e+y8794iyfgpkNZutQBD4&#10;IbmUkeT5XHRp0AKpn1Smq4xsVZ0oAJ0uNFg5lLQsg0/GQsooNficduQekux/CGCK/ZBpkeLjmHKy&#10;hiwAaqmlKuhYKquHYVXBZs9IAW3+kukxQGp2OE+xv3puJNbznm4B4nHtLQio3rIIAC16a1W61th1&#10;z7YpbkIi0wDAVXf0QlLlCNjd3VmHALC97cgVr4wW4wOJwFLU54Pa/6v31xKxz4PSm9eMnDBQcRHA&#10;y1dwAjBTfSXr0dY+sdX9/XbRNUtTZ+s/YHZKb36E10Evqm8IVdu6w+F6CsxHCTdbPRpB7MLJcJei&#10;ru1Aww9AXIvFGg0eUfBarbHNxsU4xac24KXmpt/C7NWhFjHhmhbgptY41dra6hEUDQNWaz2eWg27&#10;yEEtHD/eRQQWuwQxi9iw8PXjm4sf03H4dyryt1LVo6sc/6tkFVNV5qoKT5UCoDwAogCsIl3FhtUj&#10;1UpZZW21mphqA6HqRx+KsUopAISqO3Qydjb0oiplVzWif326ih5frKum1eaMVYOrqkEAj6W1iioC&#10;qCeqqhQA4qo3GQ85Z9V0TjVMtTBVdAeI9AbglPIlAjy5z1IJUF4UYCGqjKiXnRiuEpjzEqxSEJ4Z&#10;8HlzFPGBql5M3Op1wv9P0WAwnY76MGjK6yWWSdF4FrF+znEHmauEDzGEDzN+UpzHGIgm8L8i1jk7&#10;/uX0rctNriFWYnthF0BfrIC+uLdLhEcHuowF2BIUtIvtv0P6XKgC/qrK6oCqKrPrgNp1mVhbMdOK&#10;c1b8D/sEzFYrClI7ypqvSMbK3qGctUxd5a4wV1Wq2uEDIJwFlp5X6qpdp7MWa5Vw1L9Yov/BytYA&#10;/YqsGvZSyKD9Iglwa5TBOoZGxlZpVRW7upQeplPiTS31b5oq62lLAUD/KUu2qr//gk7Mhw6N6Ol0&#10;cYP2jWDkXiea7oc6VeVqKNSjG0tlErV6pKfMdBqy9gHQe/vpu4UeKfSnVcBNcBU7DLY9oZFkPjrn&#10;I1DlPKVVOo29r3qgYACrUlVZAWhubv6qWVAV1aFSvvTUqKUSCYDoKTB2l29Pn6oaJzAc6JR7o8Vi&#10;MJOcnmU+wXFVMOjnBPrr16Cj+3f3H736B1dTsQTwzTdbb7jOip6SLnhvt1+/Bs+cOnuyuZRTYbpX&#10;kkFSqqWdORrWpriypr37TDi8trAWJpxEDWOutRvYp9XYcjZHDSPjmlDMrkvdbW1zbW1tAFWCOk3r&#10;FnLpqe3uZsH0ktZFoLl2fIGPONwPl31dsxwKqKp1PBw+Ey7LUJkM9aghq55kWfX9XFVR1bv/lpJV&#10;dlaxBPAAg6qOVKNglWsBjhGgssD6LqpOcvWY3tBg0igF0McB6N1wJ/UqAHMaoLl0rvpY8lVi3tU9&#10;APSHO4ziqssYCHjzXJMUAVSoqoZe2kB7vcQNc965aWm0EqmI/yuXcFXlsnI6J4JQLIlNUlD5f97O&#10;LqTNLI3jm6mtk1KZrR2pk63IjnaQfqyEvmQH0amCo7UqsSk1CaGkhL1IL2pSZs2yIHRnujEu7IUN&#10;2AoN7MVCb5QFYbYtpZXBuXBvbPd6t3aVYtmLEduZBbuUMnv+z/Oc8543ie1cDHvemI831jgy+eV/&#10;no//cxlkvXQWTqtTjlNMnzl9WtHacWi/efUCRfOuDl+9qjjpqJfp7XPGM5FnjMns7NpsxCHPl0bK&#10;qoUohwb1F5JsWiIhAlF81ixYhnzduARdAxXvbGuZsVp9JQxdm33NciJR8R3l51xDQjPNlUyzenxu&#10;G0CdLrIS6aq7A2SHD2BSWPUTHQIgtNZ5Q6sVmvUXAGO/VadqVf5rCJa7+3sTUXotLS2tr/3hd+rT&#10;73J2SZh63A2skmWgla3C0dYJG8BOmQUQNk2g4bA9iq/T2KXGely0Gn8Ay/hPu//Fqvanepz9wFcg&#10;1RMHKOZQXjAyMjybDTNUS/LlcbBypWoY6f8SFbCQVo10jYKq0Ko/XX6kDqaqoubfCZ3qoOz/5qru&#10;BGCsgqkvvkXnqPoHvKc+PN4b+XwvYpO/v3RWMfW/e6FWX1PF6vb2zRWWpnfYBEBBlU+8XNnWNviv&#10;N/+jduD/QgRyTOKWx44dPXrkyGEIymO/3ECEs+vTI0ePHfl0tIHxtiferjb6ipJEw/iGC0atMHGj&#10;5GRccLkBnclSU+618xMIHqqHDYAoY7QrPlleKVWOVVnyw/wmS2XIirAqVasuPF8w5apfPfEUq0Kr&#10;3uRs1fP72l9lngYA1kvfKoUBku8FcK32/37/Hh1Xpb6yByxWjfG/tv/7wtWqX4hQfUBx1TKtqpsA&#10;xFsV7RTQqlSv2nRlATNW2Qgg2YsQgNKoCbi+aKyWE/Mdn5KrE6dQnpRyfDD206mqhBVllQIAiQIo&#10;rPaiFiAaLSUwr/7wzDgVWClKXp+ZyURQ/o8aAYcKplCv6rDpmkPf1tuH9imaDpAgkgOOQ91DsFMR&#10;q2pPM4L+CCCwNWI2jNt9ykYs9mohiB4MdnerKzRTHZSjO1g5MNDjLMjcbPYxWmVmokhXw9WweRC0&#10;PLJx9MhQgqAenB18U+dV8OeoqQpKSgqpf4XT4CdtGqltnmmsrV53VSboQOsAlzvJ+siwdIkSU1Q9&#10;BQfW9f7+pfUl+a6HDwcerj+U+vq1tS+//LOi6rXLWZe6x01vVatOVskrklata2sbYq3Kq+8idVWV&#10;NZxqrvJXT0wPTvUoWGMbsNMwFc1TbUNNtlRhbU7VE86lT50aQU1DMXvRhicp2Wp9rixV7QDA1BSo&#10;um/rw2VdwPnqldnig5x/WSWnvdVvXwhT1aGA+90L8ntS70ZFYcrizHQ1FKZm9l7ighXUS4Opr14/&#10;3X6CGoAnDFHNVGqvuvPy5cpj1wZ/e+zo2FgTBoy8P3ry+gxYef3k9ZMb41Pj4xvjG13TlDea5kXZ&#10;9rg5EW/QeJu2aIdwoEtGc8s7/Mm4l5mHcLrr7RCtYGp82tzW6/S/EFYCrUarSmvVE0+1KnPVmFZx&#10;vsrPWNV2AB1JtZitgKp/z6E4a1V4FWixWlazarQqJ6702CrdW+URq4s6rLqsJ1cDq1IDsMBaVQYC&#10;Qqt2BJipWrJ61lwgsKuxOxRJn7l2bWQmkgi5A1YDVSUrhCoZ+5eiAZRSqcdKl6oTShxLWKEZvE1G&#10;o+3ohk0ECmRerYmMRq4OPpHojjYGkgFo+kZa+HXm5GVbWuQF37N8XoywDPi4+7S5islKC3pTvfZ/&#10;Zg5AyJgACFMtvDaKE5a+9Uxi4RcOVpmTHTTXQc3UMn5ylLXOuq0TmtZReoprALigdZDnrdbxfAAp&#10;mmpt9Y6gZo+qfjSTMuoGB4eGYoMKVH1kJW36kbLZ2c9meU3M5iY41Y56+5xpThpWUu+c2j0PsIQ9&#10;bmtV11qFElb4VQZZq7a5WpUyQZ6AKLf4u6AkaxXxV9EndrKqCnvc/u1+WJeXyFDR0ClEL9RK54o0&#10;hsoWsWVI7dERVTYNAFTVZ3w0wsmqUYRVP/yAnKE2tbHTKnP1O3J2YqgSVr8xQVX1HbBBpTDs5qux&#10;0dH2qYLjZK5eGEH7ydHvx75/PbY9tr29/W8xvuON/4pVXoXWKm2ET0DZmt+iBPjC7t14E08XFC8L&#10;dIUDgcuG6RpFznaGqN/DtErKeVY5Wz2PJj2nqgpUazVUvNa055HfFaq6A0BJVQ6rPtFa1VtYJVqV&#10;qWrEqr+2tlYMAQFVkBV9VX4OADBVMbzhV4sQq5uLZrwqjVZddMesWi2rD7iwSoBalquCDcCyhFVF&#10;q165cmLyxOQhULWmEO1IdkCqcjMA8TRRgVRhXagvpXbv5y5knESlJ4AOq0ZtySpJqyqrgEvBPkPj&#10;AaLSPxB18dy4Y5jBJzW1PtuYwAfi4bDdANWDFnVoj8Bbb5m1yummbl+37dlq4TXhKliKBzRziCHk&#10;jhPktqxQ0MzLCnELa50EUyntH9Su1EEeDcAZew6Eflz3sbrgeS8qrW77gcFOYmXnUGwo1seLhyxl&#10;nWwkS2MXQUpauYnMRCaXyeQz6jqfyWO2Da7y6Xw6neeVpote5+lCd84PD5/P59YerlevV+VcVb81&#10;tqqNG1ZDnT/RsUtiajimh6S4TNVmgOJLHYPhasyy/Y/t7PnX47X4N3l81qrhizG4xwz/EcZc+WKx&#10;JJgt6QM6tWTRWD8wZIVShViNamuVpqY/ffDoqXHKI6py/HRzk9xOucdq9RuuDCCnqqfSVK7emY/G&#10;frZv9ER7w1SB57hHnmH9g4tV75sd719vssWq3QXAWFVSVXTaFlnhY+3evbsmXlMoqKuaguIpbmso&#10;IySZIWJXbbxg9vNx2dLvxNUdSTsZ/1GWJVWt/H8cAQAqV3W1apkNgGtbff+5awY4z7MA99fX1otW&#10;Tb7L3arQqnE3roopq1ZkdVE3rDJJefSKJVUZq3c9nVVWXFU6VkWrUgsFOlZB1VrEADoKAQQBZK4f&#10;BwHKuZoM7EoCqxMXTp89O5J2Ej4DvrJ4qgkAcLVqoApUse/3PAxY9/ifJgNJbtLaEah6RiHqERpd&#10;W0J6otHnclCJ0nfU0eIL+MrhWA2pQQ4YBLWr1UHRuwrJLfxDzBd+KF4q1CyVABI+dWuryoYBtrUZ&#10;39E2Y3hCm3OMJqV4p9qxK0wOgpWDQ7wYl1m8D5mWtIrqmChOgJVoUwMrc5kUrzSQKffQWEH0lEd4&#10;jgGap54LPJ1PKbTiGxRu8WNyudkcSdc1HNk1St8PrHOnVStn/2+LwYrdBUClVYTVtjolVkNWXDVs&#10;qp8MM2MxjxKFyWoMNlWdcnag5wdoVWIoB1Nl0885KvXjw9kiZKpC6nC+mNXsNEq0ZMdVjWWgBVVH&#10;YdUpkVsVe6s2LTTd2Lf8SGZVy7Tqf+qZ1eRa5S70BjzV6WTMAXiALFfTgQOj7Q34P52bAKJzc/fu&#10;fY3My/P71EpEavUxgql3rCCAdxCeIsoWy1WlVWnIqB+oKhCuCoTPGnWfMu3TLkMtnfgGmB6K/9/X&#10;PC6TICqMVchahbb/bFl10+uvSrbV/EfAR8uW+mzhiQC1Mg6wvj5Z/6663u9q1RuorIJdF4nVF6vU&#10;YeWJAHBdlYyuZq7elSaAu95U1V2rXZXVKkvVG1cOTPIwAFC1NqmwSmFVSlihCCCwgzpMBhKhvmLq&#10;3NnTZ5Rc9VWQN2o1rOKrxMrT8RB1yrAU5QFEVweaNWAh1cNmSY0hgpsw1Qc+D1rJbtsdACDzYFsC&#10;0KctLZqlLT7jRRU0IwD1yGozEIUrTd/A3QDpXj1xAPEFYJVsXUOcATPu/p4FSGpQCinD6gLHAieb&#10;jXymjkixWJzFIfpyghEn23GRkCl9ow99Js1XpC/TJDtTnpVJMX3pJytkRmYjCtGIAfRmuUm4Lwac&#10;YzrrR0v967eXKPBKNiv9fE9nsG5X+gDowiqeBij/zVqrQq1qpopWdcdQ0Z4fMdZYJ6GVYwAm4/8W&#10;W9USfZFWJZ5KNLXnYnYif2oEfmnDlPUvhQW6bv2VlakSdVumVSFUnejUs6l2mKtCqiJb9cjtjb9L&#10;VY3wrELVvz0RgPqqfrtIb1FOgPyNZgE0EVXVmyBQCpRulW49m3t2b56wyuKMmgAer7wkm+oVb88q&#10;BQAkBPB8S2tVRSSl+Gr8iqj1cT/AOl0LiVrL8KzHdT3BlJ/07sqrIHbyh+nSyR9Luy7gMjlPPoDz&#10;C1tKrBofwK8qplbR3Cr6I/BHywL9AZRarQVW1VG/f3+9OtTyM1XfX7iitSpR1VMGoJEqOpW3/0as&#10;MlOfWoFVEwP49bIesLL8G6NVYbolWjWZLHSQVm1kwypuAdhFF6EkgZIeBn0JJ3Pq3LnTI59HrPTU&#10;nEErUTCZQFUVPVmi5tVoqVKtVmrVgEEriVWjVRPkhc3XOpBrnKpp/49fnV1gzW6dmAo1iZ1/i7Vj&#10;dzNIQTNvFfv1kNtgShfX0g/TBEJeo1ZPJixkyra4sou8DMj2wIk4Eanzmh1XrBxnWLK+zBHkUiww&#10;hY8p2pu78Ezly1daiMpIzaUIvKxU1TEBZs6CzaA0V9X3Xezru4ggwWCs311uAYBnR6+Hqrh36aw2&#10;CtBcpRar1sqO1br/kXY+oVHeaRzH1Zk02Z1u1Sy0s1lKQjShkQW3QzZI0B1Ix5ikJAZsZphDZMhh&#10;ctBJcCdSCBSJfc3BSwIzCg50781lLuLBhL3pRZpzWuNBEA+VqBX8E8R9vs/z/P6876Qa2N87807m&#10;9TXGtH7y/T1/vg9EN7Qqwqoj3WGtOprFYQVoo1sqC9V+y9Ls+2ypjUA1XBVe0jXi6jQ8/r4e5LaD&#10;wjwCyNIMkHalrA6t1nfVBQewBsDUpNGqi+XyiRMdn3V0/NDBxnraV6XDVcRflQWq+Zgu/rIm01U4&#10;ZCdataPjT9+c+GYRGdkaAgDljY0HDx68wfESnVUMEWIqoPrcZaxueGI1LNNy9RgxhbfRTXg0yZ56&#10;n2z6ZXt9ILrVb3o/5eLvoWXQeKH1/yNqXU71QNqq0K8qjtW3G+xV5XvwX62EAFa3tjgYm4vHRKyS&#10;XD3QtF8XqJqLt9ZtbxVPApDIqktYqY/1lIRXp7SsajUaV7VK1UBVawB4/09iFZ6xB+vQqrm/7NvH&#10;XD32aVLyVUnNV+0gUw1XMaF64czQUAvJ1d4k8k1WYf7IN07g5ismtGpYGV0pc0pFcWvFqn42QSqt&#10;0eSotSM0klXUI4i6J/+H0MhUrzjAyzglo2D1Kp5UrnazIXZvxoCSPbNkJHxKl2NluVyex4NJWaoy&#10;JXGyy0YqCxF1WTQbccZkUS8UdK8OvLo1pwKTeEn68joX4qYQDiCRyWZ1mVFEWDlwcMpAU5PyfcjP&#10;H74pyX+uqToZLv/voiN0odNkoHBC/5SUrbK/qjGvvql6NRpXlcCqGbCKjlVXF5rOpKfVXTW941Q/&#10;QPUUz7I69WGNGtaqIlhZfmaz0xfmYNQC04i55bAATYeYmq7tqfnFVE6nClkJfRPyH7xcutRzZLvn&#10;/CfSBbB699Zd6b7BJv+hv/OXplWeDPCE51YhdAemssDd3j70RaU8fn2+VCxyR9/Z8+96etAGwGVV&#10;wOovUp8aKgO4YbUqDxhlqm6pWs2txGPC0malK/O12c8LiWgVvu4CrPGd6GmyU7YoIEC0IL4bRRt4&#10;v71RpuphHKsxCeDpZmgaYMhg9YYOWX0MsUoYpu9CG36y4K9PTG3ez1g90NwkWrW1rr1V7Ng9tQqx&#10;ir5VNVXRGYBTUxJT5ZNydTWy/Q85VgGqqzJeRcxVVKu2xuNEVUD1yiSoyuOrkparkw6n0fgmagGG&#10;llrGCuMYaqUC9UezYZ80NitcAEBHTaEKvfooCtakZq4aoTrJTMUfMACNWmOhSq95C0iWrWKquufz&#10;fG9ksRu/qs+jXh2TtDzlPWLmUwMTQsxF/icEWoKXtEplRiWASUe1avfShUKpEFmVCj2KBRO71EwQ&#10;A7SozNQcEYPzew5isrhkZi6zxKTnuDa4zxib2ezI8IhszeWk1MQb1yDlrK4ajQG0RsA0p+pEgD6s&#10;LrRTMVi5YbVPOOtG/FmYdvla9R90dHlx1cMNWrUf2/9e1qoZE1bVmlUvtuqXAKQ1qGrU6u9z1WsB&#10;8Mr+Jdc0PTOzPFdcoL3/4MLC/IVstsY+1TMmbpoOaVUtrqq5IlVbI4DJKvS/LGGVfo5h8s/60tJ2&#10;z1+FqjABuIV/d7c4usozpH6VMXz3eZjpt+ysikQWzKtIqd56iO59lJb2LBQHx04P8Tpz5vSRI9tv&#10;Xz95gQWs3ngJqD4P11b5gdXbm55YFaUGrMYMVptdXX0zc7Q5xLED76cp4qpBzoenbZny0v6BfQae&#10;WI0WDQTuxjbzOeoGpdo0YIiaM0MAtrzpKhIB2AxLVRtdpu8CfLu2EDagrxo/WuivLJOs9zeLUhWt&#10;+t01FwGYQtvquv49wtsAACAASURBVIhVgaoGU1WxWq26asKqaz5TFatoq+LTRXZXVa1aPxi0Qqti&#10;xsqkaNV8UrVqfsew6l6XJ9qTz6cKYy1nhsYWrktB/oSo1UmJFkzw02nU5MTOVQANajU5ERKq6u2S&#10;RymrqlUIVn6hE4pEmYqyByd9yQebCGbUTNDpS57siiRPmY95uwSZJC+JmBVhptmVF4oVvlQxmZ/G&#10;BZDqKlaAVbm55C+VmfP0x0rD1wzpzAH9Gkcy7MHNMrN7OIGgJkc2pe1JK0FVXQJ5iWH4oPQl1GdV&#10;Hf+06D88XtUbBWhbVhOdng9AdHm/0GWbVkMjq7tUskbjqvo1nlStioYu1qr9vV5lFUvVaTj3/55W&#10;TYtWNYOrdqlUBauSoSKZWpwdHLs6OLtQMBmqmmuVStcMVum5x6amQlrVRgFS9MC8tfnSwmnx0tru&#10;+Uk7VkmqAqlaPfXk/isUA3D+HzVWpFC//VlaAFCrivSWzld5siQdUOwuswTDitMt26/RV7XOjVUv&#10;78nIqucRqLJWVaDc3pSYoo2t1lfiuRgfOa/APkTS5g9vxuNhDdlQZuVj1uOl6SCwAA5C4jTgslfL&#10;4Jz9JB5XA6NUiZHXdGjV5s5aVQX7403xQ3xaf1qXygH6PJCr/srFeMDqlyGt+m9EVmG0KmJ1zQYA&#10;ptbcIU0Aaw6oje6qXK/KWvUHp1XrrFVRg2GwKmFVLVH61A+oTvpRAOkQyI/Mn8WE1LFiaTw1ES3F&#10;8vqrTKlVJApgCwSSNqFFSjbFdiwD0KbA6ADe0ntANZMnRgpaLSmljNCoSm+ZrHgpvBn3sjYRTBaV&#10;kPhIuYgXulwpFiE/K5pM11UtMIir8yXs/+krGHc9suPyxalJLCOTdSY3cVo352Ep6+y0pOMWVDEA&#10;TEg96jBrTyxU/uNIHJezQ6pTp1yFZdkqpity6aR2rprJVX18JKyZSpeRqNbD2u7/oVrt2KouR1hE&#10;VW967ionPa3qKqtGuns1rppJj/J0PU9gugEpLiKgIjX7YZLah2SqkP1HSBV1VLOzg1dhUr48YzFZ&#10;cx+la5HQqoFo2kZZJag6IBGAgZnrcwtD59i8dWn7/CcddzpEqzJSXRcVrVfMVBT934fFys/S0PpM&#10;p+utw6CUmNpz6MjS+mU2MjknzaqvpQngBYcAXsoYwN9+u3evwWBVgHLbRlZXtlStxnLxFW6qj+lG&#10;mPka2w1G20JZ/yAuJIz7EjVESTXvr+eCtoBPtlPAB2mb3qN+K3Kb2+tbkubMeBUDVRjHuqnVUg8B&#10;C28NLOM7YKPL4tzNdogrgfRmxaDYiaW892+O0dsV1FUZrYoagCl2A4BYZaBOeXqVX5xY5QFeO5cA&#10;SFCVO6ugVZmq1/723ZdBXbQqpgFcQbbqGBetJicnJ+kFovOY2/27Gqe9Juj6eX68AHPhwcFLhRJx&#10;BQ33A5pRwjGZmjBxVX/VuAYghcfiBNcBphC6R/AK5dZsup5aJFyOL46PLwKYhplEr435qizejJf4&#10;g4KcBZQqFlVhOjkJy9Zig9QshjWn4NLCuCwSk/QltK14CrD3dkZCrMB8hie99I9kuon6vb3pDGll&#10;dM6yk4q80mPEmKeKvUoiEbZR9cYDaJuqDkc5bmerHsdqT3zcfpQP4aq315fWf3r+vUGzdtqWK5yA&#10;XoHn8c6+YatR+5xhFXPVN68yQVUvWdXp5lbZ+0xYlZu44Fo9nLBdABmtIs1EB/llvSoAk/bP7ibn&#10;770xjlPpadr5sw8MydTvl2emNf1kK6hqoypVhaCjuvt3QYCaS1ZxBICYOkpMnYW7z+XLl8+dOVv5&#10;6jPMgsJj1dgAPLv/QjupzOLBKmsWq+v37zNQ4Zff88d/flX9godXsREw1pGWFm5XvfUG2SqVqq/u&#10;NbhWG636WIKKEKsAq9TOt8XByBVL1l0w1ROjvIlvzQWt/iX5sC1wm3lz1PVpUNpmgBkobgP3Tghq&#10;rwSBuRDIsCqZARjo0OrH15SpnlQ1YjWcsvPcuxXJ0L1cDEA/VWJyAKut0KouAgCu8lzZJzxsxeMq&#10;49Qw1QYBIlKVwfqThlVdF4BUVunoakQAWKsekyIAKasylaLmuTcaWP1z8iNozFSpOAjLk4WzmA5V&#10;AFwxRmWRSalRflkMyUd4lsuP6OC1Mb9RruKwq1KtFMwmml+rogvtHrvyAKeC3mF23wX3sL9dbnhA&#10;h95ZNbty3fcTpa/rvCpfXzIvoYwRZehNEzHBBtReEv1GRrr7h/sFksBmHnmtboEnVw5AnRlTVXr+&#10;qxcPz7a6ITMWWe38SHh2Vtyr2t5OHxNNu9vZ7O9o+8ciV7vVg7U90vwfNqu2m36WrsxWFauWqBau&#10;ic7/hIIDh43l6kk7wMqbseqPVz1sAgDSGTuMEIDXW5UBU7OjNhya9SZYW4zaFNWpXYpV3cqn2Y9q&#10;ee5rjDScJZl6YVr9U7y0/mjI1UrJ6SlVN4fV06rLc7BHvywMHBscPNRDC7P2IFXVN+UZOwFwL8Cr&#10;X6X8n2tX1x4+VPeVdRla/RCDTMRfVdyGr2Jgxbued2/Pvz3/5g2R5PYmaVVMAowIVRNXlWyVxBQl&#10;U/NUoBqskLysu318m7eHfw9PfXlpXgJ3CsyrkNJIVfkFFptExra6E6usTutBZGHEn3i4+LP/rEbF&#10;mXfP1zAzhidy0bproPqLqFVugsDLpph3q1jF71GmMlY5DiJ7f4bqClG1vgWteuci7dghVZGx4qk3&#10;doy10FTA6gdWJZC6Y7nqHa0BuOhFALYIqgdB1RgCq01SryqHhkZR9K+vfGWviwc4L6vUeKly6ewh&#10;sUO5pGLQxhKR6MHBUUsoS5CtqtvrIg7eYRs2FvUaNttQm3yX3q0a1CyhZ4FJWajKdly160apulE6&#10;Ud4gaIPeRPLF1CNo4FoqWZuQUQR5zlR1/4+z8wlpM83j+L7T2nYWw8iOpTWrLGpwhFlaghJkaG2F&#10;aacdR2yF2ShhyFJ60MN0WlxbFhbCtjsZz8PYHAzoaS/m8h4EGZpcesh7KZmzFXsQJIcpegvIwu7z&#10;+/f8nieJrbPP++b1NbG1aP34fX5/vj9hnOS0bFpLqwHkaawXyARkNcU2LdT7j0AdJm2a/Gp4WMz/&#10;rHOgV8KFxVpNn8TylPpUh2WkH3YMwEY/mXQwqSMAXVNrMao61qvarHUbKDDsHE9MjpF2dZQpEjZG&#10;cI1Zpso0wIRKVIoF0EtSMaBaNfEF9jY4WpVLQm/6YnXCa6C6fXKmNtG1CMapi4+/IbvCR1PA1GmP&#10;qTamSs4AJFGt/Yqkq4o2nsrwHS0WH8/fBaj+65dvv/3y7p07MM4OluEqNaDKkGposUJ31bdc/w/T&#10;AP6+JzaABqnwIwmhg1z4cefK/LNbn94CC7Z/PvjvHx+8efPgqHFEZe+N1carV68aq20mrGyyTnuB&#10;TauQAMdyTS4tCnHyE5IlX6I9/EnIeiav2/65FsrmXcwyXwGRpD4te+FdFaB5EaOCUDpDeSInL+BA&#10;GLzCkJhCiFitA1SfkFaFibLI0lVBKkhW8zXYsZFVHInIWEUZ3MHVqyVEaonCqgeoVY1YjagMANwA&#10;wEaMWEob/6d+XNVrrvKcADEAgKbVZcZqQboAJK4KWhUiAJ+xw4pgNOvXqWbjca1J1bSVAevy0vOV&#10;+fn5Z8/mYZc9j1HIldYDn0Zs0gU/cAW5uUIvrSBNWWeuePvy73jXv/18aXubhO7MEoYIZpZHscjI&#10;qONiGo7Pi1zaim+gPIDq/TPq65cKrl8X26lBtgK4iP1Tgxe4SeB6kAzet9goJeXUuZJxFhte8+Qq&#10;r4qLnFaDZsWqRlU6PzUZcyerCD+Rsjxqtb/Fp8qZad3vgjaBSL2yjmhNIFY5sBqDeatWr45xPszT&#10;qqxHHaWa0EiAktV3rIK5VZPDTgQA5kDPTnip+1mdtMogvX1ylKrd38Tsw8XH7AD76K/3fiSmOjt6&#10;zT85BqyEU0tRR7tmUKlCTZW5uffsaxgB88uXyFRwskesbtXALGWPTABg/UrHr8RURCoOAni995ZM&#10;q0HfwAjpQuGgb+Qq7tiuXt7vhWbV7e3DwyNz1p2a982mGSurJFZ3NVNzWDdMhZ75EpbOhx35jjyJ&#10;tZABGdpyUNKQzbAUzTlnr4pKy1NGpgAzb3Fqn9E3gFb7RGifDQWwOFiLWErDq3MydwtmYcG8WBCq&#10;BeRqVN+NRKqKViXVSlCNLFNxJCKJ3jwq9Q+JrB9ijLWEaTCJq4JYhdEoQNW3ZF/NtVX3K6pWK/cJ&#10;quXy1tZxlVWGqBIBoNYqMlcZCaUG4OwfDFchAPBZPJON64FtACpdvSaqc2BmEsAIQWjUX14CDyrV&#10;kQxGG+Ocv2eJKft73Nyv3EOlKbHS599hRIC4ub+0vLwPAVbsxfIMBzI4YTvO5IxTw1XgDymU2lRq&#10;CcgE718fiOfKYHCSZfsDUjj0L+DWAUBqKqn21Y65ijVvaRMEIEsVHawy7NCVJ/2Nk3DF6zhNBrDG&#10;qv3HKtTWdQn16uQYAlXzU2PEVEvchFO5ag+a/zck1au6+x+yNQA0CgAjAI5Wxdhni1b1m6dOLlE9&#10;gxaoo+Kh1N/AKJiJCVsgNe1t8FmqSmB1WjsALFQzyNQMcjcNl8fzt+7+/q6B6R3Y+n/6ZzwfGKhC&#10;aG1ry/atSu8qt63CIWDFglbKGhusGqoeHIz0mv/bHaWSOUv7pZcl6qt6QRZNbedWkVbd3OUQAGG1&#10;jjEAKNgMJQdkKUocDZ3qprD9w/I1tGQVms6pAnXR6UhPF7aOGqXXGKL0Np+zTA0tW4mvQMUCnLiA&#10;qZHZ/0cgVM2xqiEAPlCp0q8Wmt9tvgIFDCmAj2yH9W6lMoC53nyIg7150pghZgUqMtBjpeKWAFi1&#10;SlOry5CuqpSblWoNsFqTfBWGVasSVw2tVj1/2lAV01XZjOSp0m4UQEKrG07rFA9f1QossJAGyYhV&#10;8bDt/4ekfZ7zg+MBsmaW9g004ZxJzyyT1sSNOlwd2xYYqn2RcmjSE0C4P4Xx3Y9cC8B4uxGw2oIV&#10;OE2mg9oNoL6AgydAquugascAkm0Aj1eBu+syHpDQeiG4wB0HgWOsGvhMJa0qM1WSgtZxwuw47/X7&#10;iaP9bbRqv6tSnfdQpNoIgI2yslhdj405WnXMt70a+qSJqhJRtfUA4q065GnVScxWaVz1JlYBzPpV&#10;po6/n5RR/UaxOoHRVN76T0E4dZaYqv39ylDfc1XyVtPFopeiKnJJVQavM/szEII3C4z2rg0MDPRU&#10;e2CYM4ytEueNyh4OU6G2KmpYJa1qDp5dBZZV5ehvUNgIUO3uvdzRa3ha2v+ZxwAeGazuClQ320yt&#10;lhoArtXcxUQNNc1zsoZ4Npe3V1KOsgF3uBiyqgzdXbpDSk+cOh8R6tadQ6M5+Ly5vDz4sFJUl1Wo&#10;DNIcDYElotJbACti8gkoVYirGnr6POXDvGCoC+ytM4oPcvRvGsmPdOe7u83Xt/vy1ctXr8IDR41B&#10;NRzERNGDmsvc3r6uIExFoGJ4Fd6BEY/4HWsjVpmplKziCAAGANb6Crm+kHqrOqANALQqqFUKrGoI&#10;gOIBTq5qQ9XqOQYau1IzukhCjsZHbQ0qkBK7AOCG5lgxNGlMgDQCeOYs8LdQ2WygfV7ZOObINqzr&#10;H/0DBi1GA37Hgem7zFSOtVhpg1bsXqWJ1EGLCm2RrzpzNUVbf0Fo0MYB0M3/69Zf/KrHCayWpxI2&#10;tWHVNvmqtrHV9SvI1XXQqhBaHZtklapaVeMCEmsdatGqCeWq263q1QAkPK361e9utteqs81a9beK&#10;1dmFhxBNxZHXj6Yek3MqZfcnbBlqUYKo007Wf8LZ8NuTtCqfEgGYoUpnNFdF0+rCQIHmq1DH6n00&#10;AeCJqqxS+YbBili9jyYA5SfV6kHVULD7zHmI+tEyUrWkWnX3GKyiVt2hiKJOr66H9ZAnrWoiiIjX&#10;tA13GerLS5WYPlMBkOZKxETBmSfFmbPgzOV4Wrb7jD6pG30BK9Q4wW6fsFoQwAJY4YT1pA5HJGIV&#10;q6oQpjBnlu52jFxtRHBEtXq1Wq/Ct2SgCu3EA52dnX19fZ2wrl271nmtsxN+Faptw95exTrjVGTv&#10;b2OrEle15aqt3VVlDQFYqYpYhalV5ksVQm/V3HmIAPyQ1YSV7PlPSen/KbeyCqjGcD3XJtLqWFaN&#10;khNAk/dfm4XlqnHqwRIzQGrRck2rNtxPTTT9iDA6KCfd/1u1qmCVFWrcqtIWrrY0+XtoTQXuGJVM&#10;ixmAO24lSUSVUdaBJMFIqqYsVr3gakzz/nbCnxdg7SeT1RgpVwmeKmq9uGp/U5i1OQBAVVZjEGBl&#10;ZRrTqOpYU12Aw9RPZP6f0LWlBkAcq5q1KhVWOR5+7vo/d/4LizAcEnTqlNn6Lz6cXihOa7JJQqtS&#10;Q+UWTLk3Ex5Zi+T+x2u5SEV+NAhw+2MD1eoalatiw6oYAexw1z8Tla4MW7ACeFqpROaHNMImnIO+&#10;0GjVM2d6manbL7fRKfSFDau2lapcVCTpb8RqAaHKFZu2PElFZOhsyVvyRrm8bs5DeqN6E6Ufv5jn&#10;zXo+Z2/5wrxk2Frm+qvABzEUnlgTpgJEYe8MJy+DyAjXbgQDZc25utPYfLUDGTxz3aExs3BUGlvR&#10;ljlr4nVjbrp6ugCt5rwxcOOGeZjbHthdwAcRVGEMNcS5QbXeP2ZxXVW7wGoZIuqIVMcFgMpVqbdK&#10;6lVPnyWuKlPdwymx2lDKZdvx1KAwS0c2zbX96bYOAO0BK30C9Oey6GhtFgZVnWTZRvxEK3AMrOOK&#10;yg/eqVV12AoGA/AkL8DrzmiqdhA+zqZVhq+meDwWM9WRq0GrVtX9v2B1fJj3/Zr1T8YEqf3+TNX+&#10;JrH6k7P7vyTtApLmjwlIOZ46lkg4kwLXhxJ+CMC51aZWiauyDQANcr3yBbc9cARgAbXqAjZX2Z4q&#10;m6+6fbL6VPrgBRhDvUi1qVOPjFL9/sdFqk7V3bzu/q0wbTqlDsBLZKlQTRdnisX94uh+GlKiy2Yj&#10;CVDNvVlDYVSLagaqEXobk1DdYaMqGwNgslZoEBLMVwWtCrtVI2d6z6BW3SewHr48PAKtCliFpPdm&#10;e7G6yWVFkZYV1QsHHFW0YQDJALE25O26Qz3eozMkdc+O985+34t9ejLUecH9a921hgdFG9dgFeBS&#10;pYf51VSlBjW6whcUjnItqhpOlrcacOw0Gq/gAJ4iUvHO3Bu0vm7sNeijtmqNWqPaAKp2weSbnlpX&#10;Vw8tg9ceoOoAYRU27lvYZWy+F+a7QZHUpxICqLi9VTZbVSkfFwEgsYpS9UnB762aM1r19NmzP0AM&#10;gEIAWcEpmUbZAKvTXiUFAhvZFoMA81R6A/6kuabJ6L95nTZH+jyD9XRTq6r2rGa9eABhPI1h3Q11&#10;/m9Zg3wJHKV6kVL8cXJGvcj5ftGs8Z/8/XvSU6uDdmDAn1CQwlSVlDdXIPMupIqjVYpKAlJkZW1B&#10;2lwG0ALWpB1aTeiM2XQVxVnx+aSvTvWtL1XXma2XuA8Aml552x/j9FRMUlZ+FcD7D8deFbXqbRrk&#10;OjkMh51btUAuAAvNjlWzJ1Kn/2GiQlMqGlJRhmpq/nvI+k8oSp0iVUeraimVFahO+l9h+7kkqyBd&#10;hbUlGP1fGvkLYrVAWjWCH6wIzVV2KkalYt7/tcYAMFmFTEWuViIwAgDPuMJAIewDrdrbiyGAn0Gs&#10;olQ9cmzvjomqmgeEGrWqCLFKaXCbBGrGqiaHQmVg3g2A5nLuO6ETCUUot7IVgJnDBxGTrroQluZR&#10;W8OGiS6rJo9Z/2Pt6kHbSNPweiE/WwwbSJaLdRLGcrik8iFsci52faviNhzLYrjiRsGEaVKcuwWb&#10;FQsHgoWLUx8HU0QgVWlmGxVhzbFyc8VME9RbIiIYEne+TqDqvvfv+95vZmQ7u/fNaEayHAcMfvR8&#10;z/u8z3vkjpk5DXYZuDw1x3j2esx4ypA6BkQdA1eF7xuOACsRkafp1PykaQoqQL1es6tTi2uGFANy&#10;H6SQivr0KccByBI5VW5WACjhqkPrrNLFKvIAdOLzzgbpqjgPEKJeDyMYCBDZNv7I4udN0TMjc08I&#10;SBMHp5HCWri5eJQE86wSDak3woWrog/4SSH8LOS8BXqa5B64XtJ1qcIiQE5fRZx0zHWN4laXFour&#10;hU2+w9CVfAFrd6UMVgt0tuHGBBSzsqBktS3FKfKsWglg9UHgXFYBjltFCotvlOJqYSwgP+lby2qg&#10;/FROAFBawNURlfyqj1y1yuAqpm5DZ+5HOySsNi2utnSiSvPCjv9u3t/aar0VNRVo6t++299pNXc8&#10;luraU5tWCnC01BNSd1TVasdW/+G2iUTVnKgB/P4dctVOzXLVoeFUQ4OWOgzw+/cWWSffk6r6A3JV&#10;pKoHxFXrgw2DqtXqj1iuOvkRFADDVc9+xuC7FyQkvirXAGhyFagA2Ruo6EBtB1EV2SpiqsZVd+gt&#10;enGT7u3XkWHioXEyJX5puSXMQ8SZiIYbjuiku6w/8HnrQig9GnnHkWDqkdngnxroNPgJ7HQM/JQF&#10;AHiCAkAGuioIqxlIqzzipIa/g8GdAZSszGOwAXbVGvVWUXfVgcJTy1XNtt9WrRxXzemqICIMR24U&#10;AINq7LjqgHRVlAAOgayCZzVCXFURKQkDaKJ7rRJB0shPCRAyqZL/ePdvkPUTf7CKKADPF8BqGImU&#10;GlYciic5XrrG9f+XHrDmZwUAkH4sXLVCydUUt7q45F9mCeCpVCtAdld44qBad/GdlV0eDyigigoA&#10;TVtZWmmsLCpXKa5aoKsNW+y3dStmotvBOrxcL5pVczfsZSVwXZcwgEC1qIrDiq1Vwb0PIKuPVA4A&#10;T60yuPo1cFUgq5ar7rQIV/fKGeoV+lT3Wm/N1v8fVKH6BmkqR03zmCrPTyWV/67volJKarOrEqwt&#10;oIquConV74CrGqr6BVHVHqQATLFYBUGAGSkAsNUfTyRU1RarmKviCM+nWDWGv/3zWm1jowoLdv//&#10;JQPA/OezN3OJEimHVKpWTRSmQrEcrEgGVrHeg67PzjkWf6QWJFgJzLJX69U6nTrRzVqvV1dnah7L&#10;BjVvAWCCErk8Wk4ZJ324HC0GyquuIzwNySRsxctwdJSSaymD42iSoaz6ejKB8wVCqjleTXiR+mog&#10;9QyrVeZ3wPQa5Is7z6qPB9cfV6uPqzBeZYDVMAuq1GDl1jHTVLmgQAAOgGOUDApkFegx7v/bAqup&#10;6Kod4KrV68BVQVjF6GoQViPnAUgEMhO7B3fYejOfvoowHKJyQBoAPELgq0meqB6qHMAyaRV+UmTL&#10;XqH876Fip59eVV3VZBUnrYgpoHKJhypfrMoZrNR41QK+FkpcD7l85U0BFOa65HFVq586DwDHAQje&#10;Bo7ObtsOgQUegFXNVS2ublESy1ZgmSqQU0ldUZ0ASla9XwKnpTkAhqbe+xwzqz5/wFyVMPWrHSsA&#10;tJot3616KaKi27+Fnf5PBFS56q/sqNrtTzMBurZ3qtnVJlXPr+qA1xaqUFbtPu9irzXMrEJUhQGr&#10;U8tVMypWTQBXJwpRaR0LVTXfkpGuav4M03pcOzeoCrpqCMLqu/+c/JuKVTxRZLKArMLgKoOp5szY&#10;Aw+AEou3COkS7EVBoZimfE3BB4ay5TLrjuaieSUj5G+92/9zpblX5sDLMC2utqGdeOAyuErrFVT/&#10;+Tfwmj5bJmSugtXO0DWAvwP8ZOGi3fUBzsGmZalqhlz1wLHVp8pcJSKAK1blYBVbWEfiASBQBVSN&#10;JQfgNuiqVW6uugHmKhwI4Hb+oV+uioQyJlKrSghZI4WsuGkPIwuOpZWqQwesmz5b1UmAkcPUJPTH&#10;DVhdNbmweCXaKjJVnDrlwBVnA1QusPznuepDj5TCmRdUV5isyhuOq9KIQHzxJY7Fdlv/pcaSZ1m1&#10;Omoj0O1V264zFcgpktZt2w7gYehqSb0K0bQfsK+KddWALQCWnHI+wD2vh/V3BRtAHmJtwCpltyJZ&#10;Ra4aPHrguCrFn4gAsPcLqv7Nva6iqVShajb1pCpl9HfBf2y10jnVhaf67RDo6iY+fbfZDZ+/2wSu&#10;egLTVUBWnaIAkJGv6ogFgPGxTFcRxkpfIa8q4ioYq5CrpiD6CVmFKYAnQFWhscpw1dmbGSU0qdmq&#10;ClcBYrD+Da6iYQYlMwauaXrLbsPzKuatX0Yu0zJMxKJP6h8LV5seBDzQLN/GqhVV/Htm32xwLoYz&#10;huf4Os7i7AzBciaoiqYq/EhBXH3FdPVNBnQVPauAl/TJMog7VLOD3qrBtcE1mtpCdgMnABz4XPUH&#10;n6seW7J6XKCqxKaFqg59rgo5ANBcVSUFAGAVElYMW420CyDkrbcoqZF1VBU2/4SkUci6aoSMFWv5&#10;iJaf+Gz1eR5NC4nVEZWlZBRWwv7/in2ty1P+5v9lHlfXFJraqtWlTVRrJf7/MgV1t7RTYFdjqnDV&#10;wsRqaAjQcsC2kNVGob2KN/wNbVZtbAuHlWLWaoGw8ht9y1j7jqwGOrEq6FtPgFUA7l9BAMB9v+aq&#10;jzhe1RyKq+5hDgDlqxbnqzBX/ddiJ9XOPtj94fgGp73uUw8Vhas4TqpTqLiPakfFVKsYwGYJzFI/&#10;lez/zStDVkN0Vn2xcRtGAdbqMVBA81dlqOoRlatQAzi2c1UQWCcOU3ka4JCHARpYrtVqt094zU/m&#10;5/Oz+cxg6gwW2IjQSAQ3f1ERHEB1xvVv3DrPRrNRAUd/BbOEGlMvdWX60tWzR9thaFsrsSzLGigV&#10;wMTTX7kvAO/MZAGovkGqaskqGlZZB8lYA8B/I1wVtQ/ylD0eVCFjpvrsjutYdQrAgZZWraw6tFxV&#10;qKqHq9CljFKFcFUrrFquivKD4apYroKuVRQADlVnVajUzJsMoDe9NKuoMLHa1apYAaiwrJpTVa2x&#10;SuFrxZNWIzuzJdRaQOL6ABILqS8LPPWl1latW7Ui+36YlsrjAS/nqg9zEsBdyRDwQZRnZd91AsCu&#10;c2AxV22sLl8INAAAGnRJREFUNL60tSr9aOSr/oyrsuV3JSySA8RUtS14W0wDyOdYWRXAMtWAt/qB&#10;eFbZA0D6quWq969UshIjQECTAHh0lXBVTEBt7dhZAK0Pqf4bIAYfFfv9DaZCfEqz6RX6m6p1qqnk&#10;U4WZzSJVdalX3trEE5xVm1D/h5Z9UAAAU6e0r05pb8jtqNBYhQ/qWIWTm63gPR5ajQlyhtlN61Nz&#10;1qbT6cl0Pj03DwOqZzPGVCzL8HrP50+vXRF8DKaiCYPqbDhDgRLFyQuQUg5vG74ALtn/RBd/xYiS&#10;sX3BVS1mn3BtwwkAR0B61ZW1DwgcHa4CF0Wy+gIx9ZUAqyarKAG0zwBTiawa7BSH2fXB4+qgCtg6&#10;oHjVnlSrnhaFVUVaAV2HdJToqiPKrDIfqhQDwO2qLgYAmqvuPCMTAJSrgKyCPfQQm0NdzSqyOIt8&#10;MSFHlbklLiCA6SzhYoIwyiMAEoHUJLxWpKbPL7ADqH6rxMfTnBegDEyLhqs1xNU1oq8MqmuLWOna&#10;pe1XgKy7Vlb1SetuvtcKTVV2sOBDHMK6tLDPCoezcnZqY1vnq7AOsMoAu86Ai/C6bm2rq/n2VYum&#10;fYWzW4FCzy2OqerfE7bK7/TxBMpq9vz3Fzuq7LSCgEasBjT85WsUVlW1qvnV3ocaqjCPCr2phKlP&#10;vgMjVatpI6lcvj8OSW0W6k8u+Y9nBtquV1YLVFgVY6pB1H3zsIPJzPrrHw3FrNfrrksHp8SfHqsI&#10;gLE/vQrTAbiVh/8ogUdOR1O15ul8NJ/ORoauIqzOBFbf4/UneToGsjoGYCWuOgQTfDY6yuCvfJZa&#10;xTIV4XJUpJaIljE9TR1wiqE07pWtNuAnb9h5p44w2o4tD6VnbdrlwxUmOV0dVA/MQVdHVZ2oKjTV&#10;QioXrDRZbZOOEFOegMStVqsGVClusIOTq13C6kEBTZ24eox9AE5WHXqyKiZApDoGIE7p06VzzjkA&#10;dxxXPbxxIyJcjaJIiwAJmQFCNqgykQzzFX+PqC5y/5NT9TP2q14AqSzPJnaUQJJD0k8XImteW+WO&#10;Vpk0DYoqYaziqsoXkO+ssg2vFU5g+Zgw9eESTqrO+QNK7avcDIBtr7ZAteSQteGRVcj9h7EAeLN2&#10;VcHUdWGs20JcG0EJNdUdVuZJ3zet9klb3RIbFWDho37gFNUtzVeRrnrG/xIPANf/kQYjrGIWIJLV&#10;j3T9v3lFTVVy/ptvMZAKe1KfmAUVqtafWxxULbV/NzMF9VQ33QoZq51K3d3Liajfdr/d7+7DgoG0&#10;//yLOSCk/O9w4oHjdzBi8k/Ly8tuZ02BGzNoezzV0So+oo4hIuB0DEkBDKtgqbyVg9XRPJvPZ5mh&#10;nmZZc6ag6Xt5hiVw7DY6naCyisais9FZBr6ijOAzhgNOqV8RVMbCLV0Xk+WY/O0CmrI1dxjKO3VE&#10;y7iNyGm/q+fgs6fQ9AMh9SCTw0IqM1UGVd7+g8ossAqgOkFMJQWAJQAAVdAAgKgiU63y/l8UAMHU&#10;Eq56bD1WjqsOPV8VmapGIqySZEz9qj3qAbhtuSoJqwZSbyBVrWhQvSlNVRXql8L35B75ttEQ60qk&#10;pIJPVVoAiK1eCz26+plcP7tIXuXCWKSmDdr/bk3JqorIJktFpspwWmGyyqUrzVF/U66oVvTNyxRY&#10;2b2krYrbVxuaqyqjlY1aydNVzFVFSH2wrbMAVdsqOf9FZeUbGqx8eF3VLgAIAoDFt//RdjWhUaRp&#10;mCyjWVkazagM9KwssRriKRAiGQ8ayGFGJCwyAemIDA1LLrlMWrqnm0Ag0LDjHjz1JYJCPHmpXASz&#10;eOlcU5eQe7ZJDkJ3bp1bJKf93t/v/aqqYxyYryrV1dVBZyI+Pt/zPu/zahKgDwEoeJtVqaQ+Kyuu&#10;5tb/SyU/V6sE9X/pWQW/6nzQsbrsZwH68wtMtd345/OXPyNT/XejvezWIkT9wSRqnTIlW/geXmt0&#10;1ODadnjZNit402437BvGURosvkbjwDEZCHPTf/jh2rXvv8cy+a8ff/1o86o+Oxj9nMVVJqu0Piqu&#10;XlNQdZt/4KqOrSYkAoBoCpZMOFBY7btLf3t7D7Fkr8s87ZR5WucY6uUOVJvHG0zWtPNzYzdARnyL&#10;J+zQNz3HzIqcgq16ze7lh6Lm5lDgrCNPbGaOOtXl63STLBlYNRYA+AHshVxVySppBxuIqxgnIGyV&#10;JIBpzG7d9MJqlqumoXUnn6t22FVLiVU+BYAEANJV15mrOlh9cRO4qqeqvvofF5mZVtQSELMEkCd5&#10;eprKbVJGATBgejNA1hBYY/8rVHTqVax1sdiTUAOuYXAVfhDBWXyn8QDsseLdP1JW4aTfIaZ+55E1&#10;ynJVTbiKWFh1RBV6rJ4NZaipoJUZ4al28z8yZR0BlquSCDCluqq2/GtW9azpXp0MPVSEr5NpZxVw&#10;VM5YxaEA5KzyHoC3BeOrkoaACfFXTYQNq+njoXpfmaveeVjwHatzElm9fOGNP1tUq+1fHKg++fnl&#10;818cqNZovalVATerNaGaxDdz1xpAZ8Mf8L4Bp641OB2KrvGIcD7gpLE97vwRUNWB6t8AU4mqngKm&#10;nn4i+BS2+tnCKpBUlVUJUo+gCQjOwdHZ4GhwNjiGatXx2eHxKSU0b/to1X7grKISuFS/D7EAjkXw&#10;JlbBj0MpU8pDm3rQfUbw3DSQ6hF0I6+YZHHy/A94R2+X4Gr4SNEU4HQJQbVFLDQQALywCphKXFVA&#10;9VgkANEABusCqTK+ZbC5EYCqHEPIaq6u2rHTVZCqdmhwlZFVB5Cv6rgql6tIWa1Uyg5YywqrCKSO&#10;rZapp8p3iwbCZpmdpFS4rzCWphSAS2VlqpdCjppDVSsIrfrblaVslb/pj5myMpYW8ypXxFRFXWVI&#10;LUaZOKtIDAP5YVdS47rQmvG5qjMalz2jXBXbAgKXVSGIr7pTsDYrcanOYpsVoCw0VY2TvQpuJzPR&#10;KqZvNTXL6r4oAtqqSnbVglqsGFLviapKl4mMc5WbVDmsiqZWl1Jcdd5wVcDVx4tBZNWXQLbacKj6&#10;5AmCauODkMtaDniuCf30AOoOB5+9RsM+bTjI7DVW2u5wr+47HJ66R+49ftxr9OgzYKsrazjHghQA&#10;x1URU/eRqgJXRUw99ZjqldVPplQFTgH6qwjr1tFgcDB9sHWAo/zOBicnkJQqY5qGNlaJuYq8moyr&#10;ACodgJXjxBBOU3L3IHnOpnzjq3brLIPCJU07/TPPTeu4wUdCmtTzFuz8HcK5SwJHC3C11c3g6p56&#10;AQxV7SpZ9RKAKqu/O1y9/P4GtpttGMPqkvdWZYC11WFddSmPq+6ztWofhVUIAmyy7CLVKjAB3Ljx&#10;FCUA1lVfVEbLFalVXS37jXeqh9X3CHjBU4gqtQAURQYol0MPQLpkddM/vMLfWbTNAOqvymz0UVm9&#10;aj6IjNcqCroAOBlgxMirQFpVUI205l/MaqxFc8rn/zB9VBfItp6S0Sp6jGgTwNxIKgxQ9/wCqcRJ&#10;J33q37jvtprK5AAykI77spXOBCCmOklhq9RhVfK7ftJV7TSAe76ddeJLbgClqvdK90NdVbkqBavM&#10;/bRoplZdpFYFQ1Nfvnzutv+vPjQaqU07YWeDYJPOAFbX6APGVYelePbgCRzuobus0Bv4bKX3rxVA&#10;0567W1k7WIOBPbh+hJQOh6v7R9Ju+ZEcAICeXXZUoacKbyCqqiuuKuQ9naQDjZWQh3prML215c4t&#10;GOcH46cMpopbdU/Yat9zVoWUhCFFbPAJV8+xnP4nrczGvZm3n/eMtCmYKZga7PU9pCJrTADREsBW&#10;x1QtpBKm7nUNsgY/A1uvYlx9rwrAU56JZbhq4slqFlKNrrqT1VW1XXWfcwDYA9DkahUEGq5Pv7/+&#10;u+eqL75xmFoZBWXVSwAxyKqxCKvSnm+24zqamimr7VSNHemNy2OKqHHvSnmLMfRmRlG9FEoAFS5+&#10;qcAQy29u2SpjahSnXQFxWM8aKQZU9Z3GVkfWdUWugKIB0GJGV41GLs5VvR9LzFUz3mgV5gGGaYCC&#10;rqmWVT9phUjqOA+vZgbLJao0Vx33TQD3AxNAgdtWUzha0BgrAVmG1IlS6TwPgJLVguRWswdg3syt&#10;+iPm/+XqK8ymclT1g8PV9geLqx+Emq7lgCrBLSGmoGgKk9s9+KrJba2HVauFWs/duicLPRjz+x9w&#10;AKCx6tbtDWpZSnY7CXRXEXKufqKAajqgBQC/2K/KPZC72ASAxaRbAKxbA0dUtwaOq56dHJ8xrL4G&#10;rrr9ujtEAYDra3JxKqaCDLCbqC3pYlS0/gcgtVk//7BKKcJqyE6zXDVhvAU1Ffb+S0RV8XDQCicD&#10;a7e/jWd32/SsJgKsTVZWVVkmVH1KOgAaqwxXFV21TjCeBVahqoardriritsAqGGVtv/0Z0q6Ko3f&#10;clyVUBXJahm4KqoAhquSqire1VibAWLVWAnDyhWOrGJI5EjACyxbxIo1OkBcWvRblH2xKuhYjUNE&#10;tQJAxIJApDFWyFff+cIV0tFiWPsvCnstamQVYm80wlelqtJI5YXVZ/ki60weVzURK6HBKj21atbr&#10;qBKnOuvnqtB3TE4ZGB3PGlZDM6ujqvfFCUDKqdnza+GfuwDUWTWhEmu2/k85AKWHbHl9xKBamDdc&#10;dZniVTkKULf+i1/mqxBQVUPxs9141X41RDodtnryAiAJqAlHzX1V3RfVtaruID/AG76DV7Ss3l2g&#10;flVIlIcugPXbkFmN+UfJPrSsSrbKjm9UlVzVVeqqalGrjmOqdeptPEKyOjgYHJwcIFU9oTHNp4eH&#10;p5jR3LVQykyV8RWjmxFRDr2uCAnPwwD1PJzk04qhQ8lneC9PhLKmVNL68CcCrku4D/eVo0TPFrHV&#10;FrHVVaSmfZZWu6yqbqeoKv2bcuy5KiWsMLDyhFU/DTAZbljVzKqcHIAO16nEAaC66gZ1ASBXfX/9&#10;veGq34yOAqISVaVYU+CK0tJk4lZTtFAb9a2nakxyVt0dsNUxxc4tj6P4wjda1KKXuMwNBOhZpRwA&#10;jq/SbMA4re9aZSA/HjCyEwJIKGDySXarkcjz06hoR7AUhahGqbkszy5IVzNcdSo9biX0Acym01XM&#10;QEBf+9eZq3b036R3qI4bQ9UktwK8vWMcWJS06pv/TcOqj1+Z8Nfzuaq4AKBpdb7w0HLVOTJXYR/A&#10;4lfGUz965JAVVi2z2npXrVV5vZEDPFbLZm4Vgzs3epHVFaH0sTurPlEFBqvg18LdBUoBfPDbA6Sq&#10;g9sOFXf3j6FVFFurOrjPX6WBqtpZhWRVe6v4b6kDVmKqu4P1Aa8ToKrHJ2cAqzYDoGsANVwchM+g&#10;ckhUtcn2Is/avm43r2KovBkCsGjWV7xMmv6mmQwFUoGxup5Lsu+nvX/iMZVQtdVCBYCpah83/31H&#10;UuGur1TV4W4rdAEYF4RPm0VjFeGq56peAqiHaLrDXQAkANCyXBV7q6RW1aQ+gE3DVddBAwBd9fJl&#10;GLICsPpilLkqFarIMgq4Oqa+VOOm8hlVlaLpLgUwBocVO6sAUcvcGEDrSi/c9V/yhPVSEAeAEit3&#10;zZpamYgNJsQ6TlfQiMHKmIA46LUiHeCd1qOioin3M4GNJNmKy1fiCYjYs/oX7aT6Ci0gw1UlaTVH&#10;W83LWJ21xahZpK7qWWWQ5fgUrwbYzKpC0LMqbVaQsmpzqwsWXn0kIBarso0AcPmvCqs8D9D9qvPz&#10;pZCrQrvq47mMteoiGLu4uLyIIQKLbs3pSGq09TMHJtAGwGSbKoMnZQLOBSMCdKCVDraSo2paq3oO&#10;VEEAgHDVBw9+u/Hg4DqBKs1XIVj1TBXTVSi6+n/u0l2FJ5RXhbkqSxDDBHEcG4PdweCIBAAiq2fE&#10;VUEBOH19yJNEDFftG3gFvpbe/xpcSZh1JulNuT29Jvp1KwnZZmKeEe1MGLEItZKg0i4Xv+1OzEmA&#10;2uLtv/vfaqEC4Jhqd5W2/+5wPwK66+cIq4l6wrxj1S/iqk3WVROTWpWY/H+rrUoMAOQA8t5/n1qr&#10;UAAQu2rd2FVxUAwiOXBVh6vEVV+MVb5lrjqGW/mYBYC4yNWpii8WVYKKvKqfZKgaKytXBVAdE9zs&#10;xdplZRCV1NaQqaJ4oLMEWAEQsloZ1lsVB0QVdYKYKv7wQRTL1t8YWCPPQTklQOlpJIgrtgDC1Wgk&#10;1FafnXtqg1WWq0q7at7Q1UKQVpUuTo3fGb+jAmswYHU2CFoNW6vemr7Vt1SymgRILegQQKOsat3q&#10;LekAX+SqD5WwFtzrfKngcDXgqliv+imNoxfkrelvM5D42CSqyhuNTHlcNWGrnLiiWVVmBmDVNqsu&#10;vCGuereHXBXbVaengatCxyrmABCoOroKeVU71PTPsVWrJKp2dyQGgN2PyFUhBnSwEVBVcACcOUw9&#10;5SFNXfUA9PO4qiCKVqxA34UzUSf9eQX3HJS80FoynZ6m3AN1+8ClZL8jMc/Sy3+KSEpX5KkOUAlU&#10;V/HsEqL2UVH1flXE3gToqv83ZcN0AqwrWQWuOkjpqngm6f+yzpLtAuiosiq42kETwL71Ve3WQw/A&#10;+nXkqn8XrjoKXPVb5KrFvwJdHUOBtMJ21bJJsa7YXXdZ006QVvJgFLP/R1C9EqqoPeO2UjHApgXw&#10;kBXyFHA3bOzbVss5/FTNCFExmBR4lSaxRiaTVXyrjJVMVossqxKBZbpaFOUVy1tR4AMY+X9l1+/a&#10;1hVGsajrehAmZAiYGiMkHE8uIsVoqE211IMHQYe+Qgctb8n+SvEU0FD6H3jR4KnLy9IhkEVec5fS&#10;3RFkCLxoU7ZCpt7v93ffe4rd9yxLtoJIMhzOPed85zu8n6Q+cZWARlJPa93Vm3IATgE47vHaKjr4&#10;43rVnq4DtAN/j1+dtJZWJ37VDQUBSAMQXLVyQNexGv/A0SCdraqxVhuvglWABKvdlKsKVX1e2wT4&#10;oCthl7T7ajK2KVMD04kvoTII9e9O5huGWnFWtYLp/wof2KxaRa76093Z47uD9QFh6kqKAF8vX0dI&#10;fX91a7IqCgCoBtxiEAC2AMSbqCpIAKt3rKxGngoRgNWn1UoFAE4ANLgqM1YXKzKuynxtEeF0EZQ0&#10;hkIRtuVAHohLBn8+T5OcyRk58IvQhpAFE85CXhlg6rk+N0pKnlQup/2AVXwApzmf/cmqYlx9dRVv&#10;sv9foV2FZtUHlQDaUwCgAFw7rnqtoEoCRq5+VV0B8K3V7vjvcFWoKvcAEFfVDABNrP6OEgBOV+0A&#10;sKKwWgKkPoKIlJj/X/HYqnhW6vfLK26YsmaVuq7KDLUqK4DP7STBuh3fLBMVQPJVZaaTsX7OoGb3&#10;N4Ose4672q3DVfz0p7JWbgqQAhaNptJE6z6nBToSu3Ixq/ujVd83ZlcNS0+Hw19UAKhBa2/oD/9+&#10;AsBGAeDNE/qWCKnnNrfqSqtZWZUZKxqwGnUdpIr5L6Iq5FVHqa6aigAuqqpFAAiqIKxeDo5dXjWe&#10;3VuKVR6GrJMxD53S4uu53ZN0BYDuTTE62qj6S7sB/IWAStj6x/xbEABAVj2rzu5YAFi/A68KdNUF&#10;7FfCDMD7JS3946oqClhF9rp0nVULLAIMRGvWawgBxOtT/Fp9RFylBMASagAVU9t1VYVVLwIscCSJ&#10;wJL8dPGDQm6/paeiqNPN5Lwe3CN36mchhrmc2wuPmXneeB022UEzQVTGU2apCqyGqfgAqirnfycA&#10;zPgfP8P5gYJxdfWbD6warK4FVimwitnYwpHUYERVyeqtulULrQAQXRXDqkWbrgpNgNxa9YWgaraD&#10;q/zoptn/KUmnU81XMaw5m0oK+zmumqGkGsEZ0HQ3TU4BplYOU8tstyqzahuh1QSAjOddOWNFwK2n&#10;/8yFZDcoARxg3SOs3DPuasd/S1Shz58YWVv7HXwJHdcd2iHY4R+3CF/7HLP6/HXoc6s8uzo8rXHV&#10;pgAAkDo87iWuldv9R4z13C8JODEoFRk1tf5vEtKqO6yQq3pc7brSaiWrNzwE8HTjbgDnWl2gAnDZ&#10;HVwmeVUsV3mehKseGFqd8EA/C6ZWjyK4Km6Up6UTd8CffI6fOkglXI13hlwV7h/Bq7r79dmzyFVR&#10;V6XKKuKqmO9HTXWpOwDfSnYVJgBgw+qMyCrEVWG2dA23KgAf1yseAPg33ktwqxhX/xZcNWXVU1WB&#10;1GX8bDwFIwMUBlrjqmq3wxuqegZCSwNQQeIUSoNwukKAs8jd0d5x0NwhbdEGtzM88OsPhKx2+Odn&#10;ZqtL5arAUwlXybHi/wUSAQJpH4ypAqoJrq5fCKii4OyaAGrSKm4X49qqhYtWUQ5gwftVNQMgtVUu&#10;A/DX4xe0iODLrx1XRV0VQqpAWXVidLqvJSscq7LOk0w5IzlXAISeqpYkAzAlRZ5qptRLkgC2EUir&#10;XcPUqasFLN2mFbcOsGXKq3QzAH1hrSWLqrLeur8vVlWfu1e2KGdlTFUqAzuAo31Zz4K42ueQ1YOv&#10;J0nj9SlPXOkuAOpX3RoP27KrFrHqupqqY4VZ6bA67vkYwLlYVsmXrKyi+urvGFsH3dGom8qqLrHK&#10;wqqusj6ir0a5KndWHV0kuirZVcpVfxhLuOrn8f8OAogFJYuv5wSubrsKgurYC6aTRCCY339ltrAa&#10;hFXCVOCq3yBXjVT1APYArCQDAKXVEvanbNVbWbSK7PWK5wBmxFXDGyKra7CriKtCsoqpatAIgOOq&#10;SlY/yDcvAZhjk+O8J4IoRz/lkI9DS2TQBLOVDDkJV3PnzxOOhoYcIOiqyBpym09SGuvMKScAzJJe&#10;qBn8BVFMRUSNv5ipqIqyKnLVKxZWyaOiHoArZqv4BmJqTQK4buWqpgDQnJfTfQspVnWyKkgAEANg&#10;ZGWq+o8BKwerCpYA0rxqC1ed7kwfkaya8ZLVUlmqNVhJLN8g1zHYLBVWCVKJhyIlrbzxb1prCdD6&#10;0umq/Dn80b5oZZOiWqetFGtlXTXiZmlDVn2B1L4SVmKyCqp7ylW5p0qsK1JfEWk795pVh7WAVYOr&#10;Wr1KQwCAO4kBuCRAr8sTVudMUTdsVmlIqzc1fXUkCMoHfeOtNmc10GGAp83M6oXpquxWIVftorBK&#10;XPU/ZfAHurQgT9QAAAAASUVORK5CYIJQSwMECgAAAAAAAAAhAC31S+4GCQAABgkAABQAAABkcnMv&#10;bWVkaWEvaW1hZ2UyLnBuZ4lQTkcNChoKAAAADUlIRFIAAAIpAAAAVAgGAAAAR7CnKAAAAAFzUkdC&#10;AK7OHOkAAAAEZ0FNQQAAsY8L/GEFAAAACXBIWXMAABcRAAAXEQHKJvM/AAAIm0lEQVR4Xu3W9Zad&#10;1R2A4Sz+rxACIRAkEALBCYQQd9dJMsnMnMHdIbgGd9cAdXda6k7d3b2lLvewu/fZv5PzJf24ga7n&#10;Xeu9h2dM6T/Pd17893Oj6V+9d4ymf5afHU3/6P3MaPp7+en6357q/9cn4ydG01/iPz8ePzaaXune&#10;Sa882kl/Kj9S/+PD/f/wUP33D8YPdNLvet/fSb8t31f/zb39f31P/Vd3x3d10i9739lJvyjf0Uk/&#10;7317/We31X9a3l7/ya3xLZ304/hHN8c3lUfSD8s3jqQflG+of798ff1719W/e23ja0bSd8pXj6Rv&#10;l6+qf6u8rf7NK+MrRtI3el8+kr5eviy+dDh9rfclw+mr5Yvji4bTV3pfOJy+XL6g/qXzG583lF4u&#10;n1v/4jmNzx5KXyifVf/8mY3PGEqfK59e3po+e1rjU7emz5RH65/uNB7Zmj5VHq5/cqi8pfsntsZb&#10;6h8f7P+xzfGm+kc39n9poDyYXtowmD5SXt//w+vitYPpxfKa/h9aHa8aTB8sr9y88w+siJdvTu8v&#10;L+v/vqXxks3pveXF/d+zaFN94ab07vKC+rvK8+vvzL9j3qb09vzb4rfO25jekn/z3Pqb8m+M3zBn&#10;Y3oh/3z+ufyOOQNpx+yB9Gz+mfzT8VOzBtKT+Sfix/OP5R+duSE9Ej+cfyj/4Cn1B/L35+/L3zuj&#10;fs+M9enu/F3lk9enO/N3xLfnbytPX5+252+dvq77LfHNJ61LN8U3xjecWF6brs9fF19bnrY2XZO/&#10;Or4qv23amrTthPqV+Sviy/OXHV+/tPvqdEn+4vJxq9NF+QsbX5A//9jyqnRe/tz4nPIxq9LZ+bPi&#10;M7uvTGccXT89f1p86lH10Xyn+4o0kh8+sj4Ub423TK0PTl2+883xpiPqGxsPxBsOX9Z9fbwuXjul&#10;vqbx6ilLu686rL6y8Yp4+eT6sslLui+NlxxaXxwvarzwkMXdF8TzG8+bVJ8bz5m0qPvsg+uzGs/s&#10;fdCidEr3hWlGfHLj6Qf2P6nxieUDFqRpjU9ofHx54oJ0XHzsxPk7P6b3/vPT0Y2Pio8s71eel6Y2&#10;PiI+vDyhPqXxYRPmdp+8b/9DGx+y25PG9z94/JxdPqjxgfvs+gGNJ+72/nvP3vl+uz2h8b7jdn18&#10;433GzdrlvffqP67lvVoe23ts/z1f5dePndn663Z/z5npta/ya/q/PGbM9j0gBVIgJQ8pkAIpkAIp&#10;kAIpkAIpkAIpGSSQAimQ8r9DCqRACqRACqRASh5SIAVSIAVSIAVSYkiBFEiBFEiBFEiBFEiBFEiB&#10;FEiBFEiBFEiBFEiBFEiBFEiBFEiBlMaQAimQAimQAimQAimQAimQErcBpdwGlDKkQAqkQAqkQAqk&#10;xJACKZACKZACKZACKZCSh5R6G1DKkAIpkAIpkAIpkBJDCqRACqRACqRACqRASh5S6m1AKUMKpEAK&#10;pEAKpEBKDCmQAimQAimQAimQAil5SKm3AaUMKZACKZACKZACKTGkQAqkQAqkQAqkQAqk5CGl3gaU&#10;MqRACqRACqRACqTEkAIpkAIpkAIpkAIpkJKHlHobUMqQAimQAimQAimQEkMKpEAKpEAKpEAKpEBK&#10;HlLqbUApQwqkQAqkQAqkQEoMKZACKZACKZACKZACKXlIqbcBpQwpkAIpkAIpkAIpMaRACqRACqRA&#10;CqRACqTkIaXeBpQypEAKpEAKpEAKpMSQAimQAimQAimQAimQkoeUehtQypACKZACKZACKZASQwqk&#10;QAqkQAqkQAqkQEoeUuptQClDCqRACqRACqRASgwpkAIpkAIpkAIpkAIpeUiptwGlDCmQAimQAimQ&#10;AikxpEAKpEAKpEAKpEAKpOQhpd4GlDKkQAqkQAqkQAqkxJACKZACKZACKZACKZCSh5R6G1DKkAIp&#10;kAIpkAIpkBJDCqRACqRACqRACqRASh5S6m1AKUMKpEAKpEAKpEBKDCmQAimQAimQAimQAil5SKm3&#10;AaUMKZACKZACKZACKTGkQAqkQAqkQAqkQAqk5CGl3gaUMqRACqRACqRACqTEkAIpkAIpkAIpkAIp&#10;kJKHlHobUMqQAimQAimQAimQEkMKpEAKpEAKpEAKpEBKHlLqbUApQwqkQAqkQAqkQEoMKZACKZAC&#10;KZACKZACKXlIqbcBpQwpkAIpkAIpkAIpMaRACqRACqRACqRACqTkIaXeBpQypEAKpEAKpEAKpMSQ&#10;AimQAimQAimQAimQkoeUehtQypACKZACKZACKZASQwqkQAqkQAqkQAqkQEoeUuptQClDCqRACqRA&#10;CqRASgwpkAIpkAIpkAIpkAIpeUiptwGlDCmQAimQAimQAikxpEAKpEAKpEAKpEAKpOQhpd4GlDKk&#10;QAqkQAqkQAqkxJACKZACKZACKZACKZCSh5R6G1DKkAIpkAIpkAIpkBJDCqRACqRACqRACqRASh5S&#10;6m1AKUMKpEAKpEAKpEBKDCmQAimQAimQAimQAil5SKm3AaUMKZACKZACKZACKTGkQAqkQAqkQAqk&#10;QAqk5CGl3gaUMqRACqRACqRACqTEkAIpkAIpkAIpkAIpkJKHlHobUMqQAimQAimQAimQEkMKpEAK&#10;pEAKpEAKpEBKHlLqbUApQwqkQAqkQAqkQEoMKZACKZACKZACKZACKXlIqbcBpQwpkAIpkAIpkAIp&#10;MaRACqRACqRACqRACqTkIaXeBpQypEAKpEAKpEAKpMSQAimQAimQAimQAimQkoeUehtQypACKZAC&#10;KZACKZASQwqkQAqkQAqkQAqkQEoeUuptQClDCqRACqRACqRASgwpkAIpkAIpkAIpkAIpeUiptwGl&#10;DCmQAimQAimQAikxpEAKpEAKpEAKpEAKpOQhpd4GlDKkQAqkQAqkQAqkxJACKZACKZACKZACKZCS&#10;h5R6G1DKkAIpkAIpkAIpkBJDyv8LUrbv8V8sQ2ngwZ9nTwAAAABJRU5ErkJgglBLAwQUAAYACAAA&#10;ACEAcsP/z94AAAANAQAADwAAAGRycy9kb3ducmV2LnhtbEyPQUvDQBCF74L/YRnBW7tJJSppNqUU&#10;9VQEW0F622anSWh2NmS3SfrvnRzE3t7MPN58L1uNthE9dr52pCCeRyCQCmdqKhV8799nryB80GR0&#10;4wgVXNHDKr+/y3Rq3EBf2O9CKTiEfKoVVCG0qZS+qNBqP3ctEt9OrrM68NiV0nR64HDbyEUUPUur&#10;a+IPlW5xU2Fx3l2sgo9BD+un+K3fnk+b62GffP5sY1Tq8WFcL0EEHMO/GSZ8RoecmY7uQsaLRsHs&#10;ZcFdwp+YHHEyrY6skpiVzDN52yL/BQAA//8DAFBLAwQUAAYACAAAACEALmzwAMUAAAClAQAAGQAA&#10;AGRycy9fcmVscy9lMm9Eb2MueG1sLnJlbHO8kMGKwjAQhu8L+w5h7tu0PSyymPYigldxH2BIpmmw&#10;mYQkir69gWVBQfDmcWb4v/9j1uPFL+JMKbvACrqmBUGsg3FsFfwetl8rELkgG1wCk4IrZRiHz4/1&#10;nhYsNZRnF7OoFM4K5lLij5RZz+QxNyES18sUksdSx2RlRH1ES7Jv22+Z7hkwPDDFzihIO9ODOFxj&#10;bX7NDtPkNG2CPnni8qRCOl+7KxCTpaLAk3H4t+ybyBbkc4fuPQ7dv4N8eO5wAwAA//8DAFBLAQIt&#10;ABQABgAIAAAAIQCxgme2CgEAABMCAAATAAAAAAAAAAAAAAAAAAAAAABbQ29udGVudF9UeXBlc10u&#10;eG1sUEsBAi0AFAAGAAgAAAAhADj9If/WAAAAlAEAAAsAAAAAAAAAAAAAAAAAOwEAAF9yZWxzLy5y&#10;ZWxzUEsBAi0AFAAGAAgAAAAhAHhkHaOLAgAAmgcAAA4AAAAAAAAAAAAAAAAAOgIAAGRycy9lMm9E&#10;b2MueG1sUEsBAi0ACgAAAAAAAAAhAMXrlBPVvwUA1b8FABQAAAAAAAAAAAAAAAAA8QQAAGRycy9t&#10;ZWRpYS9pbWFnZTEucG5nUEsBAi0ACgAAAAAAAAAhAC31S+4GCQAABgkAABQAAAAAAAAAAAAAAAAA&#10;+MQFAGRycy9tZWRpYS9pbWFnZTIucG5nUEsBAi0AFAAGAAgAAAAhAHLD/8/eAAAADQEAAA8AAAAA&#10;AAAAAAAAAAAAMM4FAGRycy9kb3ducmV2LnhtbFBLAQItABQABgAIAAAAIQAubPAAxQAAAKUBAAAZ&#10;AAAAAAAAAAAAAAAAADvPBQBkcnMvX3JlbHMvZTJvRG9jLnhtbC5yZWxzUEsFBgAAAAAHAAcAvgEA&#10;ADfQB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top:28426;width:77724;height:437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STGwgAAANoAAAAPAAAAZHJzL2Rvd25yZXYueG1sRI9BawIx&#10;FITvBf9DeEJv3UQLtmyNUgqFgoXiutDrc/PcLG5eliTq+u8bQehxmJlvmOV6dL04U4idZw2zQoEg&#10;brzpuNVQ7z6fXkHEhGyw90warhRhvZo8LLE0/sJbOlepFRnCsUQNNqWhlDI2lhzGwg/E2Tv44DBl&#10;GVppAl4y3PVyrtRCOuw4L1gc6MNSc6xOTsNw/an37e+Gwsxu9t+HSqmX+qj143R8fwORaEz/4Xv7&#10;y2h4htuVfAPk6g8AAP//AwBQSwECLQAUAAYACAAAACEA2+H2y+4AAACFAQAAEwAAAAAAAAAAAAAA&#10;AAAAAAAAW0NvbnRlbnRfVHlwZXNdLnhtbFBLAQItABQABgAIAAAAIQBa9CxbvwAAABUBAAALAAAA&#10;AAAAAAAAAAAAAB8BAABfcmVscy8ucmVsc1BLAQItABQABgAIAAAAIQDgPSTGwgAAANoAAAAPAAAA&#10;AAAAAAAAAAAAAAcCAABkcnMvZG93bnJldi54bWxQSwUGAAAAAAMAAwC3AAAA9gIAAAAA&#10;">
                  <v:imagedata r:id="rId13" o:title=""/>
                </v:shape>
                <v:shape id="Picture 8" o:spid="_x0000_s1028" type="#_x0000_t75" style="position:absolute;left:22021;top:44119;width:33738;height:5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vHcvwAAANoAAAAPAAAAZHJzL2Rvd25yZXYueG1sRE/LisIw&#10;FN0L8w/hDsxO03ExaDWKFAYUceFjmO21uTbF5qYksda/NwvB5eG858veNqIjH2rHCr5HGQji0uma&#10;KwWn4+9wAiJEZI2NY1LwoADLxcdgjrl2d95Td4iVSCEcclRgYmxzKUNpyGIYuZY4cRfnLcYEfSW1&#10;x3sKt40cZ9mPtFhzajDYUmGovB5uVsH5H4uJefjG/m1uxXS37ffdyij19dmvZiAi9fEtfrnXWkHa&#10;mq6kGyAXTwAAAP//AwBQSwECLQAUAAYACAAAACEA2+H2y+4AAACFAQAAEwAAAAAAAAAAAAAAAAAA&#10;AAAAW0NvbnRlbnRfVHlwZXNdLnhtbFBLAQItABQABgAIAAAAIQBa9CxbvwAAABUBAAALAAAAAAAA&#10;AAAAAAAAAB8BAABfcmVscy8ucmVsc1BLAQItABQABgAIAAAAIQBVcvHcvwAAANoAAAAPAAAAAAAA&#10;AAAAAAAAAAcCAABkcnMvZG93bnJldi54bWxQSwUGAAAAAAMAAwC3AAAA8wIAAAAA&#10;">
                  <v:imagedata r:id="rId14" o:title=""/>
                </v:shape>
                <w10:anchorlock/>
              </v:group>
            </w:pict>
          </mc:Fallback>
        </mc:AlternateContent>
      </w:r>
    </w:p>
    <w:tbl>
      <w:tblPr>
        <w:tblW w:w="10800" w:type="dxa"/>
        <w:tblLayout w:type="fixed"/>
        <w:tblLook w:val="04A0" w:firstRow="1" w:lastRow="0" w:firstColumn="1" w:lastColumn="0" w:noHBand="0" w:noVBand="1"/>
      </w:tblPr>
      <w:tblGrid>
        <w:gridCol w:w="10800"/>
      </w:tblGrid>
      <w:tr w:rsidR="004048B0" w:rsidRPr="004048B0" w14:paraId="50DB9304" w14:textId="77777777" w:rsidTr="00FA7409">
        <w:trPr>
          <w:trHeight w:val="4320"/>
        </w:trPr>
        <w:tc>
          <w:tcPr>
            <w:tcW w:w="10800" w:type="dxa"/>
          </w:tcPr>
          <w:p w14:paraId="34342E28" w14:textId="77777777" w:rsidR="004048B0" w:rsidRPr="004048B0" w:rsidRDefault="004048B0" w:rsidP="004048B0">
            <w:pPr>
              <w:jc w:val="center"/>
              <w:outlineLvl w:val="0"/>
              <w:rPr>
                <w:rFonts w:asciiTheme="majorHAnsi" w:hAnsiTheme="majorHAnsi" w:cstheme="majorHAnsi"/>
                <w:caps/>
                <w:color w:val="FFFFFF" w:themeColor="background1"/>
                <w:sz w:val="96"/>
                <w:szCs w:val="96"/>
              </w:rPr>
            </w:pPr>
          </w:p>
        </w:tc>
      </w:tr>
      <w:tr w:rsidR="004048B0" w:rsidRPr="004048B0" w14:paraId="33421DB0" w14:textId="77777777" w:rsidTr="008F1ABD">
        <w:trPr>
          <w:trHeight w:val="944"/>
        </w:trPr>
        <w:tc>
          <w:tcPr>
            <w:tcW w:w="10800" w:type="dxa"/>
            <w:vAlign w:val="center"/>
          </w:tcPr>
          <w:p w14:paraId="12A3DC2B" w14:textId="073503A2" w:rsidR="004048B0" w:rsidRPr="000A28AF" w:rsidRDefault="000A28AF" w:rsidP="004048B0">
            <w:pPr>
              <w:pStyle w:val="Title"/>
              <w:rPr>
                <w:b/>
                <w:bCs/>
                <w:sz w:val="72"/>
                <w:szCs w:val="72"/>
              </w:rPr>
            </w:pPr>
            <w:r w:rsidRPr="000A28AF">
              <w:rPr>
                <w:b/>
                <w:bCs/>
                <w:color w:val="000000" w:themeColor="text1"/>
                <w:sz w:val="72"/>
                <w:szCs w:val="72"/>
              </w:rPr>
              <w:t>COMP-4522 ASSIGNMENT 2</w:t>
            </w:r>
          </w:p>
        </w:tc>
      </w:tr>
      <w:tr w:rsidR="004048B0" w:rsidRPr="004048B0" w14:paraId="782FEC22" w14:textId="77777777" w:rsidTr="008F1ABD">
        <w:trPr>
          <w:trHeight w:val="1528"/>
        </w:trPr>
        <w:tc>
          <w:tcPr>
            <w:tcW w:w="10800" w:type="dxa"/>
            <w:vAlign w:val="center"/>
          </w:tcPr>
          <w:p w14:paraId="4D490183" w14:textId="04CBCE64" w:rsidR="000A28AF" w:rsidRDefault="000A28AF" w:rsidP="000A28AF">
            <w:pPr>
              <w:pStyle w:val="Subtitle"/>
              <w:framePr w:wrap="auto" w:vAnchor="margin" w:hAnchor="text" w:yAlign="inline"/>
              <w:rPr>
                <w:color w:val="000000" w:themeColor="text1"/>
              </w:rPr>
            </w:pPr>
            <w:bookmarkStart w:id="0" w:name="_Toc160809157"/>
            <w:r w:rsidRPr="000A28AF">
              <w:rPr>
                <w:color w:val="000000" w:themeColor="text1"/>
              </w:rPr>
              <w:t>Iyan Velji</w:t>
            </w:r>
            <w:bookmarkEnd w:id="0"/>
            <w:r w:rsidRPr="000A28AF">
              <w:rPr>
                <w:color w:val="000000" w:themeColor="text1"/>
              </w:rPr>
              <w:t xml:space="preserve"> </w:t>
            </w:r>
          </w:p>
          <w:p w14:paraId="0A79A808" w14:textId="34E4EC46" w:rsidR="000A28AF" w:rsidRPr="000A28AF" w:rsidRDefault="000A28AF" w:rsidP="000A28AF">
            <w:pPr>
              <w:pStyle w:val="Subtitle"/>
              <w:framePr w:wrap="auto" w:vAnchor="margin" w:hAnchor="text" w:yAlign="inline"/>
            </w:pPr>
            <w:bookmarkStart w:id="1" w:name="_Toc160809158"/>
            <w:r w:rsidRPr="000A28AF">
              <w:rPr>
                <w:color w:val="000000" w:themeColor="text1"/>
              </w:rPr>
              <w:t>aldo Ortiz</w:t>
            </w:r>
            <w:bookmarkEnd w:id="1"/>
          </w:p>
        </w:tc>
      </w:tr>
      <w:tr w:rsidR="004048B0" w:rsidRPr="004048B0" w14:paraId="6F52A919" w14:textId="77777777" w:rsidTr="008F1ABD">
        <w:trPr>
          <w:trHeight w:val="6491"/>
        </w:trPr>
        <w:tc>
          <w:tcPr>
            <w:tcW w:w="10800" w:type="dxa"/>
            <w:vAlign w:val="bottom"/>
          </w:tcPr>
          <w:p w14:paraId="6182BB27" w14:textId="77777777" w:rsidR="004048B0" w:rsidRPr="004048B0" w:rsidRDefault="00000000" w:rsidP="004048B0">
            <w:pPr>
              <w:pStyle w:val="CoverInfo"/>
              <w:rPr>
                <w:noProof/>
              </w:rPr>
            </w:pPr>
            <w:sdt>
              <w:sdtPr>
                <w:rPr>
                  <w:noProof/>
                </w:rPr>
                <w:id w:val="243844413"/>
                <w:placeholder>
                  <w:docPart w:val="547F83A797B84F369830BA85563760F5"/>
                </w:placeholder>
                <w:temporary/>
                <w:showingPlcHdr/>
                <w15:appearance w15:val="hidden"/>
              </w:sdtPr>
              <w:sdtContent>
                <w:r w:rsidR="004048B0" w:rsidRPr="004048B0">
                  <w:rPr>
                    <w:noProof/>
                  </w:rPr>
                  <w:t>FABRIKAM TECHNOLOGY INC</w:t>
                </w:r>
                <w:r w:rsidR="004048B0" w:rsidRPr="004048B0">
                  <w:rPr>
                    <w:rStyle w:val="PlaceholderText"/>
                  </w:rPr>
                  <w:t>.</w:t>
                </w:r>
              </w:sdtContent>
            </w:sdt>
            <w:r w:rsidR="004048B0" w:rsidRPr="004048B0">
              <w:rPr>
                <w:noProof/>
              </w:rPr>
              <w:t xml:space="preserve"> </w:t>
            </w:r>
            <w:sdt>
              <w:sdtPr>
                <w:rPr>
                  <w:noProof/>
                </w:rPr>
                <w:id w:val="-1690362417"/>
                <w:placeholder>
                  <w:docPart w:val="DE3FA352E90F4572AA237688E9C8AE6B"/>
                </w:placeholder>
                <w:temporary/>
                <w:showingPlcHdr/>
                <w15:appearance w15:val="hidden"/>
              </w:sdtPr>
              <w:sdtContent>
                <w:r w:rsidR="004048B0" w:rsidRPr="004048B0">
                  <w:rPr>
                    <w:noProof/>
                  </w:rPr>
                  <w:t>|</w:t>
                </w:r>
              </w:sdtContent>
            </w:sdt>
            <w:r w:rsidR="004048B0" w:rsidRPr="004048B0">
              <w:rPr>
                <w:noProof/>
              </w:rPr>
              <w:t xml:space="preserve"> </w:t>
            </w:r>
            <w:sdt>
              <w:sdtPr>
                <w:rPr>
                  <w:noProof/>
                </w:rPr>
                <w:id w:val="-128172013"/>
                <w:placeholder>
                  <w:docPart w:val="2C1EEDA866634861B77410C3890C8963"/>
                </w:placeholder>
                <w:temporary/>
                <w:showingPlcHdr/>
                <w15:appearance w15:val="hidden"/>
              </w:sdtPr>
              <w:sdtContent>
                <w:r w:rsidR="004048B0" w:rsidRPr="004048B0">
                  <w:rPr>
                    <w:noProof/>
                  </w:rPr>
                  <w:t>INFO@FABRIKAM.COM</w:t>
                </w:r>
              </w:sdtContent>
            </w:sdt>
          </w:p>
        </w:tc>
      </w:tr>
    </w:tbl>
    <w:p w14:paraId="512E0D6E" w14:textId="77777777" w:rsidR="00B678B1" w:rsidRPr="004048B0" w:rsidRDefault="00B678B1" w:rsidP="004048B0"/>
    <w:p w14:paraId="6EC61DC8" w14:textId="77777777" w:rsidR="00E92204" w:rsidRDefault="00E92204" w:rsidP="004048B0">
      <w:pPr>
        <w:pStyle w:val="CoverInfo"/>
        <w:sectPr w:rsidR="00E92204" w:rsidSect="00AA7118">
          <w:footerReference w:type="default" r:id="rId15"/>
          <w:footerReference w:type="first" r:id="rId16"/>
          <w:pgSz w:w="12240" w:h="15840"/>
          <w:pgMar w:top="720" w:right="720" w:bottom="720" w:left="720" w:header="288" w:footer="288" w:gutter="0"/>
          <w:cols w:space="720"/>
          <w:titlePg/>
          <w:docGrid w:linePitch="360"/>
        </w:sectPr>
      </w:pPr>
    </w:p>
    <w:p w14:paraId="41718648" w14:textId="77777777" w:rsidR="009C1C87" w:rsidRDefault="009C1C87">
      <w:r>
        <w:rPr>
          <w:noProof/>
        </w:rPr>
        <w:lastRenderedPageBreak/>
        <w:drawing>
          <wp:anchor distT="0" distB="0" distL="114300" distR="114300" simplePos="0" relativeHeight="251678719" behindDoc="1" locked="1" layoutInCell="1" allowOverlap="1" wp14:anchorId="7F006799" wp14:editId="4D935EC7">
            <wp:simplePos x="0" y="0"/>
            <wp:positionH relativeFrom="column">
              <wp:posOffset>-398145</wp:posOffset>
            </wp:positionH>
            <wp:positionV relativeFrom="paragraph">
              <wp:posOffset>-457200</wp:posOffset>
            </wp:positionV>
            <wp:extent cx="7713068" cy="10058400"/>
            <wp:effectExtent l="0" t="0" r="2540" b="0"/>
            <wp:wrapNone/>
            <wp:docPr id="9" name="Picture 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713068" cy="10058400"/>
                    </a:xfrm>
                    <a:prstGeom prst="rect">
                      <a:avLst/>
                    </a:prstGeom>
                    <a:noFill/>
                  </pic:spPr>
                </pic:pic>
              </a:graphicData>
            </a:graphic>
            <wp14:sizeRelH relativeFrom="margin">
              <wp14:pctWidth>0</wp14:pctWidth>
            </wp14:sizeRelH>
            <wp14:sizeRelV relativeFrom="margin">
              <wp14:pctHeight>0</wp14:pctHeight>
            </wp14:sizeRelV>
          </wp:anchor>
        </w:drawing>
      </w:r>
    </w:p>
    <w:tbl>
      <w:tblPr>
        <w:tblW w:w="9203" w:type="dxa"/>
        <w:tblLook w:val="04A0" w:firstRow="1" w:lastRow="0" w:firstColumn="1" w:lastColumn="0" w:noHBand="0" w:noVBand="1"/>
      </w:tblPr>
      <w:tblGrid>
        <w:gridCol w:w="3168"/>
        <w:gridCol w:w="6035"/>
      </w:tblGrid>
      <w:tr w:rsidR="00517D36" w:rsidRPr="004048B0" w14:paraId="10691A7D" w14:textId="77777777" w:rsidTr="00C17936">
        <w:trPr>
          <w:trHeight w:val="3456"/>
        </w:trPr>
        <w:tc>
          <w:tcPr>
            <w:tcW w:w="3168" w:type="dxa"/>
            <w:vMerge w:val="restart"/>
          </w:tcPr>
          <w:p w14:paraId="3B393F1D" w14:textId="77777777" w:rsidR="00C17936" w:rsidRPr="004048B0" w:rsidRDefault="00C17936" w:rsidP="00E92204">
            <w:pPr>
              <w:pStyle w:val="CoverInfo"/>
              <w:spacing w:before="0"/>
            </w:pPr>
          </w:p>
          <w:p w14:paraId="1E3715E7" w14:textId="77777777" w:rsidR="00517D36" w:rsidRPr="004048B0" w:rsidRDefault="00517D36" w:rsidP="00D51608"/>
        </w:tc>
        <w:tc>
          <w:tcPr>
            <w:tcW w:w="6035" w:type="dxa"/>
            <w:vAlign w:val="bottom"/>
          </w:tcPr>
          <w:p w14:paraId="424FF4A4" w14:textId="77777777" w:rsidR="00517D36" w:rsidRPr="004048B0" w:rsidRDefault="00517D36" w:rsidP="006551C3">
            <w:pPr>
              <w:pStyle w:val="Heading2"/>
            </w:pPr>
            <w:bookmarkStart w:id="2" w:name="_Toc160809159"/>
            <w:r w:rsidRPr="004048B0">
              <w:rPr>
                <w:noProof/>
                <w:lang w:eastAsia="en-AU"/>
              </w:rPr>
              <w:drawing>
                <wp:inline distT="0" distB="0" distL="0" distR="0" wp14:anchorId="29A7DE6C" wp14:editId="280C9ED1">
                  <wp:extent cx="2286000" cy="222740"/>
                  <wp:effectExtent l="0" t="0" r="0" b="6350"/>
                  <wp:docPr id="6" name="Graphic 6" title="Decora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96DAC541-7B7A-43D3-8B79-37D633B846F1}">
                                <asvg:svgBlip xmlns:asvg="http://schemas.microsoft.com/office/drawing/2016/SVG/main" r:embed="rId19"/>
                              </a:ext>
                            </a:extLst>
                          </a:blip>
                          <a:stretch>
                            <a:fillRect/>
                          </a:stretch>
                        </pic:blipFill>
                        <pic:spPr>
                          <a:xfrm>
                            <a:off x="0" y="0"/>
                            <a:ext cx="2286000" cy="222740"/>
                          </a:xfrm>
                          <a:prstGeom prst="rect">
                            <a:avLst/>
                          </a:prstGeom>
                        </pic:spPr>
                      </pic:pic>
                    </a:graphicData>
                  </a:graphic>
                </wp:inline>
              </w:drawing>
            </w:r>
            <w:bookmarkEnd w:id="2"/>
          </w:p>
        </w:tc>
      </w:tr>
      <w:tr w:rsidR="00517D36" w:rsidRPr="004048B0" w14:paraId="2C19133A" w14:textId="77777777" w:rsidTr="00C17936">
        <w:trPr>
          <w:trHeight w:val="1368"/>
        </w:trPr>
        <w:tc>
          <w:tcPr>
            <w:tcW w:w="3168" w:type="dxa"/>
            <w:vMerge/>
          </w:tcPr>
          <w:p w14:paraId="2B29D7E5" w14:textId="77777777" w:rsidR="00517D36" w:rsidRPr="004048B0" w:rsidRDefault="00517D36" w:rsidP="00D51608"/>
        </w:tc>
        <w:tc>
          <w:tcPr>
            <w:tcW w:w="6035" w:type="dxa"/>
            <w:vAlign w:val="bottom"/>
          </w:tcPr>
          <w:p w14:paraId="7F4C45A7" w14:textId="5C26CDD0" w:rsidR="00517D36" w:rsidRPr="00BB27E2" w:rsidRDefault="00CB53DC" w:rsidP="00C17936">
            <w:pPr>
              <w:pStyle w:val="Heading1"/>
              <w:rPr>
                <w:color w:val="000000" w:themeColor="text1"/>
              </w:rPr>
            </w:pPr>
            <w:bookmarkStart w:id="3" w:name="_Toc160809160"/>
            <w:r>
              <w:rPr>
                <w:color w:val="000000" w:themeColor="text1"/>
              </w:rPr>
              <w:t>E</w:t>
            </w:r>
            <w:r w:rsidR="00BB27E2" w:rsidRPr="00BB27E2">
              <w:rPr>
                <w:color w:val="000000" w:themeColor="text1"/>
              </w:rPr>
              <w:t>xecutive Summary</w:t>
            </w:r>
            <w:bookmarkEnd w:id="3"/>
          </w:p>
        </w:tc>
      </w:tr>
      <w:tr w:rsidR="00517D36" w:rsidRPr="004048B0" w14:paraId="2D77E2A4" w14:textId="77777777" w:rsidTr="00C17936">
        <w:trPr>
          <w:trHeight w:val="7443"/>
        </w:trPr>
        <w:tc>
          <w:tcPr>
            <w:tcW w:w="3168" w:type="dxa"/>
            <w:vMerge/>
          </w:tcPr>
          <w:p w14:paraId="59035FC7" w14:textId="77777777" w:rsidR="00517D36" w:rsidRPr="004048B0" w:rsidRDefault="00517D36" w:rsidP="00D51608"/>
        </w:tc>
        <w:tc>
          <w:tcPr>
            <w:tcW w:w="6035" w:type="dxa"/>
          </w:tcPr>
          <w:p w14:paraId="717E289C" w14:textId="77777777" w:rsidR="00517D36" w:rsidRPr="004048B0" w:rsidRDefault="00517D36" w:rsidP="00D51608">
            <w:pPr>
              <w:rPr>
                <w:b/>
                <w:bCs/>
                <w:color w:val="FFFFFF" w:themeColor="background1"/>
              </w:rPr>
            </w:pPr>
          </w:p>
          <w:p w14:paraId="0FE8E847" w14:textId="77777777" w:rsidR="00517D36" w:rsidRPr="004048B0" w:rsidRDefault="00517D36" w:rsidP="00D51608">
            <w:pPr>
              <w:rPr>
                <w:b/>
                <w:bCs/>
                <w:color w:val="FFFFFF" w:themeColor="background1"/>
              </w:rPr>
            </w:pPr>
          </w:p>
          <w:sdt>
            <w:sdtPr>
              <w:rPr>
                <w:color w:val="000000" w:themeColor="text1"/>
              </w:rPr>
              <w:id w:val="-1773090789"/>
              <w:placeholder>
                <w:docPart w:val="FA816C0CC2E7492D85FD036DB45482B9"/>
              </w:placeholder>
              <w:temporary/>
              <w:showingPlcHdr/>
              <w15:appearance w15:val="hidden"/>
            </w:sdtPr>
            <w:sdtEndPr>
              <w:rPr>
                <w:color w:val="FFFFFF" w:themeColor="background1"/>
              </w:rPr>
            </w:sdtEndPr>
            <w:sdtContent>
              <w:p w14:paraId="7523AC27" w14:textId="77777777" w:rsidR="00EA0EF8" w:rsidRPr="00C146E0" w:rsidRDefault="00EA0EF8" w:rsidP="00EA0EF8">
                <w:pPr>
                  <w:pStyle w:val="NormalBold"/>
                  <w:rPr>
                    <w:color w:val="000000" w:themeColor="text1"/>
                  </w:rPr>
                </w:pPr>
                <w:r w:rsidRPr="00C146E0">
                  <w:rPr>
                    <w:color w:val="000000" w:themeColor="text1"/>
                  </w:rPr>
                  <w:t xml:space="preserve">Lorem ipsum dolor sit amet, consectetur adipiscing elit, sed do eiusmod tempor incididunt ut labore et dolore magna aliqua. Pellentesque id nibh tortor id aliquet. Purus in mollis nunc sed. Elit duis tristique sollicitudin nibh sit amet commodo nulla. At tellus at urna condimentum. Nunc non blandit massa enim nec dui nunc. Massa id neque aliquam vestibulum morbi blandit. Amet volutpat consequat mauris nunc congue. Nunc vel risus commodo viverra maecenas. Commodo odio aenean sed adipiscing diam donec adipiscing tristique. </w:t>
                </w:r>
              </w:p>
              <w:p w14:paraId="7490557E" w14:textId="77777777" w:rsidR="00EA0EF8" w:rsidRPr="00C146E0" w:rsidRDefault="00EA0EF8" w:rsidP="00EA0EF8">
                <w:pPr>
                  <w:pStyle w:val="NormalBold"/>
                  <w:rPr>
                    <w:color w:val="000000" w:themeColor="text1"/>
                  </w:rPr>
                </w:pPr>
              </w:p>
              <w:p w14:paraId="602CB064" w14:textId="77777777" w:rsidR="00517D36" w:rsidRPr="004048B0" w:rsidRDefault="00EA0EF8" w:rsidP="00EA0EF8">
                <w:pPr>
                  <w:pStyle w:val="NormalBold"/>
                </w:pPr>
                <w:r w:rsidRPr="00C146E0">
                  <w:rPr>
                    <w:color w:val="000000" w:themeColor="text1"/>
                  </w:rPr>
                  <w:t>Lorem ipsum dolor sit amet consectetur adipiscing. Nisi lacus sed viverra tellus. Orci eu lobortis elementum nibh tellus molestie nunc non. Laoreet suspendisse interdum consectetur libero id faucibus nisl tincidunt. Pharetra massa ultricies mi quis hendrerit dolor. Non tellus orci ac auctor augue mauris augue neque gravida. Nunc non blandit massa enim nec dui nunc mattis. Nulla malesuada pellentesque elit eget gravida cum. Sit amet nulla facilisi morbi</w:t>
                </w:r>
              </w:p>
            </w:sdtContent>
          </w:sdt>
        </w:tc>
      </w:tr>
    </w:tbl>
    <w:p w14:paraId="6B3E8026" w14:textId="77777777" w:rsidR="00114118" w:rsidRPr="004048B0" w:rsidRDefault="00114118"/>
    <w:p w14:paraId="57C71216" w14:textId="77777777" w:rsidR="007762BF" w:rsidRPr="004048B0" w:rsidRDefault="007762BF">
      <w:pPr>
        <w:sectPr w:rsidR="007762BF" w:rsidRPr="004048B0" w:rsidSect="00AA7118">
          <w:pgSz w:w="12240" w:h="15840"/>
          <w:pgMar w:top="720" w:right="720" w:bottom="720" w:left="720" w:header="288" w:footer="288" w:gutter="0"/>
          <w:cols w:space="720"/>
          <w:titlePg/>
          <w:docGrid w:linePitch="360"/>
        </w:sectPr>
      </w:pPr>
    </w:p>
    <w:p w14:paraId="0B0DBF92" w14:textId="77777777" w:rsidR="00114118" w:rsidRPr="004048B0" w:rsidRDefault="00114118"/>
    <w:tbl>
      <w:tblPr>
        <w:tblW w:w="10800" w:type="dxa"/>
        <w:tblLayout w:type="fixed"/>
        <w:tblLook w:val="0600" w:firstRow="0" w:lastRow="0" w:firstColumn="0" w:lastColumn="0" w:noHBand="1" w:noVBand="1"/>
      </w:tblPr>
      <w:tblGrid>
        <w:gridCol w:w="3600"/>
        <w:gridCol w:w="7200"/>
      </w:tblGrid>
      <w:tr w:rsidR="0015336E" w:rsidRPr="004048B0" w14:paraId="5BF8DD57" w14:textId="77777777" w:rsidTr="006551C3">
        <w:trPr>
          <w:trHeight w:val="432"/>
        </w:trPr>
        <w:tc>
          <w:tcPr>
            <w:tcW w:w="3600" w:type="dxa"/>
            <w:vMerge w:val="restart"/>
          </w:tcPr>
          <w:p w14:paraId="297AF4E5" w14:textId="77777777" w:rsidR="0015336E" w:rsidRPr="004048B0" w:rsidRDefault="0015336E" w:rsidP="00BB27E2">
            <w:pPr>
              <w:rPr>
                <w:noProof/>
              </w:rPr>
            </w:pPr>
          </w:p>
        </w:tc>
        <w:tc>
          <w:tcPr>
            <w:tcW w:w="7200" w:type="dxa"/>
          </w:tcPr>
          <w:p w14:paraId="6D11B926" w14:textId="77777777" w:rsidR="0015336E" w:rsidRPr="004048B0" w:rsidRDefault="0015336E" w:rsidP="005947BE">
            <w:pPr>
              <w:rPr>
                <w:b/>
                <w:bCs/>
              </w:rPr>
            </w:pPr>
            <w:r w:rsidRPr="004048B0">
              <w:rPr>
                <w:noProof/>
                <w:lang w:eastAsia="en-AU"/>
              </w:rPr>
              <w:drawing>
                <wp:inline distT="0" distB="0" distL="0" distR="0" wp14:anchorId="073579A4" wp14:editId="29884785">
                  <wp:extent cx="2286000" cy="222740"/>
                  <wp:effectExtent l="0" t="0" r="0" b="6350"/>
                  <wp:docPr id="1" name="Graphic 1" title="Decora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96DAC541-7B7A-43D3-8B79-37D633B846F1}">
                                <asvg:svgBlip xmlns:asvg="http://schemas.microsoft.com/office/drawing/2016/SVG/main" r:embed="rId19"/>
                              </a:ext>
                            </a:extLst>
                          </a:blip>
                          <a:stretch>
                            <a:fillRect/>
                          </a:stretch>
                        </pic:blipFill>
                        <pic:spPr>
                          <a:xfrm>
                            <a:off x="0" y="0"/>
                            <a:ext cx="2286000" cy="222740"/>
                          </a:xfrm>
                          <a:prstGeom prst="rect">
                            <a:avLst/>
                          </a:prstGeom>
                        </pic:spPr>
                      </pic:pic>
                    </a:graphicData>
                  </a:graphic>
                </wp:inline>
              </w:drawing>
            </w:r>
          </w:p>
        </w:tc>
      </w:tr>
      <w:tr w:rsidR="0015336E" w:rsidRPr="004048B0" w14:paraId="4841B86A" w14:textId="77777777" w:rsidTr="00FE44CB">
        <w:trPr>
          <w:trHeight w:val="1440"/>
        </w:trPr>
        <w:tc>
          <w:tcPr>
            <w:tcW w:w="3600" w:type="dxa"/>
            <w:vMerge/>
          </w:tcPr>
          <w:p w14:paraId="75503A3A" w14:textId="77777777" w:rsidR="0015336E" w:rsidRPr="004048B0" w:rsidRDefault="0015336E" w:rsidP="005947BE">
            <w:pPr>
              <w:rPr>
                <w:noProof/>
              </w:rPr>
            </w:pPr>
          </w:p>
        </w:tc>
        <w:tc>
          <w:tcPr>
            <w:tcW w:w="7200" w:type="dxa"/>
          </w:tcPr>
          <w:sdt>
            <w:sdtPr>
              <w:id w:val="-1222283786"/>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09FA75C3" w14:textId="77777777" w:rsidR="00BB27E2" w:rsidRDefault="00BB27E2" w:rsidP="00BB27E2">
                <w:pPr>
                  <w:pStyle w:val="TOCHeading"/>
                </w:pPr>
                <w:r>
                  <w:t>Contents</w:t>
                </w:r>
              </w:p>
              <w:p w14:paraId="30519DEA" w14:textId="57B29986" w:rsidR="00CB53DC" w:rsidRDefault="00CB53DC" w:rsidP="00CB53DC">
                <w:pPr>
                  <w:pStyle w:val="TOC3"/>
                  <w:tabs>
                    <w:tab w:val="right" w:leader="dot" w:pos="10790"/>
                  </w:tabs>
                  <w:ind w:left="0"/>
                  <w:rPr>
                    <w:rFonts w:eastAsiaTheme="minorEastAsia"/>
                    <w:noProof/>
                    <w:kern w:val="2"/>
                    <w:lang w:val="en-CA" w:eastAsia="en-CA"/>
                    <w14:ligatures w14:val="standardContextual"/>
                  </w:rPr>
                </w:pPr>
                <w:r>
                  <w:t xml:space="preserve">    </w:t>
                </w:r>
                <w:r w:rsidR="00BB27E2">
                  <w:fldChar w:fldCharType="begin"/>
                </w:r>
                <w:r w:rsidR="00BB27E2">
                  <w:instrText xml:space="preserve"> TOC \o "1-3" \h \z \u </w:instrText>
                </w:r>
                <w:r w:rsidR="00BB27E2">
                  <w:fldChar w:fldCharType="separate"/>
                </w:r>
                <w:hyperlink w:anchor="_Toc160809160" w:history="1">
                  <w:r>
                    <w:rPr>
                      <w:rStyle w:val="Hyperlink"/>
                      <w:noProof/>
                    </w:rPr>
                    <w:t>E</w:t>
                  </w:r>
                  <w:r w:rsidRPr="00623120">
                    <w:rPr>
                      <w:rStyle w:val="Hyperlink"/>
                      <w:noProof/>
                    </w:rPr>
                    <w:t>xecutive Summary</w:t>
                  </w:r>
                  <w:r>
                    <w:rPr>
                      <w:noProof/>
                      <w:webHidden/>
                    </w:rPr>
                    <w:tab/>
                  </w:r>
                  <w:r>
                    <w:rPr>
                      <w:noProof/>
                      <w:webHidden/>
                    </w:rPr>
                    <w:fldChar w:fldCharType="begin"/>
                  </w:r>
                  <w:r>
                    <w:rPr>
                      <w:noProof/>
                      <w:webHidden/>
                    </w:rPr>
                    <w:instrText xml:space="preserve"> PAGEREF _Toc160809160 \h </w:instrText>
                  </w:r>
                  <w:r>
                    <w:rPr>
                      <w:noProof/>
                      <w:webHidden/>
                    </w:rPr>
                  </w:r>
                  <w:r>
                    <w:rPr>
                      <w:noProof/>
                      <w:webHidden/>
                    </w:rPr>
                    <w:fldChar w:fldCharType="separate"/>
                  </w:r>
                  <w:r>
                    <w:rPr>
                      <w:noProof/>
                      <w:webHidden/>
                    </w:rPr>
                    <w:t>2</w:t>
                  </w:r>
                  <w:r>
                    <w:rPr>
                      <w:noProof/>
                      <w:webHidden/>
                    </w:rPr>
                    <w:fldChar w:fldCharType="end"/>
                  </w:r>
                </w:hyperlink>
              </w:p>
              <w:p w14:paraId="4623D7C0" w14:textId="15E66A0D" w:rsidR="00CB53DC" w:rsidRDefault="00CB53DC">
                <w:pPr>
                  <w:pStyle w:val="TOC2"/>
                  <w:tabs>
                    <w:tab w:val="right" w:leader="dot" w:pos="10790"/>
                  </w:tabs>
                  <w:rPr>
                    <w:rFonts w:eastAsiaTheme="minorEastAsia"/>
                    <w:noProof/>
                    <w:kern w:val="2"/>
                    <w:lang w:val="en-CA" w:eastAsia="en-CA"/>
                    <w14:ligatures w14:val="standardContextual"/>
                  </w:rPr>
                </w:pPr>
                <w:hyperlink w:anchor="_Toc160809161" w:history="1">
                  <w:r w:rsidRPr="00623120">
                    <w:rPr>
                      <w:rStyle w:val="Hyperlink"/>
                      <w:noProof/>
                    </w:rPr>
                    <w:t>Part I: Python and SQL</w:t>
                  </w:r>
                  <w:r>
                    <w:rPr>
                      <w:noProof/>
                      <w:webHidden/>
                    </w:rPr>
                    <w:tab/>
                  </w:r>
                  <w:r>
                    <w:rPr>
                      <w:noProof/>
                      <w:webHidden/>
                    </w:rPr>
                    <w:fldChar w:fldCharType="begin"/>
                  </w:r>
                  <w:r>
                    <w:rPr>
                      <w:noProof/>
                      <w:webHidden/>
                    </w:rPr>
                    <w:instrText xml:space="preserve"> PAGEREF _Toc160809161 \h </w:instrText>
                  </w:r>
                  <w:r>
                    <w:rPr>
                      <w:noProof/>
                      <w:webHidden/>
                    </w:rPr>
                  </w:r>
                  <w:r>
                    <w:rPr>
                      <w:noProof/>
                      <w:webHidden/>
                    </w:rPr>
                    <w:fldChar w:fldCharType="separate"/>
                  </w:r>
                  <w:r>
                    <w:rPr>
                      <w:noProof/>
                      <w:webHidden/>
                    </w:rPr>
                    <w:t>5</w:t>
                  </w:r>
                  <w:r>
                    <w:rPr>
                      <w:noProof/>
                      <w:webHidden/>
                    </w:rPr>
                    <w:fldChar w:fldCharType="end"/>
                  </w:r>
                </w:hyperlink>
              </w:p>
              <w:p w14:paraId="6818AE00" w14:textId="6F2E167F" w:rsidR="00CB53DC" w:rsidRDefault="00CB53DC">
                <w:pPr>
                  <w:pStyle w:val="TOC2"/>
                  <w:tabs>
                    <w:tab w:val="right" w:leader="dot" w:pos="10790"/>
                  </w:tabs>
                  <w:rPr>
                    <w:rFonts w:eastAsiaTheme="minorEastAsia"/>
                    <w:noProof/>
                    <w:kern w:val="2"/>
                    <w:lang w:val="en-CA" w:eastAsia="en-CA"/>
                    <w14:ligatures w14:val="standardContextual"/>
                  </w:rPr>
                </w:pPr>
                <w:hyperlink w:anchor="_Toc160809162" w:history="1">
                  <w:r w:rsidRPr="00623120">
                    <w:rPr>
                      <w:rStyle w:val="Hyperlink"/>
                      <w:noProof/>
                    </w:rPr>
                    <w:t>Part II: Prolog</w:t>
                  </w:r>
                  <w:r>
                    <w:rPr>
                      <w:noProof/>
                      <w:webHidden/>
                    </w:rPr>
                    <w:tab/>
                  </w:r>
                  <w:r>
                    <w:rPr>
                      <w:noProof/>
                      <w:webHidden/>
                    </w:rPr>
                    <w:fldChar w:fldCharType="begin"/>
                  </w:r>
                  <w:r>
                    <w:rPr>
                      <w:noProof/>
                      <w:webHidden/>
                    </w:rPr>
                    <w:instrText xml:space="preserve"> PAGEREF _Toc160809162 \h </w:instrText>
                  </w:r>
                  <w:r>
                    <w:rPr>
                      <w:noProof/>
                      <w:webHidden/>
                    </w:rPr>
                  </w:r>
                  <w:r>
                    <w:rPr>
                      <w:noProof/>
                      <w:webHidden/>
                    </w:rPr>
                    <w:fldChar w:fldCharType="separate"/>
                  </w:r>
                  <w:r>
                    <w:rPr>
                      <w:noProof/>
                      <w:webHidden/>
                    </w:rPr>
                    <w:t>7</w:t>
                  </w:r>
                  <w:r>
                    <w:rPr>
                      <w:noProof/>
                      <w:webHidden/>
                    </w:rPr>
                    <w:fldChar w:fldCharType="end"/>
                  </w:r>
                </w:hyperlink>
              </w:p>
              <w:p w14:paraId="15D81A42" w14:textId="6508F253" w:rsidR="00CB53DC" w:rsidRDefault="00CB53DC">
                <w:pPr>
                  <w:pStyle w:val="TOC2"/>
                  <w:tabs>
                    <w:tab w:val="right" w:leader="dot" w:pos="10790"/>
                  </w:tabs>
                  <w:rPr>
                    <w:rFonts w:eastAsiaTheme="minorEastAsia"/>
                    <w:noProof/>
                    <w:kern w:val="2"/>
                    <w:lang w:val="en-CA" w:eastAsia="en-CA"/>
                    <w14:ligatures w14:val="standardContextual"/>
                  </w:rPr>
                </w:pPr>
                <w:hyperlink w:anchor="_Toc160809163" w:history="1">
                  <w:r w:rsidRPr="00623120">
                    <w:rPr>
                      <w:rStyle w:val="Hyperlink"/>
                      <w:noProof/>
                    </w:rPr>
                    <w:t>Reflection</w:t>
                  </w:r>
                  <w:r>
                    <w:rPr>
                      <w:noProof/>
                      <w:webHidden/>
                    </w:rPr>
                    <w:tab/>
                  </w:r>
                  <w:r>
                    <w:rPr>
                      <w:noProof/>
                      <w:webHidden/>
                    </w:rPr>
                    <w:fldChar w:fldCharType="begin"/>
                  </w:r>
                  <w:r>
                    <w:rPr>
                      <w:noProof/>
                      <w:webHidden/>
                    </w:rPr>
                    <w:instrText xml:space="preserve"> PAGEREF _Toc160809163 \h </w:instrText>
                  </w:r>
                  <w:r>
                    <w:rPr>
                      <w:noProof/>
                      <w:webHidden/>
                    </w:rPr>
                  </w:r>
                  <w:r>
                    <w:rPr>
                      <w:noProof/>
                      <w:webHidden/>
                    </w:rPr>
                    <w:fldChar w:fldCharType="separate"/>
                  </w:r>
                  <w:r>
                    <w:rPr>
                      <w:noProof/>
                      <w:webHidden/>
                    </w:rPr>
                    <w:t>9</w:t>
                  </w:r>
                  <w:r>
                    <w:rPr>
                      <w:noProof/>
                      <w:webHidden/>
                    </w:rPr>
                    <w:fldChar w:fldCharType="end"/>
                  </w:r>
                </w:hyperlink>
              </w:p>
              <w:p w14:paraId="48D7BCB7" w14:textId="1E740ACE" w:rsidR="00BB27E2" w:rsidRDefault="00BB27E2" w:rsidP="00BB27E2">
                <w:r>
                  <w:rPr>
                    <w:b/>
                    <w:bCs/>
                    <w:noProof/>
                  </w:rPr>
                  <w:fldChar w:fldCharType="end"/>
                </w:r>
              </w:p>
            </w:sdtContent>
          </w:sdt>
          <w:p w14:paraId="21D6CB4B" w14:textId="5F581785" w:rsidR="0015336E" w:rsidRPr="004048B0" w:rsidRDefault="0015336E" w:rsidP="00FE44CB">
            <w:pPr>
              <w:pStyle w:val="Heading2"/>
            </w:pPr>
          </w:p>
        </w:tc>
      </w:tr>
      <w:tr w:rsidR="0015336E" w:rsidRPr="004048B0" w14:paraId="2F103CE5" w14:textId="77777777" w:rsidTr="006551C3">
        <w:trPr>
          <w:trHeight w:val="5680"/>
        </w:trPr>
        <w:tc>
          <w:tcPr>
            <w:tcW w:w="3600" w:type="dxa"/>
            <w:vMerge/>
          </w:tcPr>
          <w:p w14:paraId="1C4C8EE1" w14:textId="77777777" w:rsidR="0015336E" w:rsidRPr="004048B0" w:rsidRDefault="0015336E" w:rsidP="005947BE">
            <w:pPr>
              <w:rPr>
                <w:noProof/>
              </w:rPr>
            </w:pPr>
          </w:p>
        </w:tc>
        <w:tc>
          <w:tcPr>
            <w:tcW w:w="7200" w:type="dxa"/>
          </w:tcPr>
          <w:p w14:paraId="40121572" w14:textId="4532A724" w:rsidR="0015336E" w:rsidRPr="004048B0" w:rsidRDefault="0015336E" w:rsidP="0015336E">
            <w:pPr>
              <w:pStyle w:val="Heading3"/>
            </w:pPr>
          </w:p>
          <w:p w14:paraId="3829CA8A" w14:textId="77777777" w:rsidR="0015336E" w:rsidRPr="004048B0" w:rsidRDefault="0015336E" w:rsidP="0015336E"/>
          <w:p w14:paraId="364BD06C" w14:textId="2661349A" w:rsidR="00EA0EF8" w:rsidRPr="004048B0" w:rsidRDefault="00EA0EF8" w:rsidP="00EA0EF8">
            <w:pPr>
              <w:pStyle w:val="Heading3"/>
            </w:pPr>
          </w:p>
          <w:p w14:paraId="0D2809AA" w14:textId="77777777" w:rsidR="0015336E" w:rsidRPr="004048B0" w:rsidRDefault="00EA0EF8" w:rsidP="00EA0EF8">
            <w:r w:rsidRPr="004048B0">
              <w:t xml:space="preserve"> </w:t>
            </w:r>
          </w:p>
          <w:p w14:paraId="54078052" w14:textId="5F9EDC92" w:rsidR="00EA0EF8" w:rsidRPr="004048B0" w:rsidRDefault="00EA0EF8" w:rsidP="00EA0EF8">
            <w:pPr>
              <w:pStyle w:val="Heading3"/>
            </w:pPr>
          </w:p>
          <w:p w14:paraId="3ED2A128" w14:textId="0659FB68" w:rsidR="00EA0EF8" w:rsidRPr="004048B0" w:rsidRDefault="00EA0EF8" w:rsidP="00EA0EF8"/>
          <w:p w14:paraId="317D4D6E" w14:textId="77777777" w:rsidR="00C17936" w:rsidRPr="004048B0" w:rsidRDefault="00C17936" w:rsidP="00EA0EF8"/>
        </w:tc>
      </w:tr>
      <w:tr w:rsidR="0015336E" w:rsidRPr="004048B0" w14:paraId="79C70D24" w14:textId="77777777" w:rsidTr="006551C3">
        <w:trPr>
          <w:trHeight w:val="4892"/>
        </w:trPr>
        <w:tc>
          <w:tcPr>
            <w:tcW w:w="3600" w:type="dxa"/>
            <w:vMerge/>
          </w:tcPr>
          <w:p w14:paraId="1CFCDF0E" w14:textId="77777777" w:rsidR="0015336E" w:rsidRPr="004048B0" w:rsidRDefault="0015336E" w:rsidP="005947BE">
            <w:pPr>
              <w:rPr>
                <w:noProof/>
              </w:rPr>
            </w:pPr>
          </w:p>
        </w:tc>
        <w:tc>
          <w:tcPr>
            <w:tcW w:w="7200" w:type="dxa"/>
          </w:tcPr>
          <w:p w14:paraId="2C05E8F7" w14:textId="6C80B03E" w:rsidR="0015336E" w:rsidRPr="004048B0" w:rsidRDefault="0015336E" w:rsidP="00BB27E2">
            <w:pPr>
              <w:rPr>
                <w:noProof/>
              </w:rPr>
            </w:pPr>
          </w:p>
        </w:tc>
      </w:tr>
      <w:tr w:rsidR="0015336E" w:rsidRPr="004048B0" w14:paraId="6892E559" w14:textId="77777777" w:rsidTr="004048B0">
        <w:trPr>
          <w:trHeight w:val="576"/>
        </w:trPr>
        <w:tc>
          <w:tcPr>
            <w:tcW w:w="3600" w:type="dxa"/>
            <w:vMerge/>
          </w:tcPr>
          <w:p w14:paraId="64500DDF" w14:textId="77777777" w:rsidR="0015336E" w:rsidRPr="004048B0" w:rsidRDefault="0015336E" w:rsidP="005947BE">
            <w:pPr>
              <w:rPr>
                <w:noProof/>
              </w:rPr>
            </w:pPr>
          </w:p>
        </w:tc>
        <w:tc>
          <w:tcPr>
            <w:tcW w:w="7200" w:type="dxa"/>
          </w:tcPr>
          <w:p w14:paraId="6E30FE26" w14:textId="77777777" w:rsidR="0015336E" w:rsidRPr="004048B0" w:rsidRDefault="00000000" w:rsidP="004048B0">
            <w:pPr>
              <w:pStyle w:val="Caption"/>
            </w:pPr>
            <w:sdt>
              <w:sdtPr>
                <w:id w:val="557511328"/>
                <w:placeholder>
                  <w:docPart w:val="C5412F06DE154A23954815FC9F74D7EE"/>
                </w:placeholder>
                <w:showingPlcHdr/>
              </w:sdtPr>
              <w:sdtContent>
                <w:r w:rsidR="004048B0" w:rsidRPr="004048B0">
                  <w:t>Figure 1</w:t>
                </w:r>
              </w:sdtContent>
            </w:sdt>
            <w:r w:rsidR="004048B0" w:rsidRPr="004048B0">
              <w:t xml:space="preserve"> </w:t>
            </w:r>
          </w:p>
        </w:tc>
      </w:tr>
    </w:tbl>
    <w:p w14:paraId="667576C0" w14:textId="77777777" w:rsidR="007762BF" w:rsidRPr="004048B0" w:rsidRDefault="007762BF"/>
    <w:p w14:paraId="43598169" w14:textId="77777777" w:rsidR="00C17936" w:rsidRPr="004048B0" w:rsidRDefault="00C17936">
      <w:pPr>
        <w:sectPr w:rsidR="00C17936" w:rsidRPr="004048B0" w:rsidSect="00AA7118">
          <w:pgSz w:w="12240" w:h="15840"/>
          <w:pgMar w:top="720" w:right="720" w:bottom="720" w:left="720" w:header="288" w:footer="288" w:gutter="0"/>
          <w:cols w:space="720"/>
          <w:titlePg/>
          <w:docGrid w:linePitch="360"/>
        </w:sectPr>
      </w:pPr>
    </w:p>
    <w:p w14:paraId="5BC674EE" w14:textId="77777777" w:rsidR="005F350F" w:rsidRPr="004048B0" w:rsidRDefault="005F350F"/>
    <w:tbl>
      <w:tblPr>
        <w:tblW w:w="0" w:type="auto"/>
        <w:tblLook w:val="0600" w:firstRow="0" w:lastRow="0" w:firstColumn="0" w:lastColumn="0" w:noHBand="1" w:noVBand="1"/>
      </w:tblPr>
      <w:tblGrid>
        <w:gridCol w:w="3240"/>
        <w:gridCol w:w="360"/>
        <w:gridCol w:w="7200"/>
      </w:tblGrid>
      <w:tr w:rsidR="00CD7F84" w:rsidRPr="004048B0" w14:paraId="0F717208" w14:textId="77777777" w:rsidTr="006551C3">
        <w:trPr>
          <w:trHeight w:val="432"/>
        </w:trPr>
        <w:tc>
          <w:tcPr>
            <w:tcW w:w="3240" w:type="dxa"/>
          </w:tcPr>
          <w:p w14:paraId="6780BBDB" w14:textId="77777777" w:rsidR="00CD7F84" w:rsidRPr="004048B0" w:rsidRDefault="00120EDB" w:rsidP="00417D0A">
            <w:r w:rsidRPr="004048B0">
              <w:br w:type="page"/>
            </w:r>
          </w:p>
        </w:tc>
        <w:tc>
          <w:tcPr>
            <w:tcW w:w="360" w:type="dxa"/>
          </w:tcPr>
          <w:p w14:paraId="50B3A1E4" w14:textId="77777777" w:rsidR="00CD7F84" w:rsidRPr="004048B0" w:rsidRDefault="00CD7F84" w:rsidP="0064029B">
            <w:pPr>
              <w:rPr>
                <w:noProof/>
              </w:rPr>
            </w:pPr>
          </w:p>
        </w:tc>
        <w:tc>
          <w:tcPr>
            <w:tcW w:w="7200" w:type="dxa"/>
          </w:tcPr>
          <w:p w14:paraId="16567FCC" w14:textId="5A1E2E58" w:rsidR="00CD7F84" w:rsidRPr="004048B0" w:rsidRDefault="00CD7F84" w:rsidP="0064029B"/>
        </w:tc>
      </w:tr>
      <w:tr w:rsidR="00C146E0" w:rsidRPr="004048B0" w14:paraId="71FEE8FD" w14:textId="77777777" w:rsidTr="00FE44CB">
        <w:trPr>
          <w:trHeight w:val="1440"/>
        </w:trPr>
        <w:tc>
          <w:tcPr>
            <w:tcW w:w="3240" w:type="dxa"/>
            <w:vMerge w:val="restart"/>
          </w:tcPr>
          <w:sdt>
            <w:sdtPr>
              <w:id w:val="-192146080"/>
              <w:placeholder>
                <w:docPart w:val="670FA27A63984D26B33EBFC6C7D79FEB"/>
              </w:placeholder>
              <w:temporary/>
              <w:showingPlcHdr/>
              <w15:appearance w15:val="hidden"/>
            </w:sdtPr>
            <w:sdtContent>
              <w:p w14:paraId="2EE91CC0" w14:textId="77777777" w:rsidR="00C146E0" w:rsidRPr="004048B0" w:rsidRDefault="00C146E0" w:rsidP="00C146E0">
                <w:r w:rsidRPr="004048B0">
                  <w:t>Lorem ipsum dolor sit amet, consectetur adipiscing elit, sed do eiusmod tempor incididunt ut labore et dolore magna aliqua. Feugiat vivamus at augue eget. Vitae turpis massa sed elementum tempus. Bibendum enim facilisis gravida neque. Aenean euismod elementum nisi quis eleifend quam adipiscing vitae proin. Facilisi nullam vehicula ipsum a. Integer enim neque volutpat ac tincidunt vitae semper. Proin sagittis nisl rhoncus mattis rhoncus. Morbi tristique senectus et netus. Purus ut faucibus pulvinar elementum integer.</w:t>
                </w:r>
              </w:p>
              <w:p w14:paraId="4000B0FD" w14:textId="77777777" w:rsidR="00C146E0" w:rsidRPr="004048B0" w:rsidRDefault="00C146E0" w:rsidP="00C146E0"/>
              <w:p w14:paraId="7592BF6F" w14:textId="77777777" w:rsidR="00C146E0" w:rsidRPr="004048B0" w:rsidRDefault="00C146E0" w:rsidP="00C146E0">
                <w:r w:rsidRPr="004048B0">
                  <w:t>Lorem ipsum dolor sit amet, consectetur adipiscing elit, sed do eiusmod tempor incididunt ut labore et dolore magna aliqua. Quis eleifend quam adipiscing vitae proin sagittis nisl rhoncus mattis. At tellus at urna condimentum mattis. Odio aenean sed adipiscing diam donec adipiscing tristique. Molestie ac feugiat sed lectus vestibulum mattis ullamcorper velit sed. Cursus in hac habitasse platea dictumst quisque sagittis purus sit. Cursus sit amet dictum sit amet justo donec</w:t>
                </w:r>
              </w:p>
              <w:p w14:paraId="19C70A40" w14:textId="77777777" w:rsidR="00C146E0" w:rsidRPr="004048B0" w:rsidRDefault="00C146E0" w:rsidP="00C146E0"/>
              <w:p w14:paraId="03E0F5B9" w14:textId="77777777" w:rsidR="00C146E0" w:rsidRPr="004048B0" w:rsidRDefault="00C146E0" w:rsidP="00C146E0">
                <w:r w:rsidRPr="004048B0">
                  <w:t xml:space="preserve">Ut ornare lectus sit amet est placerat. Tincidunt vitae semper quis lectus nulla at volutpat. Sit amet nisl suscipit adipiscing bibendum. Nunc sed id semper risus in hendrerit. Tincidunt praesent semper feugiat nibh sed pulvinar proin gravida. Sed felis eget velit aliquet sagittis. Porta lorem mollis aliquam ut porttitor leo a diam. Mattis molestie a iaculis at erat pellentesque adipiscing commodo. Mi proin sed libero enim sed. Egestas diam in arcu cursus euismod quis. </w:t>
                </w:r>
                <w:r w:rsidRPr="004048B0">
                  <w:lastRenderedPageBreak/>
                  <w:t>Massa ultricies mi quis hendrerit dolor magna. Fermentum iaculis eu non diam phasellus vestibulum.</w:t>
                </w:r>
              </w:p>
              <w:p w14:paraId="683F5DB9" w14:textId="77777777" w:rsidR="00C146E0" w:rsidRPr="004048B0" w:rsidRDefault="00C146E0" w:rsidP="00C146E0"/>
              <w:p w14:paraId="06014341" w14:textId="61FB5FCA" w:rsidR="00C146E0" w:rsidRPr="004048B0" w:rsidRDefault="00C146E0" w:rsidP="00C146E0">
                <w:pPr>
                  <w:spacing w:before="120"/>
                </w:pPr>
                <w:r w:rsidRPr="004048B0">
                  <w:t>Eu lobortis elementum nibh tellus molestie nunc non. Consectetur lorem donec massa sapien faucibus et molestie. Consequat interdum varius sit amet mattis vulputate enim. Non enim praesent elementum facilisis leo. Elementum eu facilisis sed odio morbi quis commodo. Bibendum enim facilisis gravida neque convallis a cras semper. Risus in hendrerit gravida rutrum quisque. Aliquam eleifend mi in nulla posuere. Malesuada fames ac turpis egestas maecenas. Molestie ac feugiat sed lectus vestibulum mattis. Eget nullam non nisi est sit amet. Pulvinar elementum integer enim neque. Dui accumsan sit amet nulla facilisi morbi</w:t>
                </w:r>
              </w:p>
            </w:sdtContent>
          </w:sdt>
        </w:tc>
        <w:tc>
          <w:tcPr>
            <w:tcW w:w="360" w:type="dxa"/>
            <w:vMerge w:val="restart"/>
          </w:tcPr>
          <w:p w14:paraId="797DC769" w14:textId="77777777" w:rsidR="00C146E0" w:rsidRPr="004048B0" w:rsidRDefault="00C146E0" w:rsidP="00C146E0">
            <w:pPr>
              <w:pStyle w:val="Heading2"/>
            </w:pPr>
          </w:p>
        </w:tc>
        <w:tc>
          <w:tcPr>
            <w:tcW w:w="7200" w:type="dxa"/>
          </w:tcPr>
          <w:p w14:paraId="69580D30" w14:textId="7AF03AFF" w:rsidR="00C146E0" w:rsidRPr="004048B0" w:rsidRDefault="00C146E0" w:rsidP="00C146E0">
            <w:pPr>
              <w:pStyle w:val="Heading2"/>
            </w:pPr>
            <w:bookmarkStart w:id="4" w:name="_Toc160809161"/>
            <w:r w:rsidRPr="00C146E0">
              <w:t>Part I: Python and SQL</w:t>
            </w:r>
            <w:bookmarkEnd w:id="4"/>
          </w:p>
        </w:tc>
      </w:tr>
      <w:tr w:rsidR="00C146E0" w:rsidRPr="004048B0" w14:paraId="5DC51CF4" w14:textId="77777777" w:rsidTr="00C17936">
        <w:trPr>
          <w:trHeight w:val="11808"/>
        </w:trPr>
        <w:tc>
          <w:tcPr>
            <w:tcW w:w="3240" w:type="dxa"/>
            <w:vMerge/>
          </w:tcPr>
          <w:p w14:paraId="5B3D2A18" w14:textId="77777777" w:rsidR="00C146E0" w:rsidRPr="004048B0" w:rsidRDefault="00C146E0" w:rsidP="00C146E0">
            <w:pPr>
              <w:pStyle w:val="Heading3"/>
              <w:rPr>
                <w:lang w:eastAsia="en-AU"/>
              </w:rPr>
            </w:pPr>
          </w:p>
        </w:tc>
        <w:tc>
          <w:tcPr>
            <w:tcW w:w="360" w:type="dxa"/>
            <w:vMerge/>
          </w:tcPr>
          <w:p w14:paraId="5484C20B" w14:textId="77777777" w:rsidR="00C146E0" w:rsidRPr="004048B0" w:rsidRDefault="00C146E0" w:rsidP="00C146E0">
            <w:pPr>
              <w:pStyle w:val="Heading2"/>
            </w:pPr>
          </w:p>
        </w:tc>
        <w:tc>
          <w:tcPr>
            <w:tcW w:w="7200" w:type="dxa"/>
          </w:tcPr>
          <w:p w14:paraId="1871B8A4" w14:textId="0E4076E7" w:rsidR="00C146E0" w:rsidRPr="004048B0" w:rsidRDefault="00C146E0" w:rsidP="00C146E0"/>
        </w:tc>
      </w:tr>
    </w:tbl>
    <w:p w14:paraId="6DF4B160" w14:textId="77777777" w:rsidR="007762BF" w:rsidRPr="004048B0" w:rsidRDefault="007762BF"/>
    <w:p w14:paraId="5F45AFED" w14:textId="77777777" w:rsidR="00C17936" w:rsidRPr="004048B0" w:rsidRDefault="00C17936">
      <w:pPr>
        <w:sectPr w:rsidR="00C17936" w:rsidRPr="004048B0" w:rsidSect="00AA7118">
          <w:pgSz w:w="12240" w:h="15840"/>
          <w:pgMar w:top="720" w:right="720" w:bottom="720" w:left="720" w:header="288" w:footer="288" w:gutter="0"/>
          <w:cols w:space="720"/>
          <w:titlePg/>
          <w:docGrid w:linePitch="360"/>
        </w:sectPr>
      </w:pPr>
    </w:p>
    <w:p w14:paraId="0F7B0146" w14:textId="77777777" w:rsidR="005F350F" w:rsidRPr="004048B0" w:rsidRDefault="005F350F"/>
    <w:tbl>
      <w:tblPr>
        <w:tblW w:w="0" w:type="auto"/>
        <w:tblLook w:val="0600" w:firstRow="0" w:lastRow="0" w:firstColumn="0" w:lastColumn="0" w:noHBand="1" w:noVBand="1"/>
      </w:tblPr>
      <w:tblGrid>
        <w:gridCol w:w="4236"/>
        <w:gridCol w:w="6564"/>
      </w:tblGrid>
      <w:tr w:rsidR="004A4C49" w:rsidRPr="004048B0" w14:paraId="549BBC91" w14:textId="77777777" w:rsidTr="006551C3">
        <w:trPr>
          <w:trHeight w:val="432"/>
        </w:trPr>
        <w:tc>
          <w:tcPr>
            <w:tcW w:w="3600" w:type="dxa"/>
            <w:vMerge w:val="restart"/>
            <w:vAlign w:val="center"/>
          </w:tcPr>
          <w:p w14:paraId="7CEC9CAA" w14:textId="63F59527" w:rsidR="004A4C49" w:rsidRPr="004048B0" w:rsidRDefault="004A4C49" w:rsidP="004D4384">
            <w:pPr>
              <w:pStyle w:val="Quote"/>
            </w:pPr>
            <w:r w:rsidRPr="004048B0">
              <w:br w:type="page"/>
            </w:r>
            <w:r w:rsidR="00F21093">
              <w:rPr>
                <w:noProof/>
              </w:rPr>
              <w:drawing>
                <wp:inline distT="0" distB="0" distL="0" distR="0" wp14:anchorId="4DADE444" wp14:editId="06110BD2">
                  <wp:extent cx="1455725" cy="1455725"/>
                  <wp:effectExtent l="0" t="0" r="0" b="0"/>
                  <wp:docPr id="413200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flipH="1">
                            <a:off x="0" y="0"/>
                            <a:ext cx="1460666" cy="1460666"/>
                          </a:xfrm>
                          <a:prstGeom prst="rect">
                            <a:avLst/>
                          </a:prstGeom>
                          <a:noFill/>
                          <a:ln>
                            <a:noFill/>
                          </a:ln>
                        </pic:spPr>
                      </pic:pic>
                    </a:graphicData>
                  </a:graphic>
                </wp:inline>
              </w:drawing>
            </w:r>
          </w:p>
        </w:tc>
        <w:tc>
          <w:tcPr>
            <w:tcW w:w="7191" w:type="dxa"/>
          </w:tcPr>
          <w:p w14:paraId="1C43157A" w14:textId="77777777" w:rsidR="004A4C49" w:rsidRPr="004048B0" w:rsidRDefault="004A4C49" w:rsidP="00C9656E">
            <w:r w:rsidRPr="004048B0">
              <w:rPr>
                <w:noProof/>
                <w:lang w:eastAsia="en-AU"/>
              </w:rPr>
              <w:drawing>
                <wp:inline distT="0" distB="0" distL="0" distR="0" wp14:anchorId="39A3C001" wp14:editId="5A09CBD1">
                  <wp:extent cx="2286000" cy="222740"/>
                  <wp:effectExtent l="0" t="0" r="0" b="6350"/>
                  <wp:docPr id="11" name="Graphic 11" title="Decora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96DAC541-7B7A-43D3-8B79-37D633B846F1}">
                                <asvg:svgBlip xmlns:asvg="http://schemas.microsoft.com/office/drawing/2016/SVG/main" r:embed="rId19"/>
                              </a:ext>
                            </a:extLst>
                          </a:blip>
                          <a:stretch>
                            <a:fillRect/>
                          </a:stretch>
                        </pic:blipFill>
                        <pic:spPr>
                          <a:xfrm>
                            <a:off x="0" y="0"/>
                            <a:ext cx="2286000" cy="222740"/>
                          </a:xfrm>
                          <a:prstGeom prst="rect">
                            <a:avLst/>
                          </a:prstGeom>
                        </pic:spPr>
                      </pic:pic>
                    </a:graphicData>
                  </a:graphic>
                </wp:inline>
              </w:drawing>
            </w:r>
          </w:p>
        </w:tc>
      </w:tr>
      <w:tr w:rsidR="004A4C49" w:rsidRPr="004048B0" w14:paraId="523F81A2" w14:textId="77777777" w:rsidTr="00FE44CB">
        <w:trPr>
          <w:trHeight w:val="1440"/>
        </w:trPr>
        <w:tc>
          <w:tcPr>
            <w:tcW w:w="3600" w:type="dxa"/>
            <w:vMerge/>
          </w:tcPr>
          <w:p w14:paraId="759DD8F2" w14:textId="77777777" w:rsidR="004A4C49" w:rsidRPr="004048B0" w:rsidRDefault="004A4C49" w:rsidP="004D4384">
            <w:pPr>
              <w:pStyle w:val="Quote"/>
            </w:pPr>
          </w:p>
        </w:tc>
        <w:tc>
          <w:tcPr>
            <w:tcW w:w="7191" w:type="dxa"/>
          </w:tcPr>
          <w:p w14:paraId="4398A6B0" w14:textId="764F4211" w:rsidR="004A4C49" w:rsidRPr="004048B0" w:rsidRDefault="00C146E0" w:rsidP="00FE44CB">
            <w:pPr>
              <w:pStyle w:val="Heading2"/>
            </w:pPr>
            <w:bookmarkStart w:id="5" w:name="_Toc160809162"/>
            <w:r>
              <w:t>Part II: Prolog</w:t>
            </w:r>
            <w:bookmarkEnd w:id="5"/>
          </w:p>
        </w:tc>
      </w:tr>
      <w:tr w:rsidR="004A4C49" w:rsidRPr="004048B0" w14:paraId="0D2749F0" w14:textId="77777777" w:rsidTr="006551C3">
        <w:trPr>
          <w:trHeight w:val="11583"/>
        </w:trPr>
        <w:tc>
          <w:tcPr>
            <w:tcW w:w="3600" w:type="dxa"/>
            <w:vMerge/>
          </w:tcPr>
          <w:p w14:paraId="695CF991" w14:textId="77777777" w:rsidR="004A4C49" w:rsidRPr="004048B0" w:rsidRDefault="004A4C49" w:rsidP="004D4384">
            <w:pPr>
              <w:pStyle w:val="Quote"/>
            </w:pPr>
          </w:p>
        </w:tc>
        <w:tc>
          <w:tcPr>
            <w:tcW w:w="7191" w:type="dxa"/>
          </w:tcPr>
          <w:p w14:paraId="20BE0772" w14:textId="77777777" w:rsidR="004A4C49" w:rsidRDefault="00BB27E2" w:rsidP="00BB27E2">
            <w:pPr>
              <w:rPr>
                <w:b/>
                <w:bCs/>
              </w:rPr>
            </w:pPr>
            <w:r w:rsidRPr="00BB27E2">
              <w:rPr>
                <w:b/>
                <w:bCs/>
              </w:rPr>
              <w:t xml:space="preserve">Q1: </w:t>
            </w:r>
            <w:r w:rsidRPr="00BB27E2">
              <w:rPr>
                <w:b/>
                <w:bCs/>
              </w:rPr>
              <w:t>Are there any employees that are "female" and that work in project "computerization" with an effort of "10" hours per week, and that have "jennifer" as a supervisor? If so, list them.</w:t>
            </w:r>
          </w:p>
          <w:p w14:paraId="1F396803" w14:textId="77777777" w:rsidR="00BB27E2" w:rsidRDefault="00BB27E2" w:rsidP="00BB27E2">
            <w:pPr>
              <w:rPr>
                <w:b/>
                <w:bCs/>
              </w:rPr>
            </w:pPr>
          </w:p>
          <w:p w14:paraId="0E41537A" w14:textId="77777777" w:rsidR="00BB27E2" w:rsidRDefault="00BB27E2" w:rsidP="00BB27E2">
            <w:r>
              <w:t>To solve this, we used the “,” symbol to combine the female, project, and superivsor facts using AND logic.</w:t>
            </w:r>
            <w:r w:rsidR="00DD755D">
              <w:t xml:space="preserve">  The result returned by SWI-Prolog is Alicia.</w:t>
            </w:r>
          </w:p>
          <w:p w14:paraId="66AA4481" w14:textId="77777777" w:rsidR="00DD755D" w:rsidRDefault="00DD755D" w:rsidP="00BB27E2"/>
          <w:p w14:paraId="7F22E0D9" w14:textId="77777777" w:rsidR="00DD755D" w:rsidRDefault="00DD755D" w:rsidP="00BB27E2">
            <w:r>
              <w:rPr>
                <w:noProof/>
              </w:rPr>
              <w:drawing>
                <wp:inline distT="0" distB="0" distL="0" distR="0" wp14:anchorId="406ED4E0" wp14:editId="7E33CBBA">
                  <wp:extent cx="2655570" cy="914400"/>
                  <wp:effectExtent l="0" t="0" r="0" b="0"/>
                  <wp:docPr id="16539609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55570" cy="914400"/>
                          </a:xfrm>
                          <a:prstGeom prst="rect">
                            <a:avLst/>
                          </a:prstGeom>
                          <a:noFill/>
                          <a:ln>
                            <a:noFill/>
                          </a:ln>
                        </pic:spPr>
                      </pic:pic>
                    </a:graphicData>
                  </a:graphic>
                </wp:inline>
              </w:drawing>
            </w:r>
          </w:p>
          <w:p w14:paraId="6B0F3EEF" w14:textId="77777777" w:rsidR="00DD755D" w:rsidRDefault="00DD755D" w:rsidP="00BB27E2"/>
          <w:p w14:paraId="74918DED" w14:textId="77777777" w:rsidR="00DD755D" w:rsidRDefault="00DD2789" w:rsidP="00BB27E2">
            <w:pPr>
              <w:rPr>
                <w:b/>
                <w:bCs/>
              </w:rPr>
            </w:pPr>
            <w:r w:rsidRPr="00DD2789">
              <w:rPr>
                <w:b/>
                <w:bCs/>
              </w:rPr>
              <w:t>Q2: Who is the employee who makes over 40000 dollars a year and works at the research department?</w:t>
            </w:r>
          </w:p>
          <w:p w14:paraId="5C3E357A" w14:textId="77777777" w:rsidR="00DD2789" w:rsidRDefault="00DD2789" w:rsidP="00BB27E2">
            <w:pPr>
              <w:rPr>
                <w:b/>
                <w:bCs/>
              </w:rPr>
            </w:pPr>
          </w:p>
          <w:p w14:paraId="121CE8E9" w14:textId="79E8E2B1" w:rsidR="00DD2789" w:rsidRDefault="00DD2789" w:rsidP="00BB27E2">
            <w:r>
              <w:t>For this question, we used the query “</w:t>
            </w:r>
            <w:r w:rsidRPr="00DD2789">
              <w:t>salary(Employee, Amount), Amount &gt; 40000, department(Employee, research).</w:t>
            </w:r>
            <w:r>
              <w:t>”</w:t>
            </w:r>
            <w:r w:rsidRPr="00DD2789">
              <w:t xml:space="preserve"> integrat</w:t>
            </w:r>
            <w:r>
              <w:t>ing</w:t>
            </w:r>
            <w:r w:rsidRPr="00DD2789">
              <w:t xml:space="preserve"> multiple conditions </w:t>
            </w:r>
            <w:r>
              <w:t>with the AND operator. A salary is searched for with an amount greater than $40,000 using the Amount variable.</w:t>
            </w:r>
            <w:r w:rsidR="0076773A">
              <w:t xml:space="preserve"> The employee is also matched to the research department.</w:t>
            </w:r>
            <w:r w:rsidR="00554C1F">
              <w:t xml:space="preserve"> </w:t>
            </w:r>
            <w:r>
              <w:t>In the end, we get a result for the Employee variable that matches our criteria.</w:t>
            </w:r>
          </w:p>
          <w:p w14:paraId="18DA2038" w14:textId="77777777" w:rsidR="00554C1F" w:rsidRDefault="00554C1F" w:rsidP="00BB27E2"/>
          <w:p w14:paraId="02AC67BD" w14:textId="77E817DC" w:rsidR="00554C1F" w:rsidRDefault="00F21093" w:rsidP="00BB27E2">
            <w:r>
              <w:t>The answer is revealed to be Franklin.</w:t>
            </w:r>
          </w:p>
          <w:p w14:paraId="75FD569B" w14:textId="77777777" w:rsidR="00F21093" w:rsidRDefault="00F21093" w:rsidP="00BB27E2"/>
          <w:p w14:paraId="2D7A34DB" w14:textId="76C8E323" w:rsidR="00F21093" w:rsidRDefault="00F21093" w:rsidP="00BB27E2">
            <w:r>
              <w:rPr>
                <w:noProof/>
              </w:rPr>
              <w:drawing>
                <wp:inline distT="0" distB="0" distL="0" distR="0" wp14:anchorId="13BE9D1E" wp14:editId="680BAE12">
                  <wp:extent cx="2629267" cy="695422"/>
                  <wp:effectExtent l="0" t="0" r="0" b="9525"/>
                  <wp:docPr id="15111479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147969" name="Picture 1511147969"/>
                          <pic:cNvPicPr/>
                        </pic:nvPicPr>
                        <pic:blipFill>
                          <a:blip r:embed="rId22">
                            <a:extLst>
                              <a:ext uri="{28A0092B-C50C-407E-A947-70E740481C1C}">
                                <a14:useLocalDpi xmlns:a14="http://schemas.microsoft.com/office/drawing/2010/main" val="0"/>
                              </a:ext>
                            </a:extLst>
                          </a:blip>
                          <a:stretch>
                            <a:fillRect/>
                          </a:stretch>
                        </pic:blipFill>
                        <pic:spPr>
                          <a:xfrm>
                            <a:off x="0" y="0"/>
                            <a:ext cx="2629267" cy="695422"/>
                          </a:xfrm>
                          <a:prstGeom prst="rect">
                            <a:avLst/>
                          </a:prstGeom>
                        </pic:spPr>
                      </pic:pic>
                    </a:graphicData>
                  </a:graphic>
                </wp:inline>
              </w:drawing>
            </w:r>
          </w:p>
          <w:p w14:paraId="368990E4" w14:textId="77777777" w:rsidR="00DD2789" w:rsidRDefault="00DD2789" w:rsidP="00BB27E2"/>
          <w:p w14:paraId="7FDA2EC0" w14:textId="1E68B8A2" w:rsidR="00F21093" w:rsidRPr="00F21093" w:rsidRDefault="00F21093" w:rsidP="00F21093">
            <w:pPr>
              <w:rPr>
                <w:b/>
                <w:bCs/>
              </w:rPr>
            </w:pPr>
            <w:r w:rsidRPr="00DD2789">
              <w:rPr>
                <w:b/>
                <w:bCs/>
              </w:rPr>
              <w:t>Q</w:t>
            </w:r>
            <w:r>
              <w:rPr>
                <w:b/>
                <w:bCs/>
              </w:rPr>
              <w:t>3</w:t>
            </w:r>
            <w:r w:rsidRPr="00DD2789">
              <w:rPr>
                <w:b/>
                <w:bCs/>
              </w:rPr>
              <w:t xml:space="preserve">: </w:t>
            </w:r>
            <w:r w:rsidRPr="00F21093">
              <w:rPr>
                <w:b/>
                <w:bCs/>
              </w:rPr>
              <w:t>Who is the supreme chief of this fictional company (aka the President)</w:t>
            </w:r>
            <w:r w:rsidRPr="00F21093">
              <w:rPr>
                <w:b/>
                <w:bCs/>
              </w:rPr>
              <w:t>?</w:t>
            </w:r>
          </w:p>
          <w:p w14:paraId="7C1BEB44" w14:textId="77777777" w:rsidR="00F21093" w:rsidRDefault="00F21093" w:rsidP="00BB27E2"/>
          <w:p w14:paraId="7001CC2A" w14:textId="158218A7" w:rsidR="00F21093" w:rsidRDefault="00F21093" w:rsidP="00BB27E2">
            <w:r>
              <w:t xml:space="preserve">To answer this, we needed to make a new rule as follows: </w:t>
            </w:r>
          </w:p>
          <w:p w14:paraId="69EC13D7" w14:textId="77777777" w:rsidR="00F21093" w:rsidRPr="00F21093" w:rsidRDefault="00F21093" w:rsidP="00BB27E2"/>
          <w:p w14:paraId="41FC7528" w14:textId="4C682CF5" w:rsidR="00DD2789" w:rsidRPr="00DD2789" w:rsidRDefault="00DD2789" w:rsidP="00BB27E2"/>
        </w:tc>
      </w:tr>
      <w:tr w:rsidR="00F21093" w:rsidRPr="004048B0" w14:paraId="372114E0" w14:textId="77777777" w:rsidTr="006551C3">
        <w:trPr>
          <w:trHeight w:val="11583"/>
        </w:trPr>
        <w:tc>
          <w:tcPr>
            <w:tcW w:w="3600" w:type="dxa"/>
          </w:tcPr>
          <w:p w14:paraId="7C888591" w14:textId="77777777" w:rsidR="00F21093" w:rsidRDefault="00F21093" w:rsidP="00F21093">
            <w:pPr>
              <w:pStyle w:val="Quote"/>
              <w:ind w:left="0"/>
            </w:pPr>
          </w:p>
          <w:p w14:paraId="55724C81" w14:textId="77777777" w:rsidR="00F21093" w:rsidRPr="00F21093" w:rsidRDefault="00F21093" w:rsidP="00F21093">
            <w:pPr>
              <w:shd w:val="clear" w:color="auto" w:fill="1F1F1F"/>
              <w:spacing w:line="330" w:lineRule="atLeast"/>
              <w:rPr>
                <w:rFonts w:ascii="Consolas" w:eastAsia="Times New Roman" w:hAnsi="Consolas" w:cs="Times New Roman"/>
                <w:color w:val="D1D2FE" w:themeColor="accent5" w:themeTint="1A"/>
                <w:sz w:val="24"/>
                <w:szCs w:val="24"/>
                <w:lang w:val="en-CA" w:eastAsia="en-CA"/>
              </w:rPr>
            </w:pPr>
            <w:r w:rsidRPr="00F21093">
              <w:rPr>
                <w:rFonts w:ascii="Consolas" w:eastAsia="Times New Roman" w:hAnsi="Consolas" w:cs="Times New Roman"/>
                <w:color w:val="D1D2FE" w:themeColor="accent5" w:themeTint="1A"/>
                <w:sz w:val="24"/>
                <w:szCs w:val="24"/>
                <w:lang w:val="en-CA" w:eastAsia="en-CA"/>
              </w:rPr>
              <w:t>supreme_chief(SupremeChief) :- supervise(SupremeChief, _), supervise(_, SupremeChief).</w:t>
            </w:r>
          </w:p>
          <w:p w14:paraId="75CB9021" w14:textId="77777777" w:rsidR="00F21093" w:rsidRDefault="00F21093" w:rsidP="00F21093"/>
          <w:p w14:paraId="1383E43E" w14:textId="77777777" w:rsidR="00F21093" w:rsidRDefault="00F21093" w:rsidP="00F21093">
            <w:pPr>
              <w:ind w:right="-11"/>
            </w:pPr>
            <w:r>
              <w:t>The idea here is that the SupremeChief would supervise people but would not be superevised by anyone themselves.</w:t>
            </w:r>
          </w:p>
          <w:p w14:paraId="49412F19" w14:textId="77777777" w:rsidR="002D0453" w:rsidRDefault="002D0453" w:rsidP="00F21093">
            <w:pPr>
              <w:ind w:right="-11"/>
            </w:pPr>
          </w:p>
          <w:p w14:paraId="1CD06117" w14:textId="377BFED3" w:rsidR="002D0453" w:rsidRDefault="002D0453" w:rsidP="00F21093">
            <w:pPr>
              <w:ind w:right="-11"/>
            </w:pPr>
            <w:r>
              <w:t xml:space="preserve">For the query we simply use the head </w:t>
            </w:r>
            <w:r w:rsidRPr="002D0453">
              <w:t>supreme_chief(SupremeChief).</w:t>
            </w:r>
          </w:p>
          <w:p w14:paraId="05E7A16C" w14:textId="77777777" w:rsidR="00F21093" w:rsidRDefault="00F21093" w:rsidP="00F21093">
            <w:pPr>
              <w:ind w:right="-11"/>
            </w:pPr>
          </w:p>
          <w:p w14:paraId="0172B45C" w14:textId="77777777" w:rsidR="00F21093" w:rsidRDefault="002D0453" w:rsidP="00F21093">
            <w:pPr>
              <w:ind w:right="-11"/>
            </w:pPr>
            <w:r>
              <w:t>The answer returned is, once again, Franklin.</w:t>
            </w:r>
          </w:p>
          <w:p w14:paraId="7A8306B2" w14:textId="77777777" w:rsidR="00F43EEC" w:rsidRDefault="00F43EEC" w:rsidP="00F21093">
            <w:pPr>
              <w:ind w:right="-11"/>
            </w:pPr>
          </w:p>
          <w:p w14:paraId="422E0B3E" w14:textId="6214775D" w:rsidR="00F43EEC" w:rsidRDefault="00F43EEC" w:rsidP="00F21093">
            <w:pPr>
              <w:ind w:right="-11"/>
            </w:pPr>
            <w:r>
              <w:rPr>
                <w:noProof/>
              </w:rPr>
              <w:drawing>
                <wp:inline distT="0" distB="0" distL="0" distR="0" wp14:anchorId="46341E1A" wp14:editId="64FAF153">
                  <wp:extent cx="2372056" cy="362001"/>
                  <wp:effectExtent l="0" t="0" r="0" b="0"/>
                  <wp:docPr id="9849987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998714" name="Picture 984998714"/>
                          <pic:cNvPicPr/>
                        </pic:nvPicPr>
                        <pic:blipFill>
                          <a:blip r:embed="rId23">
                            <a:extLst>
                              <a:ext uri="{28A0092B-C50C-407E-A947-70E740481C1C}">
                                <a14:useLocalDpi xmlns:a14="http://schemas.microsoft.com/office/drawing/2010/main" val="0"/>
                              </a:ext>
                            </a:extLst>
                          </a:blip>
                          <a:stretch>
                            <a:fillRect/>
                          </a:stretch>
                        </pic:blipFill>
                        <pic:spPr>
                          <a:xfrm>
                            <a:off x="0" y="0"/>
                            <a:ext cx="2372056" cy="362001"/>
                          </a:xfrm>
                          <a:prstGeom prst="rect">
                            <a:avLst/>
                          </a:prstGeom>
                        </pic:spPr>
                      </pic:pic>
                    </a:graphicData>
                  </a:graphic>
                </wp:inline>
              </w:drawing>
            </w:r>
          </w:p>
          <w:p w14:paraId="7F6ED1A1" w14:textId="77777777" w:rsidR="002D0453" w:rsidRDefault="002D0453" w:rsidP="00F21093">
            <w:pPr>
              <w:ind w:right="-11"/>
            </w:pPr>
          </w:p>
          <w:p w14:paraId="5BEB2CD5" w14:textId="77777777" w:rsidR="002D0453" w:rsidRDefault="00F43EEC" w:rsidP="00F21093">
            <w:pPr>
              <w:ind w:right="-11"/>
              <w:rPr>
                <w:b/>
                <w:bCs/>
              </w:rPr>
            </w:pPr>
            <w:r w:rsidRPr="00F43EEC">
              <w:rPr>
                <w:b/>
                <w:bCs/>
              </w:rPr>
              <w:t>Q4: Who are the individuals that work on project "productx" with an *effort* of 20 or more hours a week?</w:t>
            </w:r>
          </w:p>
          <w:p w14:paraId="419B11C7" w14:textId="77777777" w:rsidR="00F43EEC" w:rsidRDefault="00F43EEC" w:rsidP="00F21093">
            <w:pPr>
              <w:ind w:right="-11"/>
              <w:rPr>
                <w:b/>
                <w:bCs/>
              </w:rPr>
            </w:pPr>
          </w:p>
          <w:p w14:paraId="1428278B" w14:textId="77777777" w:rsidR="00F43EEC" w:rsidRDefault="00F43EEC" w:rsidP="00F21093">
            <w:pPr>
              <w:ind w:right="-11"/>
            </w:pPr>
            <w:r>
              <w:t>Finally, to answer this question we queried the works_on fact with:</w:t>
            </w:r>
          </w:p>
          <w:p w14:paraId="0220679B" w14:textId="77777777" w:rsidR="00F43EEC" w:rsidRDefault="00F43EEC" w:rsidP="00F21093">
            <w:pPr>
              <w:ind w:right="-11"/>
            </w:pPr>
          </w:p>
          <w:p w14:paraId="438BD9D6" w14:textId="77777777" w:rsidR="00F43EEC" w:rsidRPr="00F43EEC" w:rsidRDefault="00F43EEC" w:rsidP="00F43EEC">
            <w:pPr>
              <w:shd w:val="clear" w:color="auto" w:fill="1F1F1F"/>
              <w:spacing w:line="330" w:lineRule="atLeast"/>
              <w:rPr>
                <w:rFonts w:ascii="Consolas" w:eastAsia="Times New Roman" w:hAnsi="Consolas" w:cs="Times New Roman"/>
                <w:color w:val="CCCCCC"/>
                <w:sz w:val="24"/>
                <w:szCs w:val="24"/>
                <w:lang w:val="en-CA" w:eastAsia="en-CA"/>
              </w:rPr>
            </w:pPr>
            <w:r w:rsidRPr="00F43EEC">
              <w:rPr>
                <w:rFonts w:ascii="Consolas" w:eastAsia="Times New Roman" w:hAnsi="Consolas" w:cs="Times New Roman"/>
                <w:color w:val="CCCCCC"/>
                <w:sz w:val="24"/>
                <w:szCs w:val="24"/>
                <w:lang w:val="en-CA" w:eastAsia="en-CA"/>
              </w:rPr>
              <w:t xml:space="preserve">works_on(Individual, productx, Hours), Hours &gt;= 20. </w:t>
            </w:r>
          </w:p>
          <w:p w14:paraId="58F3BA4C" w14:textId="77777777" w:rsidR="00F43EEC" w:rsidRDefault="00F43EEC" w:rsidP="00F21093">
            <w:pPr>
              <w:ind w:right="-11"/>
            </w:pPr>
          </w:p>
          <w:p w14:paraId="00396E8B" w14:textId="77777777" w:rsidR="00F43EEC" w:rsidRDefault="00F43EEC" w:rsidP="00F21093">
            <w:pPr>
              <w:ind w:right="-11"/>
            </w:pPr>
            <w:r>
              <w:t>This returns an answer to the Individual variable for someone who has worked on productx for over 20 hours as defined by the Hours variable.</w:t>
            </w:r>
          </w:p>
          <w:p w14:paraId="1416BDE3" w14:textId="77777777" w:rsidR="00F43EEC" w:rsidRDefault="00F43EEC" w:rsidP="00F21093">
            <w:pPr>
              <w:ind w:right="-11"/>
            </w:pPr>
          </w:p>
          <w:p w14:paraId="3492153D" w14:textId="77777777" w:rsidR="00F43EEC" w:rsidRDefault="00F43EEC" w:rsidP="00F21093">
            <w:pPr>
              <w:ind w:right="-11"/>
            </w:pPr>
            <w:r>
              <w:t>The answer returned is John.</w:t>
            </w:r>
          </w:p>
          <w:p w14:paraId="7DFAB6CF" w14:textId="77777777" w:rsidR="00134359" w:rsidRDefault="00134359" w:rsidP="00F21093">
            <w:pPr>
              <w:ind w:right="-11"/>
            </w:pPr>
          </w:p>
          <w:p w14:paraId="65D3BBE2" w14:textId="510EA125" w:rsidR="00134359" w:rsidRPr="00F43EEC" w:rsidRDefault="00134359" w:rsidP="00F21093">
            <w:pPr>
              <w:ind w:right="-11"/>
            </w:pPr>
            <w:r>
              <w:rPr>
                <w:noProof/>
              </w:rPr>
              <w:drawing>
                <wp:inline distT="0" distB="0" distL="0" distR="0" wp14:anchorId="3948E428" wp14:editId="192DBC14">
                  <wp:extent cx="2543530" cy="590632"/>
                  <wp:effectExtent l="0" t="0" r="9525" b="0"/>
                  <wp:docPr id="22851993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519939" name="Picture 228519939"/>
                          <pic:cNvPicPr/>
                        </pic:nvPicPr>
                        <pic:blipFill>
                          <a:blip r:embed="rId24">
                            <a:extLst>
                              <a:ext uri="{28A0092B-C50C-407E-A947-70E740481C1C}">
                                <a14:useLocalDpi xmlns:a14="http://schemas.microsoft.com/office/drawing/2010/main" val="0"/>
                              </a:ext>
                            </a:extLst>
                          </a:blip>
                          <a:stretch>
                            <a:fillRect/>
                          </a:stretch>
                        </pic:blipFill>
                        <pic:spPr>
                          <a:xfrm>
                            <a:off x="0" y="0"/>
                            <a:ext cx="2543530" cy="590632"/>
                          </a:xfrm>
                          <a:prstGeom prst="rect">
                            <a:avLst/>
                          </a:prstGeom>
                        </pic:spPr>
                      </pic:pic>
                    </a:graphicData>
                  </a:graphic>
                </wp:inline>
              </w:drawing>
            </w:r>
          </w:p>
        </w:tc>
        <w:tc>
          <w:tcPr>
            <w:tcW w:w="7191" w:type="dxa"/>
          </w:tcPr>
          <w:p w14:paraId="06DBBE52" w14:textId="7A05C48C" w:rsidR="00F21093" w:rsidRPr="00BB27E2" w:rsidRDefault="00F43EEC" w:rsidP="00F43EEC">
            <w:pPr>
              <w:jc w:val="center"/>
              <w:rPr>
                <w:b/>
                <w:bCs/>
              </w:rPr>
            </w:pPr>
            <w:r>
              <w:rPr>
                <w:noProof/>
              </w:rPr>
              <w:drawing>
                <wp:inline distT="0" distB="0" distL="0" distR="0" wp14:anchorId="4A522685" wp14:editId="0FA4DCFA">
                  <wp:extent cx="3584271" cy="3584271"/>
                  <wp:effectExtent l="0" t="0" r="0" b="0"/>
                  <wp:docPr id="9574715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flipH="1">
                            <a:off x="0" y="0"/>
                            <a:ext cx="3603568" cy="3603568"/>
                          </a:xfrm>
                          <a:prstGeom prst="rect">
                            <a:avLst/>
                          </a:prstGeom>
                          <a:noFill/>
                          <a:ln>
                            <a:noFill/>
                          </a:ln>
                        </pic:spPr>
                      </pic:pic>
                    </a:graphicData>
                  </a:graphic>
                </wp:inline>
              </w:drawing>
            </w:r>
          </w:p>
        </w:tc>
      </w:tr>
    </w:tbl>
    <w:p w14:paraId="374C3DD3" w14:textId="77777777" w:rsidR="007762BF" w:rsidRPr="004048B0" w:rsidRDefault="007762BF"/>
    <w:p w14:paraId="02ECA5FE" w14:textId="77777777" w:rsidR="00FE44CB" w:rsidRPr="004048B0" w:rsidRDefault="00FE44CB">
      <w:pPr>
        <w:sectPr w:rsidR="00FE44CB" w:rsidRPr="004048B0" w:rsidSect="00AA7118">
          <w:pgSz w:w="12240" w:h="15840"/>
          <w:pgMar w:top="720" w:right="720" w:bottom="720" w:left="720" w:header="288" w:footer="288" w:gutter="0"/>
          <w:cols w:space="720"/>
          <w:titlePg/>
          <w:docGrid w:linePitch="360"/>
        </w:sectPr>
      </w:pPr>
    </w:p>
    <w:p w14:paraId="4BA8A8AF" w14:textId="77777777" w:rsidR="005F350F" w:rsidRPr="004048B0" w:rsidRDefault="005F350F"/>
    <w:tbl>
      <w:tblPr>
        <w:tblW w:w="0" w:type="auto"/>
        <w:tblLook w:val="0600" w:firstRow="0" w:lastRow="0" w:firstColumn="0" w:lastColumn="0" w:noHBand="1" w:noVBand="1"/>
      </w:tblPr>
      <w:tblGrid>
        <w:gridCol w:w="10800"/>
      </w:tblGrid>
      <w:tr w:rsidR="004A4C49" w:rsidRPr="004048B0" w14:paraId="0BB3B63C" w14:textId="77777777" w:rsidTr="00F32B21">
        <w:trPr>
          <w:trHeight w:val="432"/>
        </w:trPr>
        <w:tc>
          <w:tcPr>
            <w:tcW w:w="10800" w:type="dxa"/>
          </w:tcPr>
          <w:p w14:paraId="205C303F" w14:textId="77777777" w:rsidR="004A4C49" w:rsidRPr="004048B0" w:rsidRDefault="004A4C49" w:rsidP="00D51608">
            <w:pPr>
              <w:rPr>
                <w:noProof/>
              </w:rPr>
            </w:pPr>
            <w:r w:rsidRPr="004048B0">
              <w:rPr>
                <w:noProof/>
                <w:lang w:eastAsia="en-AU"/>
              </w:rPr>
              <w:drawing>
                <wp:inline distT="0" distB="0" distL="0" distR="0" wp14:anchorId="44DCE884" wp14:editId="69D0F6C1">
                  <wp:extent cx="2286000" cy="222740"/>
                  <wp:effectExtent l="0" t="0" r="0" b="6350"/>
                  <wp:docPr id="15" name="Graphic 15" title="Decora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96DAC541-7B7A-43D3-8B79-37D633B846F1}">
                                <asvg:svgBlip xmlns:asvg="http://schemas.microsoft.com/office/drawing/2016/SVG/main" r:embed="rId19"/>
                              </a:ext>
                            </a:extLst>
                          </a:blip>
                          <a:stretch>
                            <a:fillRect/>
                          </a:stretch>
                        </pic:blipFill>
                        <pic:spPr>
                          <a:xfrm>
                            <a:off x="0" y="0"/>
                            <a:ext cx="2286000" cy="222740"/>
                          </a:xfrm>
                          <a:prstGeom prst="rect">
                            <a:avLst/>
                          </a:prstGeom>
                        </pic:spPr>
                      </pic:pic>
                    </a:graphicData>
                  </a:graphic>
                </wp:inline>
              </w:drawing>
            </w:r>
          </w:p>
        </w:tc>
      </w:tr>
      <w:tr w:rsidR="004A4C49" w:rsidRPr="004048B0" w14:paraId="5112A979" w14:textId="77777777" w:rsidTr="00FE44CB">
        <w:trPr>
          <w:trHeight w:val="1440"/>
        </w:trPr>
        <w:tc>
          <w:tcPr>
            <w:tcW w:w="10800" w:type="dxa"/>
          </w:tcPr>
          <w:p w14:paraId="0862CB01" w14:textId="5AB51910" w:rsidR="004A4C49" w:rsidRPr="004048B0" w:rsidRDefault="00C146E0" w:rsidP="004048B0">
            <w:pPr>
              <w:pStyle w:val="Heading2"/>
            </w:pPr>
            <w:bookmarkStart w:id="6" w:name="_Toc160809163"/>
            <w:r>
              <w:t>Reflection</w:t>
            </w:r>
            <w:bookmarkEnd w:id="6"/>
          </w:p>
        </w:tc>
      </w:tr>
      <w:tr w:rsidR="004A4C49" w:rsidRPr="004048B0" w14:paraId="5C54BCD0" w14:textId="77777777" w:rsidTr="00F32B21">
        <w:trPr>
          <w:trHeight w:val="1764"/>
        </w:trPr>
        <w:tc>
          <w:tcPr>
            <w:tcW w:w="10800" w:type="dxa"/>
          </w:tcPr>
          <w:sdt>
            <w:sdtPr>
              <w:id w:val="160512444"/>
              <w:placeholder>
                <w:docPart w:val="2E0BB3A5B51C4BE1A4BBCD67713AF41B"/>
              </w:placeholder>
              <w:temporary/>
              <w:showingPlcHdr/>
              <w15:appearance w15:val="hidden"/>
            </w:sdtPr>
            <w:sdtContent>
              <w:p w14:paraId="53FC6511" w14:textId="77777777" w:rsidR="006F5A91" w:rsidRPr="004048B0" w:rsidRDefault="006F5A91" w:rsidP="006F5A91">
                <w:pPr>
                  <w:spacing w:before="240"/>
                </w:pPr>
                <w:r w:rsidRPr="004048B0">
                  <w:t>Lorem ipsum dolor sit amet, consectetur adipiscing elit, sed do eiusmod tempor incididunt ut labore et dolore magna aliqua. Feugiat vivamus at augue eget. Vitae turpis massa sed elementum tempus. Bibendum enim facilisis gravida neque. Aenean euismod elementum nisi quis eleifend quam adipiscing vitae proin. Facilisi nullam vehicula ipsum a. Integer enim neque volutpat ac tincidunt vitae semper. Proin sagittis nisl rhoncus mattis rhoncus. Morbi tristique senectus et netus. Purus ut faucibus pulvinar elementum integer.</w:t>
                </w:r>
              </w:p>
              <w:p w14:paraId="14BE1C6A" w14:textId="77777777" w:rsidR="00354BCE" w:rsidRPr="004048B0" w:rsidRDefault="006F5A91" w:rsidP="006F5A91">
                <w:pPr>
                  <w:spacing w:before="240"/>
                </w:pPr>
                <w:r w:rsidRPr="004048B0">
                  <w:t>Ut ornare lectus sit amet est placerat. Tincidunt vitae semper quis lectus nulla at volutpat. Sit amet nisl suscipit adipiscing bibendum. Nunc sed id semper risus in hendrerit. Tincidunt praesent semper feugiat nibh sed pulvinar proin gravida. Sed felis eget velit aliquet sagittis. Porta lorem mollis aliquam ut porttitor leo a diam. Mattis molestie a iaculis at erat pellentesque adipiscing commodo.</w:t>
                </w:r>
              </w:p>
            </w:sdtContent>
          </w:sdt>
        </w:tc>
      </w:tr>
      <w:tr w:rsidR="0072626F" w:rsidRPr="004048B0" w14:paraId="55A15D47" w14:textId="77777777" w:rsidTr="008F1ABD">
        <w:trPr>
          <w:trHeight w:val="288"/>
        </w:trPr>
        <w:tc>
          <w:tcPr>
            <w:tcW w:w="10800" w:type="dxa"/>
          </w:tcPr>
          <w:p w14:paraId="39DC5B25" w14:textId="77777777" w:rsidR="0072626F" w:rsidRPr="004048B0" w:rsidRDefault="0072626F" w:rsidP="004A4C49"/>
        </w:tc>
      </w:tr>
      <w:tr w:rsidR="001E17E9" w:rsidRPr="004048B0" w14:paraId="02BF05F5" w14:textId="77777777" w:rsidTr="00F32B21">
        <w:trPr>
          <w:trHeight w:val="2151"/>
        </w:trPr>
        <w:tc>
          <w:tcPr>
            <w:tcW w:w="10800" w:type="dxa"/>
          </w:tcPr>
          <w:tbl>
            <w:tblPr>
              <w:tblW w:w="0" w:type="auto"/>
              <w:tblLook w:val="0600" w:firstRow="0" w:lastRow="0" w:firstColumn="0" w:lastColumn="0" w:noHBand="1" w:noVBand="1"/>
            </w:tblPr>
            <w:tblGrid>
              <w:gridCol w:w="2114"/>
              <w:gridCol w:w="2115"/>
              <w:gridCol w:w="2115"/>
              <w:gridCol w:w="2115"/>
              <w:gridCol w:w="2115"/>
            </w:tblGrid>
            <w:tr w:rsidR="000D1D83" w:rsidRPr="004048B0" w14:paraId="669773EE" w14:textId="77777777" w:rsidTr="007366D6">
              <w:trPr>
                <w:trHeight w:val="616"/>
              </w:trPr>
              <w:tc>
                <w:tcPr>
                  <w:tcW w:w="2114" w:type="dxa"/>
                  <w:tcBorders>
                    <w:bottom w:val="single" w:sz="24" w:space="0" w:color="44546A" w:themeColor="text2"/>
                  </w:tcBorders>
                  <w:vAlign w:val="center"/>
                </w:tcPr>
                <w:p w14:paraId="2A844788" w14:textId="77777777" w:rsidR="009B38E4" w:rsidRPr="004048B0" w:rsidRDefault="009B38E4" w:rsidP="007366D6">
                  <w:pPr>
                    <w:pStyle w:val="TableHeader"/>
                  </w:pPr>
                </w:p>
              </w:tc>
              <w:tc>
                <w:tcPr>
                  <w:tcW w:w="2115" w:type="dxa"/>
                  <w:tcBorders>
                    <w:bottom w:val="single" w:sz="24" w:space="0" w:color="44546A" w:themeColor="text2"/>
                  </w:tcBorders>
                  <w:vAlign w:val="center"/>
                </w:tcPr>
                <w:p w14:paraId="2FB904F9" w14:textId="77777777" w:rsidR="009B38E4" w:rsidRPr="004048B0" w:rsidRDefault="00000000" w:rsidP="006013C2">
                  <w:pPr>
                    <w:pStyle w:val="TableHeader"/>
                  </w:pPr>
                  <w:sdt>
                    <w:sdtPr>
                      <w:id w:val="-270005588"/>
                      <w:placeholder>
                        <w:docPart w:val="4C07CB7BDEA64CD1A0F1EB1B690BA3A1"/>
                      </w:placeholder>
                      <w:temporary/>
                      <w:showingPlcHdr/>
                      <w15:appearance w15:val="hidden"/>
                    </w:sdtPr>
                    <w:sdtContent>
                      <w:r w:rsidR="006F5A91" w:rsidRPr="004048B0">
                        <w:t>Q1</w:t>
                      </w:r>
                    </w:sdtContent>
                  </w:sdt>
                </w:p>
              </w:tc>
              <w:tc>
                <w:tcPr>
                  <w:tcW w:w="2115" w:type="dxa"/>
                  <w:tcBorders>
                    <w:bottom w:val="single" w:sz="24" w:space="0" w:color="44546A" w:themeColor="text2"/>
                  </w:tcBorders>
                  <w:vAlign w:val="center"/>
                </w:tcPr>
                <w:p w14:paraId="680092C1" w14:textId="77777777" w:rsidR="009B38E4" w:rsidRPr="004048B0" w:rsidRDefault="00000000" w:rsidP="006013C2">
                  <w:pPr>
                    <w:pStyle w:val="TableHeader"/>
                  </w:pPr>
                  <w:sdt>
                    <w:sdtPr>
                      <w:id w:val="1190806158"/>
                      <w:placeholder>
                        <w:docPart w:val="DCFDCC7AD4124183ADFCF89F1B86FA32"/>
                      </w:placeholder>
                      <w:temporary/>
                      <w:showingPlcHdr/>
                      <w15:appearance w15:val="hidden"/>
                    </w:sdtPr>
                    <w:sdtContent>
                      <w:r w:rsidR="006F5A91" w:rsidRPr="004048B0">
                        <w:t>Q2</w:t>
                      </w:r>
                    </w:sdtContent>
                  </w:sdt>
                </w:p>
              </w:tc>
              <w:tc>
                <w:tcPr>
                  <w:tcW w:w="2115" w:type="dxa"/>
                  <w:tcBorders>
                    <w:bottom w:val="single" w:sz="24" w:space="0" w:color="44546A" w:themeColor="text2"/>
                  </w:tcBorders>
                  <w:vAlign w:val="center"/>
                </w:tcPr>
                <w:p w14:paraId="790AEF32" w14:textId="77777777" w:rsidR="009B38E4" w:rsidRPr="004048B0" w:rsidRDefault="00000000" w:rsidP="006013C2">
                  <w:pPr>
                    <w:pStyle w:val="TableHeader"/>
                  </w:pPr>
                  <w:sdt>
                    <w:sdtPr>
                      <w:id w:val="1945652209"/>
                      <w:placeholder>
                        <w:docPart w:val="FDBDFEC0023C41D68979FD384946D670"/>
                      </w:placeholder>
                      <w:temporary/>
                      <w:showingPlcHdr/>
                      <w15:appearance w15:val="hidden"/>
                    </w:sdtPr>
                    <w:sdtContent>
                      <w:r w:rsidR="006F5A91" w:rsidRPr="004048B0">
                        <w:t>Q3</w:t>
                      </w:r>
                    </w:sdtContent>
                  </w:sdt>
                </w:p>
              </w:tc>
              <w:tc>
                <w:tcPr>
                  <w:tcW w:w="2115" w:type="dxa"/>
                  <w:tcBorders>
                    <w:bottom w:val="single" w:sz="24" w:space="0" w:color="44546A" w:themeColor="text2"/>
                  </w:tcBorders>
                  <w:vAlign w:val="center"/>
                </w:tcPr>
                <w:p w14:paraId="33873F62" w14:textId="77777777" w:rsidR="009B38E4" w:rsidRPr="004048B0" w:rsidRDefault="00000000" w:rsidP="006013C2">
                  <w:pPr>
                    <w:pStyle w:val="TableHeader"/>
                  </w:pPr>
                  <w:sdt>
                    <w:sdtPr>
                      <w:id w:val="-265387587"/>
                      <w:placeholder>
                        <w:docPart w:val="E2D3FB9ACDB541B5A2C90A8BC20018FC"/>
                      </w:placeholder>
                      <w:temporary/>
                      <w:showingPlcHdr/>
                      <w15:appearance w15:val="hidden"/>
                    </w:sdtPr>
                    <w:sdtContent>
                      <w:r w:rsidR="006F5A91" w:rsidRPr="004048B0">
                        <w:t>Q4</w:t>
                      </w:r>
                    </w:sdtContent>
                  </w:sdt>
                </w:p>
              </w:tc>
            </w:tr>
            <w:tr w:rsidR="000D1D83" w:rsidRPr="004048B0" w14:paraId="2F887EBA" w14:textId="77777777" w:rsidTr="006013C2">
              <w:tc>
                <w:tcPr>
                  <w:tcW w:w="2114" w:type="dxa"/>
                  <w:tcBorders>
                    <w:top w:val="single" w:sz="24" w:space="0" w:color="44546A" w:themeColor="text2"/>
                    <w:right w:val="single" w:sz="8" w:space="0" w:color="E7E6E6" w:themeColor="background2"/>
                  </w:tcBorders>
                </w:tcPr>
                <w:p w14:paraId="5B476FCA" w14:textId="77777777" w:rsidR="009B38E4" w:rsidRPr="004048B0" w:rsidRDefault="00000000" w:rsidP="00133F58">
                  <w:pPr>
                    <w:pStyle w:val="TableLeft1"/>
                  </w:pPr>
                  <w:sdt>
                    <w:sdtPr>
                      <w:id w:val="1204598762"/>
                      <w:placeholder>
                        <w:docPart w:val="054A674C48244D958BBC9D47645DA875"/>
                      </w:placeholder>
                      <w:temporary/>
                      <w:showingPlcHdr/>
                      <w15:appearance w15:val="hidden"/>
                    </w:sdtPr>
                    <w:sdtContent>
                      <w:r w:rsidR="00110D36" w:rsidRPr="004048B0">
                        <w:t>SECTOR 1</w:t>
                      </w:r>
                    </w:sdtContent>
                  </w:sdt>
                </w:p>
              </w:tc>
              <w:tc>
                <w:tcPr>
                  <w:tcW w:w="2115" w:type="dxa"/>
                  <w:tcBorders>
                    <w:top w:val="single" w:sz="24" w:space="0" w:color="44546A" w:themeColor="text2"/>
                    <w:left w:val="single" w:sz="8" w:space="0" w:color="E7E6E6" w:themeColor="background2"/>
                    <w:right w:val="single" w:sz="8" w:space="0" w:color="E7E6E6" w:themeColor="background2"/>
                  </w:tcBorders>
                  <w:vAlign w:val="center"/>
                </w:tcPr>
                <w:p w14:paraId="5E987BA9" w14:textId="77777777" w:rsidR="009B38E4" w:rsidRPr="004048B0" w:rsidRDefault="00000000" w:rsidP="006013C2">
                  <w:pPr>
                    <w:pStyle w:val="TableData"/>
                  </w:pPr>
                  <w:sdt>
                    <w:sdtPr>
                      <w:id w:val="833654871"/>
                      <w:placeholder>
                        <w:docPart w:val="6A9CB32C261C4CDDB646BC945340E7D4"/>
                      </w:placeholder>
                      <w:temporary/>
                      <w:showingPlcHdr/>
                      <w15:appearance w15:val="hidden"/>
                    </w:sdtPr>
                    <w:sdtContent>
                      <w:r w:rsidR="006F5A91" w:rsidRPr="004048B0">
                        <w:t>4.3</w:t>
                      </w:r>
                    </w:sdtContent>
                  </w:sdt>
                </w:p>
              </w:tc>
              <w:tc>
                <w:tcPr>
                  <w:tcW w:w="2115" w:type="dxa"/>
                  <w:tcBorders>
                    <w:top w:val="single" w:sz="24" w:space="0" w:color="44546A" w:themeColor="text2"/>
                    <w:left w:val="single" w:sz="8" w:space="0" w:color="E7E6E6" w:themeColor="background2"/>
                    <w:right w:val="single" w:sz="8" w:space="0" w:color="E7E6E6" w:themeColor="background2"/>
                  </w:tcBorders>
                  <w:vAlign w:val="center"/>
                </w:tcPr>
                <w:p w14:paraId="1ACCF616" w14:textId="77777777" w:rsidR="009B38E4" w:rsidRPr="004048B0" w:rsidRDefault="00000000" w:rsidP="006013C2">
                  <w:pPr>
                    <w:pStyle w:val="TableData"/>
                  </w:pPr>
                  <w:sdt>
                    <w:sdtPr>
                      <w:id w:val="-1167168272"/>
                      <w:placeholder>
                        <w:docPart w:val="549F9A7A9FB94261B8C771B83AB0977B"/>
                      </w:placeholder>
                      <w:temporary/>
                      <w:showingPlcHdr/>
                      <w15:appearance w15:val="hidden"/>
                    </w:sdtPr>
                    <w:sdtContent>
                      <w:r w:rsidR="006F5A91" w:rsidRPr="004048B0">
                        <w:t>2.5</w:t>
                      </w:r>
                    </w:sdtContent>
                  </w:sdt>
                </w:p>
              </w:tc>
              <w:tc>
                <w:tcPr>
                  <w:tcW w:w="2115" w:type="dxa"/>
                  <w:tcBorders>
                    <w:top w:val="single" w:sz="24" w:space="0" w:color="44546A" w:themeColor="text2"/>
                    <w:left w:val="single" w:sz="8" w:space="0" w:color="E7E6E6" w:themeColor="background2"/>
                    <w:right w:val="single" w:sz="8" w:space="0" w:color="E7E6E6" w:themeColor="background2"/>
                  </w:tcBorders>
                  <w:vAlign w:val="center"/>
                </w:tcPr>
                <w:p w14:paraId="44096EDA" w14:textId="77777777" w:rsidR="009B38E4" w:rsidRPr="004048B0" w:rsidRDefault="00000000" w:rsidP="006013C2">
                  <w:pPr>
                    <w:pStyle w:val="TableData"/>
                  </w:pPr>
                  <w:sdt>
                    <w:sdtPr>
                      <w:id w:val="377747350"/>
                      <w:placeholder>
                        <w:docPart w:val="A1DA8FD31F474D1FAF32E82D729DBD7C"/>
                      </w:placeholder>
                      <w:temporary/>
                      <w:showingPlcHdr/>
                      <w15:appearance w15:val="hidden"/>
                    </w:sdtPr>
                    <w:sdtContent>
                      <w:r w:rsidR="006F5A91" w:rsidRPr="004048B0">
                        <w:t>3.5</w:t>
                      </w:r>
                    </w:sdtContent>
                  </w:sdt>
                </w:p>
              </w:tc>
              <w:tc>
                <w:tcPr>
                  <w:tcW w:w="2115" w:type="dxa"/>
                  <w:tcBorders>
                    <w:top w:val="single" w:sz="24" w:space="0" w:color="44546A" w:themeColor="text2"/>
                    <w:left w:val="single" w:sz="8" w:space="0" w:color="E7E6E6" w:themeColor="background2"/>
                  </w:tcBorders>
                  <w:vAlign w:val="center"/>
                </w:tcPr>
                <w:p w14:paraId="38EE7843" w14:textId="77777777" w:rsidR="009B38E4" w:rsidRPr="004048B0" w:rsidRDefault="00000000" w:rsidP="006013C2">
                  <w:pPr>
                    <w:pStyle w:val="TableData"/>
                  </w:pPr>
                  <w:sdt>
                    <w:sdtPr>
                      <w:id w:val="1224184369"/>
                      <w:placeholder>
                        <w:docPart w:val="06B77BF2BA5B406DA96B5BCC832A46EF"/>
                      </w:placeholder>
                      <w:temporary/>
                      <w:showingPlcHdr/>
                      <w15:appearance w15:val="hidden"/>
                    </w:sdtPr>
                    <w:sdtContent>
                      <w:r w:rsidR="006F5A91" w:rsidRPr="004048B0">
                        <w:t>4.5</w:t>
                      </w:r>
                    </w:sdtContent>
                  </w:sdt>
                </w:p>
              </w:tc>
            </w:tr>
            <w:tr w:rsidR="000D1D83" w:rsidRPr="004048B0" w14:paraId="39B40DFD" w14:textId="77777777" w:rsidTr="006013C2">
              <w:tc>
                <w:tcPr>
                  <w:tcW w:w="2114" w:type="dxa"/>
                  <w:tcBorders>
                    <w:right w:val="single" w:sz="8" w:space="0" w:color="E7E6E6" w:themeColor="background2"/>
                  </w:tcBorders>
                  <w:vAlign w:val="center"/>
                </w:tcPr>
                <w:p w14:paraId="22727DFD" w14:textId="77777777" w:rsidR="005C22B8" w:rsidRPr="004048B0" w:rsidRDefault="00000000" w:rsidP="00133F58">
                  <w:pPr>
                    <w:pStyle w:val="TableLeft2"/>
                  </w:pPr>
                  <w:sdt>
                    <w:sdtPr>
                      <w:id w:val="1113018748"/>
                      <w:placeholder>
                        <w:docPart w:val="DE78AF74BA174F05A362AA0C2591FDF5"/>
                      </w:placeholder>
                      <w:temporary/>
                      <w:showingPlcHdr/>
                      <w15:appearance w15:val="hidden"/>
                    </w:sdtPr>
                    <w:sdtContent>
                      <w:r w:rsidR="00110D36" w:rsidRPr="004048B0">
                        <w:t>SECTOR 2</w:t>
                      </w:r>
                    </w:sdtContent>
                  </w:sdt>
                </w:p>
              </w:tc>
              <w:tc>
                <w:tcPr>
                  <w:tcW w:w="2115" w:type="dxa"/>
                  <w:tcBorders>
                    <w:left w:val="single" w:sz="8" w:space="0" w:color="E7E6E6" w:themeColor="background2"/>
                    <w:right w:val="single" w:sz="8" w:space="0" w:color="E7E6E6" w:themeColor="background2"/>
                  </w:tcBorders>
                  <w:vAlign w:val="center"/>
                </w:tcPr>
                <w:p w14:paraId="1D581347" w14:textId="77777777" w:rsidR="005C22B8" w:rsidRPr="004048B0" w:rsidRDefault="00000000" w:rsidP="006013C2">
                  <w:pPr>
                    <w:pStyle w:val="TableData"/>
                  </w:pPr>
                  <w:sdt>
                    <w:sdtPr>
                      <w:id w:val="1141774389"/>
                      <w:placeholder>
                        <w:docPart w:val="C26B854C950E4C6BBE078D5FADAA1C07"/>
                      </w:placeholder>
                      <w:temporary/>
                      <w:showingPlcHdr/>
                      <w15:appearance w15:val="hidden"/>
                    </w:sdtPr>
                    <w:sdtContent>
                      <w:r w:rsidR="006F5A91" w:rsidRPr="004048B0">
                        <w:t>2.4</w:t>
                      </w:r>
                    </w:sdtContent>
                  </w:sdt>
                </w:p>
              </w:tc>
              <w:tc>
                <w:tcPr>
                  <w:tcW w:w="2115" w:type="dxa"/>
                  <w:tcBorders>
                    <w:left w:val="single" w:sz="8" w:space="0" w:color="E7E6E6" w:themeColor="background2"/>
                    <w:right w:val="single" w:sz="8" w:space="0" w:color="E7E6E6" w:themeColor="background2"/>
                  </w:tcBorders>
                  <w:vAlign w:val="center"/>
                </w:tcPr>
                <w:p w14:paraId="56E83F64" w14:textId="77777777" w:rsidR="005C22B8" w:rsidRPr="004048B0" w:rsidRDefault="00000000" w:rsidP="006013C2">
                  <w:pPr>
                    <w:pStyle w:val="TableData"/>
                  </w:pPr>
                  <w:sdt>
                    <w:sdtPr>
                      <w:id w:val="-1151589707"/>
                      <w:placeholder>
                        <w:docPart w:val="C6F4EE3FE775492FA9EB54A79225E092"/>
                      </w:placeholder>
                      <w:temporary/>
                      <w:showingPlcHdr/>
                      <w15:appearance w15:val="hidden"/>
                    </w:sdtPr>
                    <w:sdtContent>
                      <w:r w:rsidR="006F5A91" w:rsidRPr="004048B0">
                        <w:t>4.4</w:t>
                      </w:r>
                    </w:sdtContent>
                  </w:sdt>
                </w:p>
              </w:tc>
              <w:tc>
                <w:tcPr>
                  <w:tcW w:w="2115" w:type="dxa"/>
                  <w:tcBorders>
                    <w:left w:val="single" w:sz="8" w:space="0" w:color="E7E6E6" w:themeColor="background2"/>
                    <w:right w:val="single" w:sz="8" w:space="0" w:color="E7E6E6" w:themeColor="background2"/>
                  </w:tcBorders>
                  <w:vAlign w:val="center"/>
                </w:tcPr>
                <w:p w14:paraId="26D4CCCD" w14:textId="77777777" w:rsidR="005C22B8" w:rsidRPr="004048B0" w:rsidRDefault="00000000" w:rsidP="006013C2">
                  <w:pPr>
                    <w:pStyle w:val="TableData"/>
                  </w:pPr>
                  <w:sdt>
                    <w:sdtPr>
                      <w:id w:val="-1217593682"/>
                      <w:placeholder>
                        <w:docPart w:val="D6EFBC73E9DB4C83B342DC930D4A591B"/>
                      </w:placeholder>
                      <w:temporary/>
                      <w:showingPlcHdr/>
                      <w15:appearance w15:val="hidden"/>
                    </w:sdtPr>
                    <w:sdtContent>
                      <w:r w:rsidR="006F5A91" w:rsidRPr="004048B0">
                        <w:t>1.8</w:t>
                      </w:r>
                    </w:sdtContent>
                  </w:sdt>
                </w:p>
              </w:tc>
              <w:tc>
                <w:tcPr>
                  <w:tcW w:w="2115" w:type="dxa"/>
                  <w:tcBorders>
                    <w:left w:val="single" w:sz="8" w:space="0" w:color="E7E6E6" w:themeColor="background2"/>
                  </w:tcBorders>
                  <w:vAlign w:val="center"/>
                </w:tcPr>
                <w:p w14:paraId="4CC19669" w14:textId="77777777" w:rsidR="005C22B8" w:rsidRPr="004048B0" w:rsidRDefault="00000000" w:rsidP="006013C2">
                  <w:pPr>
                    <w:pStyle w:val="TableData"/>
                  </w:pPr>
                  <w:sdt>
                    <w:sdtPr>
                      <w:id w:val="271294392"/>
                      <w:placeholder>
                        <w:docPart w:val="99B3F011A035487D82492CAB5CCD538D"/>
                      </w:placeholder>
                      <w:temporary/>
                      <w:showingPlcHdr/>
                      <w15:appearance w15:val="hidden"/>
                    </w:sdtPr>
                    <w:sdtContent>
                      <w:r w:rsidR="006F5A91" w:rsidRPr="004048B0">
                        <w:t>2.8</w:t>
                      </w:r>
                    </w:sdtContent>
                  </w:sdt>
                </w:p>
              </w:tc>
            </w:tr>
            <w:tr w:rsidR="000D1D83" w:rsidRPr="004048B0" w14:paraId="5A15AF7F" w14:textId="77777777" w:rsidTr="006013C2">
              <w:tc>
                <w:tcPr>
                  <w:tcW w:w="2114" w:type="dxa"/>
                  <w:tcBorders>
                    <w:right w:val="single" w:sz="8" w:space="0" w:color="E7E6E6" w:themeColor="background2"/>
                  </w:tcBorders>
                  <w:vAlign w:val="center"/>
                </w:tcPr>
                <w:p w14:paraId="4B898690" w14:textId="77777777" w:rsidR="005C22B8" w:rsidRPr="004048B0" w:rsidRDefault="00000000" w:rsidP="00133F58">
                  <w:pPr>
                    <w:pStyle w:val="TableLeft3"/>
                  </w:pPr>
                  <w:sdt>
                    <w:sdtPr>
                      <w:id w:val="999778860"/>
                      <w:placeholder>
                        <w:docPart w:val="26933B0BCB63485C9FEE63406633D164"/>
                      </w:placeholder>
                      <w:temporary/>
                      <w:showingPlcHdr/>
                      <w15:appearance w15:val="hidden"/>
                    </w:sdtPr>
                    <w:sdtContent>
                      <w:r w:rsidR="00110D36" w:rsidRPr="004048B0">
                        <w:t>SECTOR 3</w:t>
                      </w:r>
                    </w:sdtContent>
                  </w:sdt>
                </w:p>
              </w:tc>
              <w:tc>
                <w:tcPr>
                  <w:tcW w:w="2115" w:type="dxa"/>
                  <w:tcBorders>
                    <w:left w:val="single" w:sz="8" w:space="0" w:color="E7E6E6" w:themeColor="background2"/>
                    <w:right w:val="single" w:sz="8" w:space="0" w:color="E7E6E6" w:themeColor="background2"/>
                  </w:tcBorders>
                  <w:vAlign w:val="center"/>
                </w:tcPr>
                <w:p w14:paraId="75FC327A" w14:textId="77777777" w:rsidR="005C22B8" w:rsidRPr="004048B0" w:rsidRDefault="00000000" w:rsidP="006013C2">
                  <w:pPr>
                    <w:pStyle w:val="TableData"/>
                  </w:pPr>
                  <w:sdt>
                    <w:sdtPr>
                      <w:id w:val="843509201"/>
                      <w:placeholder>
                        <w:docPart w:val="549CD3C69361449AAB73AE337C3A3D81"/>
                      </w:placeholder>
                      <w:temporary/>
                      <w:showingPlcHdr/>
                      <w15:appearance w15:val="hidden"/>
                    </w:sdtPr>
                    <w:sdtContent>
                      <w:r w:rsidR="006F5A91" w:rsidRPr="004048B0">
                        <w:t>2</w:t>
                      </w:r>
                    </w:sdtContent>
                  </w:sdt>
                </w:p>
              </w:tc>
              <w:tc>
                <w:tcPr>
                  <w:tcW w:w="2115" w:type="dxa"/>
                  <w:tcBorders>
                    <w:left w:val="single" w:sz="8" w:space="0" w:color="E7E6E6" w:themeColor="background2"/>
                    <w:right w:val="single" w:sz="8" w:space="0" w:color="E7E6E6" w:themeColor="background2"/>
                  </w:tcBorders>
                  <w:vAlign w:val="center"/>
                </w:tcPr>
                <w:p w14:paraId="67296F4C" w14:textId="77777777" w:rsidR="005C22B8" w:rsidRPr="004048B0" w:rsidRDefault="00000000" w:rsidP="006013C2">
                  <w:pPr>
                    <w:pStyle w:val="TableData"/>
                  </w:pPr>
                  <w:sdt>
                    <w:sdtPr>
                      <w:id w:val="1053881689"/>
                      <w:placeholder>
                        <w:docPart w:val="BD54FB5D84DC4018AD2F62D291B5B99D"/>
                      </w:placeholder>
                      <w:temporary/>
                      <w:showingPlcHdr/>
                      <w15:appearance w15:val="hidden"/>
                    </w:sdtPr>
                    <w:sdtContent>
                      <w:r w:rsidR="006F5A91" w:rsidRPr="004048B0">
                        <w:t>2</w:t>
                      </w:r>
                    </w:sdtContent>
                  </w:sdt>
                </w:p>
              </w:tc>
              <w:tc>
                <w:tcPr>
                  <w:tcW w:w="2115" w:type="dxa"/>
                  <w:tcBorders>
                    <w:left w:val="single" w:sz="8" w:space="0" w:color="E7E6E6" w:themeColor="background2"/>
                    <w:right w:val="single" w:sz="8" w:space="0" w:color="E7E6E6" w:themeColor="background2"/>
                  </w:tcBorders>
                  <w:vAlign w:val="center"/>
                </w:tcPr>
                <w:p w14:paraId="3B9FB5EA" w14:textId="77777777" w:rsidR="005C22B8" w:rsidRPr="004048B0" w:rsidRDefault="00000000" w:rsidP="006013C2">
                  <w:pPr>
                    <w:pStyle w:val="TableData"/>
                  </w:pPr>
                  <w:sdt>
                    <w:sdtPr>
                      <w:id w:val="1953278473"/>
                      <w:placeholder>
                        <w:docPart w:val="C3757C86C0BF4D7CB9FF976D7FAC302C"/>
                      </w:placeholder>
                      <w:temporary/>
                      <w:showingPlcHdr/>
                      <w15:appearance w15:val="hidden"/>
                    </w:sdtPr>
                    <w:sdtContent>
                      <w:r w:rsidR="006F5A91" w:rsidRPr="004048B0">
                        <w:t>3</w:t>
                      </w:r>
                    </w:sdtContent>
                  </w:sdt>
                </w:p>
              </w:tc>
              <w:tc>
                <w:tcPr>
                  <w:tcW w:w="2115" w:type="dxa"/>
                  <w:tcBorders>
                    <w:left w:val="single" w:sz="8" w:space="0" w:color="E7E6E6" w:themeColor="background2"/>
                  </w:tcBorders>
                  <w:vAlign w:val="center"/>
                </w:tcPr>
                <w:p w14:paraId="79129CC8" w14:textId="77777777" w:rsidR="005C22B8" w:rsidRPr="004048B0" w:rsidRDefault="00000000" w:rsidP="006013C2">
                  <w:pPr>
                    <w:pStyle w:val="TableData"/>
                  </w:pPr>
                  <w:sdt>
                    <w:sdtPr>
                      <w:id w:val="1932546081"/>
                      <w:placeholder>
                        <w:docPart w:val="EECD9BDECC824CEC8EC2766924CBC437"/>
                      </w:placeholder>
                      <w:temporary/>
                      <w:showingPlcHdr/>
                      <w15:appearance w15:val="hidden"/>
                    </w:sdtPr>
                    <w:sdtContent>
                      <w:r w:rsidR="006F5A91" w:rsidRPr="004048B0">
                        <w:t>5</w:t>
                      </w:r>
                    </w:sdtContent>
                  </w:sdt>
                </w:p>
              </w:tc>
            </w:tr>
          </w:tbl>
          <w:p w14:paraId="0CFA8B4F" w14:textId="77777777" w:rsidR="001E17E9" w:rsidRPr="004048B0" w:rsidRDefault="001E17E9" w:rsidP="004A4C49">
            <w:pPr>
              <w:rPr>
                <w:color w:val="000000" w:themeColor="text1"/>
              </w:rPr>
            </w:pPr>
          </w:p>
        </w:tc>
      </w:tr>
      <w:tr w:rsidR="001E17E9" w:rsidRPr="004048B0" w14:paraId="3B5830E9" w14:textId="77777777" w:rsidTr="008F1ABD">
        <w:trPr>
          <w:trHeight w:val="288"/>
        </w:trPr>
        <w:tc>
          <w:tcPr>
            <w:tcW w:w="10800" w:type="dxa"/>
          </w:tcPr>
          <w:p w14:paraId="75543A94" w14:textId="77777777" w:rsidR="001E17E9" w:rsidRPr="004048B0" w:rsidRDefault="001E17E9" w:rsidP="004A4C49"/>
        </w:tc>
      </w:tr>
      <w:tr w:rsidR="00B13CF5" w:rsidRPr="004048B0" w14:paraId="158D12BD" w14:textId="77777777" w:rsidTr="00F32B21">
        <w:trPr>
          <w:trHeight w:val="1656"/>
        </w:trPr>
        <w:tc>
          <w:tcPr>
            <w:tcW w:w="10800" w:type="dxa"/>
          </w:tcPr>
          <w:p w14:paraId="41592FD7" w14:textId="77777777" w:rsidR="00B13CF5" w:rsidRPr="004048B0" w:rsidRDefault="008937EC" w:rsidP="0053179B">
            <w:pPr>
              <w:pStyle w:val="TableHeader"/>
            </w:pPr>
            <w:r w:rsidRPr="004048B0">
              <w:rPr>
                <w:noProof/>
                <w:lang w:eastAsia="en-AU"/>
              </w:rPr>
              <w:drawing>
                <wp:inline distT="0" distB="0" distL="0" distR="0" wp14:anchorId="10972C0C" wp14:editId="12818B59">
                  <wp:extent cx="6724015" cy="3200400"/>
                  <wp:effectExtent l="0" t="0" r="635" b="0"/>
                  <wp:docPr id="18" name="Chart 18" title="Chart"/>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tc>
      </w:tr>
    </w:tbl>
    <w:p w14:paraId="6014A903" w14:textId="77777777" w:rsidR="00B4432F" w:rsidRPr="004048B0" w:rsidRDefault="00B4432F" w:rsidP="008920BB"/>
    <w:sectPr w:rsidR="00B4432F" w:rsidRPr="004048B0" w:rsidSect="00AA7118">
      <w:pgSz w:w="12240" w:h="15840"/>
      <w:pgMar w:top="720" w:right="720" w:bottom="720" w:left="720" w:header="288" w:footer="288"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32E369" w14:textId="77777777" w:rsidR="00AA7118" w:rsidRDefault="00AA7118" w:rsidP="006B633A">
      <w:r>
        <w:separator/>
      </w:r>
    </w:p>
  </w:endnote>
  <w:endnote w:type="continuationSeparator" w:id="0">
    <w:p w14:paraId="742494E9" w14:textId="77777777" w:rsidR="00AA7118" w:rsidRDefault="00AA7118" w:rsidP="006B63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E02FF6" w14:textId="77777777" w:rsidR="006B633A" w:rsidRPr="006F5A91" w:rsidRDefault="00000000" w:rsidP="006F5A91">
    <w:pPr>
      <w:pStyle w:val="Footer"/>
    </w:pPr>
    <w:sdt>
      <w:sdtPr>
        <w:rPr>
          <w:rFonts w:ascii="Calibri" w:hAnsi="Calibri" w:cs="Calibri"/>
          <w:color w:val="000000"/>
          <w:lang w:val="en-AU"/>
        </w:rPr>
        <w:id w:val="566458770"/>
        <w:placeholder>
          <w:docPart w:val="C6AD5B26080A445DAA2A26BC48589403"/>
        </w:placeholder>
        <w:temporary/>
        <w15:appearance w15:val="hidden"/>
      </w:sdtPr>
      <w:sdtEndPr>
        <w:rPr>
          <w:lang w:val="en-US"/>
        </w:rPr>
      </w:sdtEndPr>
      <w:sdtContent>
        <w:r w:rsidR="006F5A91" w:rsidRPr="004048B0">
          <w:rPr>
            <w:rFonts w:ascii="Calibri" w:hAnsi="Calibri" w:cs="Calibri"/>
            <w:color w:val="000000"/>
          </w:rPr>
          <w:t>ANNUAL REVIEW</w:t>
        </w:r>
      </w:sdtContent>
    </w:sdt>
    <w:r w:rsidR="006F5A91" w:rsidRPr="004048B0">
      <w:rPr>
        <w:rFonts w:ascii="Calibri" w:hAnsi="Calibri" w:cs="Calibri"/>
        <w:color w:val="000000"/>
      </w:rPr>
      <w:t xml:space="preserve"> |</w:t>
    </w:r>
    <w:r w:rsidR="006F5A91">
      <w:t xml:space="preserve"> </w:t>
    </w:r>
    <w:sdt>
      <w:sdtPr>
        <w:id w:val="527454104"/>
        <w:docPartObj>
          <w:docPartGallery w:val="Page Numbers (Bottom of Page)"/>
          <w:docPartUnique/>
        </w:docPartObj>
      </w:sdtPr>
      <w:sdtEndPr>
        <w:rPr>
          <w:noProof/>
        </w:rPr>
      </w:sdtEndPr>
      <w:sdtContent>
        <w:r w:rsidR="006F5A91">
          <w:fldChar w:fldCharType="begin"/>
        </w:r>
        <w:r w:rsidR="006F5A91">
          <w:instrText xml:space="preserve"> PAGE   \* MERGEFORMAT </w:instrText>
        </w:r>
        <w:r w:rsidR="006F5A91">
          <w:fldChar w:fldCharType="separate"/>
        </w:r>
        <w:r w:rsidR="005431C3">
          <w:rPr>
            <w:noProof/>
          </w:rPr>
          <w:t>7</w:t>
        </w:r>
        <w:r w:rsidR="006F5A91">
          <w:rPr>
            <w:noProof/>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15B4D9" w14:textId="5184F9AB" w:rsidR="006F5A91" w:rsidRPr="006F5A91" w:rsidRDefault="000A28AF" w:rsidP="006F5A91">
    <w:pPr>
      <w:pStyle w:val="Footer"/>
    </w:pPr>
    <w:r>
      <w:rPr>
        <w:rFonts w:ascii="Calibri" w:hAnsi="Calibri" w:cs="Calibri"/>
        <w:color w:val="000000"/>
      </w:rPr>
      <w:t>COMP-4522-002 Dr. Orestes Appel</w:t>
    </w:r>
    <w:r w:rsidR="006F5A91" w:rsidRPr="004048B0">
      <w:rPr>
        <w:rFonts w:ascii="Calibri" w:hAnsi="Calibri" w:cs="Calibri"/>
        <w:color w:val="000000"/>
      </w:rPr>
      <w:t xml:space="preserve"> |</w:t>
    </w:r>
    <w:r w:rsidR="006F5A91">
      <w:t xml:space="preserve"> </w:t>
    </w:r>
    <w:sdt>
      <w:sdtPr>
        <w:id w:val="-1730069208"/>
        <w:docPartObj>
          <w:docPartGallery w:val="Page Numbers (Bottom of Page)"/>
          <w:docPartUnique/>
        </w:docPartObj>
      </w:sdtPr>
      <w:sdtEndPr>
        <w:rPr>
          <w:noProof/>
        </w:rPr>
      </w:sdtEndPr>
      <w:sdtContent>
        <w:r w:rsidR="006F5A91">
          <w:fldChar w:fldCharType="begin"/>
        </w:r>
        <w:r w:rsidR="006F5A91">
          <w:instrText xml:space="preserve"> PAGE   \* MERGEFORMAT </w:instrText>
        </w:r>
        <w:r w:rsidR="006F5A91">
          <w:fldChar w:fldCharType="separate"/>
        </w:r>
        <w:r w:rsidR="005431C3">
          <w:rPr>
            <w:noProof/>
          </w:rPr>
          <w:t>6</w:t>
        </w:r>
        <w:r w:rsidR="006F5A91">
          <w:rPr>
            <w:noProof/>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1BF5E9" w14:textId="77777777" w:rsidR="00AA7118" w:rsidRDefault="00AA7118" w:rsidP="006B633A">
      <w:r>
        <w:separator/>
      </w:r>
    </w:p>
  </w:footnote>
  <w:footnote w:type="continuationSeparator" w:id="0">
    <w:p w14:paraId="0E3955DF" w14:textId="77777777" w:rsidR="00AA7118" w:rsidRDefault="00AA7118" w:rsidP="006B633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C5C74"/>
    <w:multiLevelType w:val="hybridMultilevel"/>
    <w:tmpl w:val="3C38AA5E"/>
    <w:lvl w:ilvl="0" w:tplc="E81E501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B05628"/>
    <w:multiLevelType w:val="hybridMultilevel"/>
    <w:tmpl w:val="07303F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9D0FFE"/>
    <w:multiLevelType w:val="hybridMultilevel"/>
    <w:tmpl w:val="755E11E0"/>
    <w:lvl w:ilvl="0" w:tplc="BA025B48">
      <w:start w:val="1"/>
      <w:numFmt w:val="bullet"/>
      <w:pStyle w:val="Bullets"/>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3" w15:restartNumberingAfterBreak="0">
    <w:nsid w:val="3B0318DC"/>
    <w:multiLevelType w:val="hybridMultilevel"/>
    <w:tmpl w:val="9D402158"/>
    <w:lvl w:ilvl="0" w:tplc="E81E501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C5E1A36"/>
    <w:multiLevelType w:val="hybridMultilevel"/>
    <w:tmpl w:val="97B0DB08"/>
    <w:lvl w:ilvl="0" w:tplc="E81E501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89645E0"/>
    <w:multiLevelType w:val="hybridMultilevel"/>
    <w:tmpl w:val="C0B2E568"/>
    <w:lvl w:ilvl="0" w:tplc="E81E501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A8E674F"/>
    <w:multiLevelType w:val="hybridMultilevel"/>
    <w:tmpl w:val="0100A7AC"/>
    <w:lvl w:ilvl="0" w:tplc="E81E501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34558190">
    <w:abstractNumId w:val="1"/>
  </w:num>
  <w:num w:numId="2" w16cid:durableId="1343430506">
    <w:abstractNumId w:val="5"/>
  </w:num>
  <w:num w:numId="3" w16cid:durableId="973874509">
    <w:abstractNumId w:val="0"/>
  </w:num>
  <w:num w:numId="4" w16cid:durableId="1692796289">
    <w:abstractNumId w:val="4"/>
  </w:num>
  <w:num w:numId="5" w16cid:durableId="1813206510">
    <w:abstractNumId w:val="6"/>
  </w:num>
  <w:num w:numId="6" w16cid:durableId="757138415">
    <w:abstractNumId w:val="3"/>
  </w:num>
  <w:num w:numId="7" w16cid:durableId="6549906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removePersonalInformation/>
  <w:removeDateAndTime/>
  <w:displayBackgroundShape/>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TczsjQxMDW1NLIwMzNQ0lEKTi0uzszPAykwrAUAEtC2ZiwAAAA="/>
  </w:docVars>
  <w:rsids>
    <w:rsidRoot w:val="000A28AF"/>
    <w:rsid w:val="000227CA"/>
    <w:rsid w:val="000239FD"/>
    <w:rsid w:val="000378D7"/>
    <w:rsid w:val="000504EC"/>
    <w:rsid w:val="00051294"/>
    <w:rsid w:val="00056A5E"/>
    <w:rsid w:val="00056AF4"/>
    <w:rsid w:val="00056F25"/>
    <w:rsid w:val="00060117"/>
    <w:rsid w:val="0006246E"/>
    <w:rsid w:val="00064622"/>
    <w:rsid w:val="00080119"/>
    <w:rsid w:val="000834BB"/>
    <w:rsid w:val="00086808"/>
    <w:rsid w:val="000936E3"/>
    <w:rsid w:val="0009505B"/>
    <w:rsid w:val="000A0187"/>
    <w:rsid w:val="000A28AF"/>
    <w:rsid w:val="000A49E4"/>
    <w:rsid w:val="000B2E3E"/>
    <w:rsid w:val="000C0AFA"/>
    <w:rsid w:val="000D06AB"/>
    <w:rsid w:val="000D1D83"/>
    <w:rsid w:val="000D1DA3"/>
    <w:rsid w:val="00100EA6"/>
    <w:rsid w:val="0010133A"/>
    <w:rsid w:val="00110D36"/>
    <w:rsid w:val="00114118"/>
    <w:rsid w:val="00116D09"/>
    <w:rsid w:val="00120EDB"/>
    <w:rsid w:val="00122D73"/>
    <w:rsid w:val="00133F58"/>
    <w:rsid w:val="00134359"/>
    <w:rsid w:val="0015336E"/>
    <w:rsid w:val="0015493B"/>
    <w:rsid w:val="00170892"/>
    <w:rsid w:val="001812E2"/>
    <w:rsid w:val="001877A1"/>
    <w:rsid w:val="00191B9F"/>
    <w:rsid w:val="001C52F2"/>
    <w:rsid w:val="001D0839"/>
    <w:rsid w:val="001D5EC6"/>
    <w:rsid w:val="001E17E9"/>
    <w:rsid w:val="001E2FD9"/>
    <w:rsid w:val="001F5BFC"/>
    <w:rsid w:val="00217102"/>
    <w:rsid w:val="002229EF"/>
    <w:rsid w:val="00231A3E"/>
    <w:rsid w:val="0023407A"/>
    <w:rsid w:val="00237098"/>
    <w:rsid w:val="0023776B"/>
    <w:rsid w:val="002603A1"/>
    <w:rsid w:val="002658AD"/>
    <w:rsid w:val="00265965"/>
    <w:rsid w:val="0027432C"/>
    <w:rsid w:val="00276A77"/>
    <w:rsid w:val="0028344C"/>
    <w:rsid w:val="002A0E38"/>
    <w:rsid w:val="002A1D7C"/>
    <w:rsid w:val="002B1F43"/>
    <w:rsid w:val="002B548F"/>
    <w:rsid w:val="002C7F0E"/>
    <w:rsid w:val="002D0453"/>
    <w:rsid w:val="00322D7E"/>
    <w:rsid w:val="00324B19"/>
    <w:rsid w:val="00331CBA"/>
    <w:rsid w:val="00333597"/>
    <w:rsid w:val="00335CCE"/>
    <w:rsid w:val="00347EBA"/>
    <w:rsid w:val="003512DE"/>
    <w:rsid w:val="003547CA"/>
    <w:rsid w:val="00354BCE"/>
    <w:rsid w:val="00357ADE"/>
    <w:rsid w:val="00366CF6"/>
    <w:rsid w:val="00371B32"/>
    <w:rsid w:val="00381902"/>
    <w:rsid w:val="003875EC"/>
    <w:rsid w:val="00396A0D"/>
    <w:rsid w:val="003A28F6"/>
    <w:rsid w:val="003A6140"/>
    <w:rsid w:val="003B1B45"/>
    <w:rsid w:val="003D2A97"/>
    <w:rsid w:val="003D3F30"/>
    <w:rsid w:val="003F1069"/>
    <w:rsid w:val="004048B0"/>
    <w:rsid w:val="00416563"/>
    <w:rsid w:val="00417D0A"/>
    <w:rsid w:val="00424C2C"/>
    <w:rsid w:val="004261B8"/>
    <w:rsid w:val="004314C6"/>
    <w:rsid w:val="00435701"/>
    <w:rsid w:val="0043758D"/>
    <w:rsid w:val="00450F88"/>
    <w:rsid w:val="004534B7"/>
    <w:rsid w:val="00455E2B"/>
    <w:rsid w:val="0049453B"/>
    <w:rsid w:val="00494BE8"/>
    <w:rsid w:val="00495627"/>
    <w:rsid w:val="00497589"/>
    <w:rsid w:val="00497DF7"/>
    <w:rsid w:val="004A4C49"/>
    <w:rsid w:val="004C4BE2"/>
    <w:rsid w:val="004D4384"/>
    <w:rsid w:val="004D4B7B"/>
    <w:rsid w:val="004F1988"/>
    <w:rsid w:val="004F7FE3"/>
    <w:rsid w:val="00500AC9"/>
    <w:rsid w:val="00516138"/>
    <w:rsid w:val="00517D36"/>
    <w:rsid w:val="0053179B"/>
    <w:rsid w:val="005431C3"/>
    <w:rsid w:val="00547471"/>
    <w:rsid w:val="00553C83"/>
    <w:rsid w:val="00554C1F"/>
    <w:rsid w:val="00586D22"/>
    <w:rsid w:val="00587907"/>
    <w:rsid w:val="005947BE"/>
    <w:rsid w:val="005A493C"/>
    <w:rsid w:val="005A5761"/>
    <w:rsid w:val="005A747E"/>
    <w:rsid w:val="005B116C"/>
    <w:rsid w:val="005B37D7"/>
    <w:rsid w:val="005B7A9D"/>
    <w:rsid w:val="005B7FDE"/>
    <w:rsid w:val="005C22B8"/>
    <w:rsid w:val="005D313F"/>
    <w:rsid w:val="005E5E53"/>
    <w:rsid w:val="005F350F"/>
    <w:rsid w:val="005F41EF"/>
    <w:rsid w:val="006013C2"/>
    <w:rsid w:val="0061444D"/>
    <w:rsid w:val="00620935"/>
    <w:rsid w:val="00621631"/>
    <w:rsid w:val="00623803"/>
    <w:rsid w:val="0064029B"/>
    <w:rsid w:val="00647E21"/>
    <w:rsid w:val="006551C3"/>
    <w:rsid w:val="00655551"/>
    <w:rsid w:val="006578AF"/>
    <w:rsid w:val="00661A71"/>
    <w:rsid w:val="00663A1F"/>
    <w:rsid w:val="00670025"/>
    <w:rsid w:val="00672DD2"/>
    <w:rsid w:val="00677510"/>
    <w:rsid w:val="00685B33"/>
    <w:rsid w:val="006A535D"/>
    <w:rsid w:val="006B48E0"/>
    <w:rsid w:val="006B633A"/>
    <w:rsid w:val="006C4E53"/>
    <w:rsid w:val="006D7E5A"/>
    <w:rsid w:val="006F5A91"/>
    <w:rsid w:val="00716132"/>
    <w:rsid w:val="00717511"/>
    <w:rsid w:val="0072626F"/>
    <w:rsid w:val="007273A8"/>
    <w:rsid w:val="007366D6"/>
    <w:rsid w:val="00747D69"/>
    <w:rsid w:val="00751CE6"/>
    <w:rsid w:val="0075404B"/>
    <w:rsid w:val="00754E3B"/>
    <w:rsid w:val="0076773A"/>
    <w:rsid w:val="00773B64"/>
    <w:rsid w:val="007762BF"/>
    <w:rsid w:val="00777478"/>
    <w:rsid w:val="007874BC"/>
    <w:rsid w:val="007B2E61"/>
    <w:rsid w:val="007B52F1"/>
    <w:rsid w:val="007B5595"/>
    <w:rsid w:val="007D0BCF"/>
    <w:rsid w:val="007D3DFE"/>
    <w:rsid w:val="007D77E2"/>
    <w:rsid w:val="007E2AA1"/>
    <w:rsid w:val="007F542B"/>
    <w:rsid w:val="008049B8"/>
    <w:rsid w:val="0081061D"/>
    <w:rsid w:val="00816D3F"/>
    <w:rsid w:val="00847085"/>
    <w:rsid w:val="00856C07"/>
    <w:rsid w:val="00862844"/>
    <w:rsid w:val="00867AB3"/>
    <w:rsid w:val="00872C00"/>
    <w:rsid w:val="00875C69"/>
    <w:rsid w:val="008761A7"/>
    <w:rsid w:val="00880677"/>
    <w:rsid w:val="00884E39"/>
    <w:rsid w:val="008856B1"/>
    <w:rsid w:val="008920BB"/>
    <w:rsid w:val="008937EC"/>
    <w:rsid w:val="00893B93"/>
    <w:rsid w:val="00897DCE"/>
    <w:rsid w:val="008A2E6F"/>
    <w:rsid w:val="008A6EFF"/>
    <w:rsid w:val="008B60A5"/>
    <w:rsid w:val="008D07C5"/>
    <w:rsid w:val="008E6874"/>
    <w:rsid w:val="008F1ABD"/>
    <w:rsid w:val="008F1BD4"/>
    <w:rsid w:val="00906C28"/>
    <w:rsid w:val="00910AB9"/>
    <w:rsid w:val="00912991"/>
    <w:rsid w:val="00917559"/>
    <w:rsid w:val="00924E88"/>
    <w:rsid w:val="009269CF"/>
    <w:rsid w:val="009359D0"/>
    <w:rsid w:val="00946AA2"/>
    <w:rsid w:val="009527D4"/>
    <w:rsid w:val="00954C8A"/>
    <w:rsid w:val="00966595"/>
    <w:rsid w:val="00990C95"/>
    <w:rsid w:val="009A622D"/>
    <w:rsid w:val="009B38E4"/>
    <w:rsid w:val="009C1C87"/>
    <w:rsid w:val="009C3C13"/>
    <w:rsid w:val="009D0407"/>
    <w:rsid w:val="009D1F8E"/>
    <w:rsid w:val="00A010B3"/>
    <w:rsid w:val="00A0307F"/>
    <w:rsid w:val="00A06303"/>
    <w:rsid w:val="00A12CCB"/>
    <w:rsid w:val="00A33B7B"/>
    <w:rsid w:val="00A33E0D"/>
    <w:rsid w:val="00A354ED"/>
    <w:rsid w:val="00A4544F"/>
    <w:rsid w:val="00A518BE"/>
    <w:rsid w:val="00A53830"/>
    <w:rsid w:val="00A71692"/>
    <w:rsid w:val="00AA17B6"/>
    <w:rsid w:val="00AA6C0A"/>
    <w:rsid w:val="00AA7118"/>
    <w:rsid w:val="00AC5896"/>
    <w:rsid w:val="00AD164C"/>
    <w:rsid w:val="00AD4F06"/>
    <w:rsid w:val="00AD65A8"/>
    <w:rsid w:val="00AE6F29"/>
    <w:rsid w:val="00AF1286"/>
    <w:rsid w:val="00AF5DE6"/>
    <w:rsid w:val="00B00533"/>
    <w:rsid w:val="00B00C6E"/>
    <w:rsid w:val="00B05BA2"/>
    <w:rsid w:val="00B11CC3"/>
    <w:rsid w:val="00B13CF5"/>
    <w:rsid w:val="00B16FB2"/>
    <w:rsid w:val="00B25685"/>
    <w:rsid w:val="00B33BA9"/>
    <w:rsid w:val="00B43465"/>
    <w:rsid w:val="00B4432F"/>
    <w:rsid w:val="00B52088"/>
    <w:rsid w:val="00B527E2"/>
    <w:rsid w:val="00B54817"/>
    <w:rsid w:val="00B6266F"/>
    <w:rsid w:val="00B678B1"/>
    <w:rsid w:val="00B71316"/>
    <w:rsid w:val="00B82DA9"/>
    <w:rsid w:val="00B87557"/>
    <w:rsid w:val="00B95D01"/>
    <w:rsid w:val="00BA4317"/>
    <w:rsid w:val="00BA668D"/>
    <w:rsid w:val="00BB23E5"/>
    <w:rsid w:val="00BB27E2"/>
    <w:rsid w:val="00BB33BB"/>
    <w:rsid w:val="00BB4ABB"/>
    <w:rsid w:val="00BC5684"/>
    <w:rsid w:val="00BF3C60"/>
    <w:rsid w:val="00BF7335"/>
    <w:rsid w:val="00BF7A9B"/>
    <w:rsid w:val="00C014F1"/>
    <w:rsid w:val="00C146E0"/>
    <w:rsid w:val="00C151CC"/>
    <w:rsid w:val="00C17936"/>
    <w:rsid w:val="00C267CF"/>
    <w:rsid w:val="00C267F5"/>
    <w:rsid w:val="00C27499"/>
    <w:rsid w:val="00C43AF7"/>
    <w:rsid w:val="00C67996"/>
    <w:rsid w:val="00C67BE5"/>
    <w:rsid w:val="00C91409"/>
    <w:rsid w:val="00CB53DC"/>
    <w:rsid w:val="00CC71C8"/>
    <w:rsid w:val="00CD786A"/>
    <w:rsid w:val="00CD7F84"/>
    <w:rsid w:val="00D1516A"/>
    <w:rsid w:val="00D26642"/>
    <w:rsid w:val="00D37C6B"/>
    <w:rsid w:val="00D70E35"/>
    <w:rsid w:val="00DA0896"/>
    <w:rsid w:val="00DD2789"/>
    <w:rsid w:val="00DD2C3C"/>
    <w:rsid w:val="00DD755D"/>
    <w:rsid w:val="00DE178D"/>
    <w:rsid w:val="00DE71E6"/>
    <w:rsid w:val="00DE74D9"/>
    <w:rsid w:val="00DF1644"/>
    <w:rsid w:val="00DF2D94"/>
    <w:rsid w:val="00DF48D4"/>
    <w:rsid w:val="00DF4F21"/>
    <w:rsid w:val="00E002C7"/>
    <w:rsid w:val="00E04CB2"/>
    <w:rsid w:val="00E151B1"/>
    <w:rsid w:val="00E31CEA"/>
    <w:rsid w:val="00E61AB3"/>
    <w:rsid w:val="00E62164"/>
    <w:rsid w:val="00E65655"/>
    <w:rsid w:val="00E85A81"/>
    <w:rsid w:val="00E90882"/>
    <w:rsid w:val="00E92204"/>
    <w:rsid w:val="00EA0EF8"/>
    <w:rsid w:val="00EA1FB1"/>
    <w:rsid w:val="00EA398D"/>
    <w:rsid w:val="00EA4FD2"/>
    <w:rsid w:val="00EB0526"/>
    <w:rsid w:val="00EC1264"/>
    <w:rsid w:val="00EC544D"/>
    <w:rsid w:val="00ED6A3D"/>
    <w:rsid w:val="00EE0F8D"/>
    <w:rsid w:val="00EF1E32"/>
    <w:rsid w:val="00EF5C34"/>
    <w:rsid w:val="00F07F79"/>
    <w:rsid w:val="00F11874"/>
    <w:rsid w:val="00F16887"/>
    <w:rsid w:val="00F21093"/>
    <w:rsid w:val="00F22DB8"/>
    <w:rsid w:val="00F2459A"/>
    <w:rsid w:val="00F32B21"/>
    <w:rsid w:val="00F32EBE"/>
    <w:rsid w:val="00F35A16"/>
    <w:rsid w:val="00F43EEC"/>
    <w:rsid w:val="00F46DF4"/>
    <w:rsid w:val="00F53A9D"/>
    <w:rsid w:val="00F6071E"/>
    <w:rsid w:val="00F6144F"/>
    <w:rsid w:val="00F620CA"/>
    <w:rsid w:val="00F70C16"/>
    <w:rsid w:val="00FA38E3"/>
    <w:rsid w:val="00FA7409"/>
    <w:rsid w:val="00FB2A70"/>
    <w:rsid w:val="00FB50C8"/>
    <w:rsid w:val="00FD0FD6"/>
    <w:rsid w:val="00FE3F53"/>
    <w:rsid w:val="00FE4074"/>
    <w:rsid w:val="00FE44CB"/>
    <w:rsid w:val="00FF5E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2A8FE4"/>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lsdException w:name="header" w:semiHidden="1" w:unhideWhenUsed="1"/>
    <w:lsdException w:name="footer" w:semiHidden="1" w:unhideWhenUsed="1" w:qFormat="1"/>
    <w:lsdException w:name="index heading" w:semiHidden="1" w:unhideWhenUsed="1"/>
    <w:lsdException w:name="caption" w:uiPriority="35" w:qFormat="1"/>
    <w:lsdException w:name="table of figures" w:semiHidden="1" w:unhideWhenUsed="1"/>
    <w:lsdException w:name="envelope address" w:semiHidden="1"/>
    <w:lsdException w:name="envelope return" w:semiHidden="1"/>
    <w:lsdException w:name="footnote reference" w:semiHidden="1" w:unhideWhenUsed="1"/>
    <w:lsdException w:name="annotation reference" w:semiHidden="1"/>
    <w:lsdException w:name="line number" w:semiHidden="1" w:unhideWhenUsed="1"/>
    <w:lsdException w:name="page number" w:semiHidden="1" w:unhideWhenUsed="1"/>
    <w:lsdException w:name="endnote reference" w:semiHidden="1"/>
    <w:lsdException w:name="endnote text" w:semiHidden="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lsdException w:name="Signature" w:semiHidden="1" w:unhideWhenUsed="1"/>
    <w:lsdException w:name="Default Paragraph Font" w:semiHidden="1" w:uiPriority="1" w:unhideWhenUsed="1"/>
    <w:lsdException w:name="Body Text" w:semiHidden="1"/>
    <w:lsdException w:name="Body Text Indent" w:semiHidden="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lsdException w:name="Body Text First Indent" w:semiHidden="1"/>
    <w:lsdException w:name="Body Text First Indent 2" w:semiHidden="1"/>
    <w:lsdException w:name="Note Heading" w:semiHidden="1" w:unhideWhenUsed="1"/>
    <w:lsdException w:name="Body Text 2" w:semiHidden="1"/>
    <w:lsdException w:name="Body Text 3" w:semiHidden="1"/>
    <w:lsdException w:name="Body Text Indent 2" w:semiHidden="1"/>
    <w:lsdException w:name="Body Text Indent 3" w:semiHidden="1"/>
    <w:lsdException w:name="Block Text" w:semiHidden="1"/>
    <w:lsdException w:name="Hyperlink" w:semiHidden="1" w:unhideWhenUsed="1"/>
    <w:lsdException w:name="FollowedHyperlink" w:semiHidden="1"/>
    <w:lsdException w:name="Strong" w:semiHidden="1" w:uiPriority="22"/>
    <w:lsdException w:name="Emphasis" w:semiHidden="1" w:uiPriority="20"/>
    <w:lsdException w:name="Document Map" w:semiHidden="1"/>
    <w:lsdException w:name="Plain Text" w:semiHidden="1" w:unhideWhenUsed="1"/>
    <w:lsdException w:name="E-mail Signature" w:semiHidden="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lsdException w:name="Quote" w:uiPriority="29" w:qFormat="1"/>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7"/>
    <w:qFormat/>
    <w:rsid w:val="004048B0"/>
    <w:pPr>
      <w:spacing w:after="0" w:line="240" w:lineRule="auto"/>
    </w:pPr>
  </w:style>
  <w:style w:type="paragraph" w:styleId="Heading1">
    <w:name w:val="heading 1"/>
    <w:basedOn w:val="Normal"/>
    <w:next w:val="Normal"/>
    <w:link w:val="Heading1Char"/>
    <w:uiPriority w:val="1"/>
    <w:qFormat/>
    <w:rsid w:val="004048B0"/>
    <w:pPr>
      <w:spacing w:before="120"/>
      <w:outlineLvl w:val="0"/>
    </w:pPr>
    <w:rPr>
      <w:rFonts w:cstheme="majorHAnsi"/>
      <w:caps/>
      <w:color w:val="FFFFFF" w:themeColor="background1"/>
      <w:spacing w:val="80"/>
      <w:sz w:val="72"/>
      <w:szCs w:val="96"/>
    </w:rPr>
  </w:style>
  <w:style w:type="paragraph" w:styleId="Heading2">
    <w:name w:val="heading 2"/>
    <w:basedOn w:val="Normal"/>
    <w:next w:val="Normal"/>
    <w:link w:val="Heading2Char"/>
    <w:uiPriority w:val="1"/>
    <w:qFormat/>
    <w:rsid w:val="004048B0"/>
    <w:pPr>
      <w:spacing w:before="120"/>
      <w:outlineLvl w:val="1"/>
    </w:pPr>
    <w:rPr>
      <w:caps/>
      <w:spacing w:val="80"/>
      <w:sz w:val="72"/>
      <w:szCs w:val="72"/>
    </w:rPr>
  </w:style>
  <w:style w:type="paragraph" w:styleId="Heading3">
    <w:name w:val="heading 3"/>
    <w:basedOn w:val="Heading2"/>
    <w:next w:val="Normal"/>
    <w:link w:val="Heading3Char"/>
    <w:uiPriority w:val="2"/>
    <w:qFormat/>
    <w:rsid w:val="004048B0"/>
    <w:pPr>
      <w:outlineLvl w:val="2"/>
    </w:pPr>
    <w:rPr>
      <w:b/>
      <w:bCs/>
      <w:noProof/>
      <w:sz w:val="36"/>
      <w:szCs w:val="32"/>
    </w:rPr>
  </w:style>
  <w:style w:type="paragraph" w:styleId="Heading4">
    <w:name w:val="heading 4"/>
    <w:basedOn w:val="Normal"/>
    <w:next w:val="Normal"/>
    <w:link w:val="Heading4Char"/>
    <w:uiPriority w:val="9"/>
    <w:semiHidden/>
    <w:rsid w:val="003D2A97"/>
    <w:pPr>
      <w:keepNext/>
      <w:keepLines/>
      <w:spacing w:before="40"/>
      <w:outlineLvl w:val="3"/>
    </w:pPr>
    <w:rPr>
      <w:rFonts w:asciiTheme="majorHAnsi" w:eastAsiaTheme="majorEastAsia" w:hAnsiTheme="majorHAnsi" w:cstheme="majorBidi"/>
      <w:i/>
      <w:iCs/>
      <w:color w:val="7B2F3D"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555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1"/>
    <w:rsid w:val="004048B0"/>
    <w:rPr>
      <w:rFonts w:cstheme="majorHAnsi"/>
      <w:caps/>
      <w:color w:val="FFFFFF" w:themeColor="background1"/>
      <w:spacing w:val="80"/>
      <w:sz w:val="72"/>
      <w:szCs w:val="96"/>
    </w:rPr>
  </w:style>
  <w:style w:type="character" w:customStyle="1" w:styleId="Heading2Char">
    <w:name w:val="Heading 2 Char"/>
    <w:basedOn w:val="DefaultParagraphFont"/>
    <w:link w:val="Heading2"/>
    <w:uiPriority w:val="1"/>
    <w:rsid w:val="004048B0"/>
    <w:rPr>
      <w:caps/>
      <w:spacing w:val="80"/>
      <w:sz w:val="72"/>
      <w:szCs w:val="72"/>
    </w:rPr>
  </w:style>
  <w:style w:type="character" w:customStyle="1" w:styleId="Heading3Char">
    <w:name w:val="Heading 3 Char"/>
    <w:basedOn w:val="DefaultParagraphFont"/>
    <w:link w:val="Heading3"/>
    <w:uiPriority w:val="2"/>
    <w:rsid w:val="004048B0"/>
    <w:rPr>
      <w:b/>
      <w:bCs/>
      <w:caps/>
      <w:noProof/>
      <w:spacing w:val="80"/>
      <w:sz w:val="36"/>
      <w:szCs w:val="32"/>
    </w:rPr>
  </w:style>
  <w:style w:type="paragraph" w:styleId="Subtitle">
    <w:name w:val="Subtitle"/>
    <w:basedOn w:val="Heading3"/>
    <w:next w:val="Normal"/>
    <w:link w:val="SubtitleChar"/>
    <w:uiPriority w:val="9"/>
    <w:rsid w:val="005B116C"/>
    <w:pPr>
      <w:framePr w:wrap="auto" w:vAnchor="text" w:hAnchor="margin" w:y="203"/>
      <w:jc w:val="center"/>
    </w:pPr>
    <w:rPr>
      <w:color w:val="FFFFFF" w:themeColor="background1"/>
    </w:rPr>
  </w:style>
  <w:style w:type="character" w:customStyle="1" w:styleId="SubtitleChar">
    <w:name w:val="Subtitle Char"/>
    <w:basedOn w:val="DefaultParagraphFont"/>
    <w:link w:val="Subtitle"/>
    <w:uiPriority w:val="9"/>
    <w:rsid w:val="005B116C"/>
    <w:rPr>
      <w:b/>
      <w:bCs/>
      <w:caps/>
      <w:noProof/>
      <w:color w:val="FFFFFF" w:themeColor="background1"/>
      <w:spacing w:val="80"/>
      <w:sz w:val="36"/>
      <w:szCs w:val="32"/>
    </w:rPr>
  </w:style>
  <w:style w:type="paragraph" w:styleId="Header">
    <w:name w:val="header"/>
    <w:basedOn w:val="Normal"/>
    <w:link w:val="HeaderChar"/>
    <w:uiPriority w:val="99"/>
    <w:semiHidden/>
    <w:rsid w:val="006B633A"/>
    <w:pPr>
      <w:tabs>
        <w:tab w:val="center" w:pos="4680"/>
        <w:tab w:val="right" w:pos="9360"/>
      </w:tabs>
    </w:pPr>
  </w:style>
  <w:style w:type="character" w:customStyle="1" w:styleId="HeaderChar">
    <w:name w:val="Header Char"/>
    <w:basedOn w:val="DefaultParagraphFont"/>
    <w:link w:val="Header"/>
    <w:uiPriority w:val="99"/>
    <w:semiHidden/>
    <w:rsid w:val="00110D36"/>
  </w:style>
  <w:style w:type="paragraph" w:styleId="Footer">
    <w:name w:val="footer"/>
    <w:basedOn w:val="Normal"/>
    <w:link w:val="FooterChar"/>
    <w:uiPriority w:val="99"/>
    <w:qFormat/>
    <w:rsid w:val="006F5A91"/>
    <w:pPr>
      <w:tabs>
        <w:tab w:val="center" w:pos="4680"/>
        <w:tab w:val="right" w:pos="9360"/>
      </w:tabs>
      <w:jc w:val="right"/>
    </w:pPr>
  </w:style>
  <w:style w:type="character" w:customStyle="1" w:styleId="FooterChar">
    <w:name w:val="Footer Char"/>
    <w:basedOn w:val="DefaultParagraphFont"/>
    <w:link w:val="Footer"/>
    <w:uiPriority w:val="99"/>
    <w:rsid w:val="00110D36"/>
  </w:style>
  <w:style w:type="table" w:styleId="PlainTable2">
    <w:name w:val="Plain Table 2"/>
    <w:basedOn w:val="TableNormal"/>
    <w:uiPriority w:val="42"/>
    <w:rsid w:val="00CC71C8"/>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Caption">
    <w:name w:val="caption"/>
    <w:basedOn w:val="Normal"/>
    <w:next w:val="Normal"/>
    <w:uiPriority w:val="35"/>
    <w:qFormat/>
    <w:rsid w:val="0010133A"/>
    <w:rPr>
      <w:sz w:val="20"/>
    </w:rPr>
  </w:style>
  <w:style w:type="paragraph" w:styleId="Title">
    <w:name w:val="Title"/>
    <w:basedOn w:val="Normal"/>
    <w:next w:val="Normal"/>
    <w:link w:val="TitleChar"/>
    <w:qFormat/>
    <w:rsid w:val="005431C3"/>
    <w:pPr>
      <w:contextualSpacing/>
      <w:jc w:val="center"/>
    </w:pPr>
    <w:rPr>
      <w:rFonts w:asciiTheme="majorHAnsi" w:eastAsiaTheme="majorEastAsia" w:hAnsiTheme="majorHAnsi" w:cstheme="majorBidi"/>
      <w:caps/>
      <w:color w:val="FFFFFF" w:themeColor="background1"/>
      <w:sz w:val="96"/>
      <w:szCs w:val="56"/>
    </w:rPr>
  </w:style>
  <w:style w:type="character" w:customStyle="1" w:styleId="TitleChar">
    <w:name w:val="Title Char"/>
    <w:basedOn w:val="DefaultParagraphFont"/>
    <w:link w:val="Title"/>
    <w:rsid w:val="005431C3"/>
    <w:rPr>
      <w:rFonts w:asciiTheme="majorHAnsi" w:eastAsiaTheme="majorEastAsia" w:hAnsiTheme="majorHAnsi" w:cstheme="majorBidi"/>
      <w:caps/>
      <w:color w:val="FFFFFF" w:themeColor="background1"/>
      <w:sz w:val="96"/>
      <w:szCs w:val="56"/>
    </w:rPr>
  </w:style>
  <w:style w:type="paragraph" w:styleId="Quote">
    <w:name w:val="Quote"/>
    <w:basedOn w:val="Normal"/>
    <w:next w:val="Normal"/>
    <w:link w:val="QuoteChar"/>
    <w:uiPriority w:val="10"/>
    <w:qFormat/>
    <w:rsid w:val="004D4384"/>
    <w:pPr>
      <w:spacing w:before="200"/>
      <w:ind w:left="288" w:right="288"/>
    </w:pPr>
    <w:rPr>
      <w:b/>
      <w:iCs/>
      <w:color w:val="404040" w:themeColor="text1" w:themeTint="BF"/>
      <w:sz w:val="56"/>
      <w:szCs w:val="24"/>
    </w:rPr>
  </w:style>
  <w:style w:type="character" w:customStyle="1" w:styleId="QuoteChar">
    <w:name w:val="Quote Char"/>
    <w:basedOn w:val="DefaultParagraphFont"/>
    <w:link w:val="Quote"/>
    <w:uiPriority w:val="10"/>
    <w:rsid w:val="004D4384"/>
    <w:rPr>
      <w:b/>
      <w:iCs/>
      <w:color w:val="404040" w:themeColor="text1" w:themeTint="BF"/>
      <w:sz w:val="56"/>
      <w:szCs w:val="24"/>
    </w:rPr>
  </w:style>
  <w:style w:type="character" w:styleId="PlaceholderText">
    <w:name w:val="Placeholder Text"/>
    <w:basedOn w:val="DefaultParagraphFont"/>
    <w:uiPriority w:val="99"/>
    <w:semiHidden/>
    <w:rsid w:val="000D1DA3"/>
    <w:rPr>
      <w:color w:val="808080"/>
    </w:rPr>
  </w:style>
  <w:style w:type="character" w:customStyle="1" w:styleId="Heading4Char">
    <w:name w:val="Heading 4 Char"/>
    <w:basedOn w:val="DefaultParagraphFont"/>
    <w:link w:val="Heading4"/>
    <w:uiPriority w:val="9"/>
    <w:semiHidden/>
    <w:rsid w:val="00110D36"/>
    <w:rPr>
      <w:rFonts w:asciiTheme="majorHAnsi" w:eastAsiaTheme="majorEastAsia" w:hAnsiTheme="majorHAnsi" w:cstheme="majorBidi"/>
      <w:i/>
      <w:iCs/>
      <w:color w:val="7B2F3D" w:themeColor="accent1" w:themeShade="BF"/>
    </w:rPr>
  </w:style>
  <w:style w:type="paragraph" w:customStyle="1" w:styleId="NormalBold">
    <w:name w:val="Normal Bold"/>
    <w:basedOn w:val="Normal"/>
    <w:uiPriority w:val="8"/>
    <w:qFormat/>
    <w:rsid w:val="00EA0EF8"/>
    <w:rPr>
      <w:b/>
      <w:bCs/>
      <w:color w:val="FFFFFF" w:themeColor="background1"/>
    </w:rPr>
  </w:style>
  <w:style w:type="paragraph" w:customStyle="1" w:styleId="TitleOption1">
    <w:name w:val="TitleOption1"/>
    <w:basedOn w:val="Title"/>
    <w:uiPriority w:val="4"/>
    <w:semiHidden/>
    <w:rsid w:val="006F5A91"/>
    <w:rPr>
      <w:color w:val="E99757" w:themeColor="accent2"/>
    </w:rPr>
  </w:style>
  <w:style w:type="paragraph" w:customStyle="1" w:styleId="TitleOption2">
    <w:name w:val="TitleOption2"/>
    <w:basedOn w:val="Title"/>
    <w:uiPriority w:val="5"/>
    <w:semiHidden/>
    <w:rsid w:val="00110D36"/>
    <w:rPr>
      <w:color w:val="A53F52" w:themeColor="accent1"/>
    </w:rPr>
  </w:style>
  <w:style w:type="paragraph" w:customStyle="1" w:styleId="TitleOption3">
    <w:name w:val="TitleOption3"/>
    <w:basedOn w:val="Title"/>
    <w:uiPriority w:val="6"/>
    <w:semiHidden/>
    <w:rsid w:val="00110D36"/>
    <w:rPr>
      <w:color w:val="2C2153" w:themeColor="accent4"/>
    </w:rPr>
  </w:style>
  <w:style w:type="character" w:styleId="CommentReference">
    <w:name w:val="annotation reference"/>
    <w:basedOn w:val="DefaultParagraphFont"/>
    <w:uiPriority w:val="99"/>
    <w:semiHidden/>
    <w:rsid w:val="00C014F1"/>
    <w:rPr>
      <w:sz w:val="16"/>
      <w:szCs w:val="16"/>
    </w:rPr>
  </w:style>
  <w:style w:type="paragraph" w:styleId="CommentText">
    <w:name w:val="annotation text"/>
    <w:basedOn w:val="Normal"/>
    <w:link w:val="CommentTextChar"/>
    <w:uiPriority w:val="99"/>
    <w:semiHidden/>
    <w:rsid w:val="00C014F1"/>
    <w:rPr>
      <w:sz w:val="20"/>
      <w:szCs w:val="20"/>
    </w:rPr>
  </w:style>
  <w:style w:type="character" w:customStyle="1" w:styleId="CommentTextChar">
    <w:name w:val="Comment Text Char"/>
    <w:basedOn w:val="DefaultParagraphFont"/>
    <w:link w:val="CommentText"/>
    <w:uiPriority w:val="99"/>
    <w:semiHidden/>
    <w:rsid w:val="00C014F1"/>
    <w:rPr>
      <w:sz w:val="20"/>
      <w:szCs w:val="20"/>
    </w:rPr>
  </w:style>
  <w:style w:type="paragraph" w:styleId="CommentSubject">
    <w:name w:val="annotation subject"/>
    <w:basedOn w:val="CommentText"/>
    <w:next w:val="CommentText"/>
    <w:link w:val="CommentSubjectChar"/>
    <w:uiPriority w:val="99"/>
    <w:semiHidden/>
    <w:unhideWhenUsed/>
    <w:rsid w:val="00C014F1"/>
    <w:rPr>
      <w:b/>
      <w:bCs/>
    </w:rPr>
  </w:style>
  <w:style w:type="character" w:customStyle="1" w:styleId="CommentSubjectChar">
    <w:name w:val="Comment Subject Char"/>
    <w:basedOn w:val="CommentTextChar"/>
    <w:link w:val="CommentSubject"/>
    <w:uiPriority w:val="99"/>
    <w:semiHidden/>
    <w:rsid w:val="00C014F1"/>
    <w:rPr>
      <w:b/>
      <w:bCs/>
      <w:sz w:val="20"/>
      <w:szCs w:val="20"/>
    </w:rPr>
  </w:style>
  <w:style w:type="paragraph" w:styleId="BalloonText">
    <w:name w:val="Balloon Text"/>
    <w:basedOn w:val="Normal"/>
    <w:link w:val="BalloonTextChar"/>
    <w:uiPriority w:val="99"/>
    <w:semiHidden/>
    <w:unhideWhenUsed/>
    <w:rsid w:val="00C014F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014F1"/>
    <w:rPr>
      <w:rFonts w:ascii="Segoe UI" w:hAnsi="Segoe UI" w:cs="Segoe UI"/>
      <w:sz w:val="18"/>
      <w:szCs w:val="18"/>
    </w:rPr>
  </w:style>
  <w:style w:type="paragraph" w:customStyle="1" w:styleId="TableLeft1">
    <w:name w:val="Table Left 1"/>
    <w:basedOn w:val="Normal"/>
    <w:uiPriority w:val="7"/>
    <w:qFormat/>
    <w:rsid w:val="00133F58"/>
    <w:pPr>
      <w:spacing w:before="120"/>
    </w:pPr>
    <w:rPr>
      <w:color w:val="E99757" w:themeColor="accent2"/>
      <w:spacing w:val="40"/>
      <w:kern w:val="28"/>
      <w:sz w:val="28"/>
    </w:rPr>
  </w:style>
  <w:style w:type="paragraph" w:customStyle="1" w:styleId="TableLeft2">
    <w:name w:val="Table Left 2"/>
    <w:basedOn w:val="Normal"/>
    <w:uiPriority w:val="7"/>
    <w:qFormat/>
    <w:rsid w:val="00133F58"/>
    <w:pPr>
      <w:spacing w:before="120"/>
    </w:pPr>
    <w:rPr>
      <w:color w:val="A53F52" w:themeColor="accent1"/>
      <w:spacing w:val="40"/>
      <w:kern w:val="28"/>
      <w:sz w:val="28"/>
    </w:rPr>
  </w:style>
  <w:style w:type="paragraph" w:customStyle="1" w:styleId="TableLeft3">
    <w:name w:val="Table Left 3"/>
    <w:basedOn w:val="Normal"/>
    <w:uiPriority w:val="7"/>
    <w:qFormat/>
    <w:rsid w:val="00133F58"/>
    <w:pPr>
      <w:spacing w:before="120"/>
    </w:pPr>
    <w:rPr>
      <w:color w:val="44546A" w:themeColor="text2"/>
      <w:spacing w:val="40"/>
      <w:kern w:val="28"/>
      <w:sz w:val="28"/>
    </w:rPr>
  </w:style>
  <w:style w:type="paragraph" w:customStyle="1" w:styleId="TableData">
    <w:name w:val="Table Data"/>
    <w:basedOn w:val="Normal"/>
    <w:uiPriority w:val="7"/>
    <w:qFormat/>
    <w:rsid w:val="006013C2"/>
    <w:pPr>
      <w:jc w:val="center"/>
    </w:pPr>
    <w:rPr>
      <w:color w:val="000000" w:themeColor="text1"/>
    </w:rPr>
  </w:style>
  <w:style w:type="paragraph" w:customStyle="1" w:styleId="TableHeader">
    <w:name w:val="Table Header"/>
    <w:basedOn w:val="Normal"/>
    <w:uiPriority w:val="7"/>
    <w:qFormat/>
    <w:rsid w:val="007366D6"/>
    <w:pPr>
      <w:jc w:val="center"/>
    </w:pPr>
    <w:rPr>
      <w:color w:val="000000" w:themeColor="text1"/>
      <w:spacing w:val="40"/>
      <w:kern w:val="28"/>
      <w:sz w:val="28"/>
    </w:rPr>
  </w:style>
  <w:style w:type="paragraph" w:customStyle="1" w:styleId="ListHeader">
    <w:name w:val="List Header"/>
    <w:basedOn w:val="Normal"/>
    <w:uiPriority w:val="7"/>
    <w:qFormat/>
    <w:rsid w:val="0053179B"/>
    <w:pPr>
      <w:spacing w:before="80"/>
    </w:pPr>
    <w:rPr>
      <w:spacing w:val="40"/>
      <w:kern w:val="28"/>
      <w:sz w:val="28"/>
    </w:rPr>
  </w:style>
  <w:style w:type="paragraph" w:customStyle="1" w:styleId="Bullets">
    <w:name w:val="Bullets"/>
    <w:basedOn w:val="Normal"/>
    <w:uiPriority w:val="7"/>
    <w:qFormat/>
    <w:rsid w:val="00C17936"/>
    <w:pPr>
      <w:numPr>
        <w:numId w:val="7"/>
      </w:numPr>
      <w:spacing w:before="120"/>
      <w:ind w:left="360"/>
    </w:pPr>
  </w:style>
  <w:style w:type="paragraph" w:customStyle="1" w:styleId="CoverInfo">
    <w:name w:val="Cover Info"/>
    <w:basedOn w:val="Normal"/>
    <w:uiPriority w:val="2"/>
    <w:qFormat/>
    <w:rsid w:val="0010133A"/>
    <w:pPr>
      <w:spacing w:before="120"/>
      <w:jc w:val="center"/>
    </w:pPr>
    <w:rPr>
      <w:color w:val="FFFFFF" w:themeColor="background1"/>
      <w:spacing w:val="40"/>
      <w:kern w:val="28"/>
      <w:sz w:val="28"/>
    </w:rPr>
  </w:style>
  <w:style w:type="paragraph" w:styleId="TOCHeading">
    <w:name w:val="TOC Heading"/>
    <w:basedOn w:val="Heading1"/>
    <w:next w:val="Normal"/>
    <w:uiPriority w:val="39"/>
    <w:unhideWhenUsed/>
    <w:qFormat/>
    <w:rsid w:val="00BB27E2"/>
    <w:pPr>
      <w:keepNext/>
      <w:keepLines/>
      <w:spacing w:before="240" w:line="259" w:lineRule="auto"/>
      <w:outlineLvl w:val="9"/>
    </w:pPr>
    <w:rPr>
      <w:rFonts w:asciiTheme="majorHAnsi" w:eastAsiaTheme="majorEastAsia" w:hAnsiTheme="majorHAnsi" w:cstheme="majorBidi"/>
      <w:caps w:val="0"/>
      <w:color w:val="7B2F3D" w:themeColor="accent1" w:themeShade="BF"/>
      <w:spacing w:val="0"/>
      <w:sz w:val="32"/>
      <w:szCs w:val="32"/>
    </w:rPr>
  </w:style>
  <w:style w:type="paragraph" w:styleId="TOC3">
    <w:name w:val="toc 3"/>
    <w:basedOn w:val="Normal"/>
    <w:next w:val="Normal"/>
    <w:autoRedefine/>
    <w:uiPriority w:val="39"/>
    <w:rsid w:val="00BB27E2"/>
    <w:pPr>
      <w:spacing w:after="100"/>
      <w:ind w:left="440"/>
    </w:pPr>
  </w:style>
  <w:style w:type="paragraph" w:styleId="TOC2">
    <w:name w:val="toc 2"/>
    <w:basedOn w:val="Normal"/>
    <w:next w:val="Normal"/>
    <w:autoRedefine/>
    <w:uiPriority w:val="39"/>
    <w:rsid w:val="00BB27E2"/>
    <w:pPr>
      <w:spacing w:after="100"/>
      <w:ind w:left="220"/>
    </w:pPr>
  </w:style>
  <w:style w:type="paragraph" w:styleId="TOC1">
    <w:name w:val="toc 1"/>
    <w:basedOn w:val="Normal"/>
    <w:next w:val="Normal"/>
    <w:autoRedefine/>
    <w:uiPriority w:val="39"/>
    <w:rsid w:val="00BB27E2"/>
    <w:pPr>
      <w:spacing w:after="100"/>
    </w:pPr>
  </w:style>
  <w:style w:type="character" w:styleId="Hyperlink">
    <w:name w:val="Hyperlink"/>
    <w:basedOn w:val="DefaultParagraphFont"/>
    <w:uiPriority w:val="99"/>
    <w:unhideWhenUsed/>
    <w:rsid w:val="00BB27E2"/>
    <w:rPr>
      <w:color w:val="3A3838"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5522009">
      <w:bodyDiv w:val="1"/>
      <w:marLeft w:val="0"/>
      <w:marRight w:val="0"/>
      <w:marTop w:val="0"/>
      <w:marBottom w:val="0"/>
      <w:divBdr>
        <w:top w:val="none" w:sz="0" w:space="0" w:color="auto"/>
        <w:left w:val="none" w:sz="0" w:space="0" w:color="auto"/>
        <w:bottom w:val="none" w:sz="0" w:space="0" w:color="auto"/>
        <w:right w:val="none" w:sz="0" w:space="0" w:color="auto"/>
      </w:divBdr>
      <w:divsChild>
        <w:div w:id="1049304824">
          <w:marLeft w:val="0"/>
          <w:marRight w:val="0"/>
          <w:marTop w:val="0"/>
          <w:marBottom w:val="0"/>
          <w:divBdr>
            <w:top w:val="none" w:sz="0" w:space="0" w:color="auto"/>
            <w:left w:val="none" w:sz="0" w:space="0" w:color="auto"/>
            <w:bottom w:val="none" w:sz="0" w:space="0" w:color="auto"/>
            <w:right w:val="none" w:sz="0" w:space="0" w:color="auto"/>
          </w:divBdr>
          <w:divsChild>
            <w:div w:id="668337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125791">
      <w:bodyDiv w:val="1"/>
      <w:marLeft w:val="0"/>
      <w:marRight w:val="0"/>
      <w:marTop w:val="0"/>
      <w:marBottom w:val="0"/>
      <w:divBdr>
        <w:top w:val="none" w:sz="0" w:space="0" w:color="auto"/>
        <w:left w:val="none" w:sz="0" w:space="0" w:color="auto"/>
        <w:bottom w:val="none" w:sz="0" w:space="0" w:color="auto"/>
        <w:right w:val="none" w:sz="0" w:space="0" w:color="auto"/>
      </w:divBdr>
      <w:divsChild>
        <w:div w:id="5715739">
          <w:marLeft w:val="0"/>
          <w:marRight w:val="0"/>
          <w:marTop w:val="0"/>
          <w:marBottom w:val="0"/>
          <w:divBdr>
            <w:top w:val="none" w:sz="0" w:space="0" w:color="auto"/>
            <w:left w:val="none" w:sz="0" w:space="0" w:color="auto"/>
            <w:bottom w:val="none" w:sz="0" w:space="0" w:color="auto"/>
            <w:right w:val="none" w:sz="0" w:space="0" w:color="auto"/>
          </w:divBdr>
          <w:divsChild>
            <w:div w:id="392965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820691">
      <w:bodyDiv w:val="1"/>
      <w:marLeft w:val="0"/>
      <w:marRight w:val="0"/>
      <w:marTop w:val="0"/>
      <w:marBottom w:val="0"/>
      <w:divBdr>
        <w:top w:val="none" w:sz="0" w:space="0" w:color="auto"/>
        <w:left w:val="none" w:sz="0" w:space="0" w:color="auto"/>
        <w:bottom w:val="none" w:sz="0" w:space="0" w:color="auto"/>
        <w:right w:val="none" w:sz="0" w:space="0" w:color="auto"/>
      </w:divBdr>
    </w:div>
    <w:div w:id="736974035">
      <w:bodyDiv w:val="1"/>
      <w:marLeft w:val="0"/>
      <w:marRight w:val="0"/>
      <w:marTop w:val="0"/>
      <w:marBottom w:val="0"/>
      <w:divBdr>
        <w:top w:val="none" w:sz="0" w:space="0" w:color="auto"/>
        <w:left w:val="none" w:sz="0" w:space="0" w:color="auto"/>
        <w:bottom w:val="none" w:sz="0" w:space="0" w:color="auto"/>
        <w:right w:val="none" w:sz="0" w:space="0" w:color="auto"/>
      </w:divBdr>
      <w:divsChild>
        <w:div w:id="1512068333">
          <w:marLeft w:val="0"/>
          <w:marRight w:val="0"/>
          <w:marTop w:val="0"/>
          <w:marBottom w:val="0"/>
          <w:divBdr>
            <w:top w:val="none" w:sz="0" w:space="0" w:color="auto"/>
            <w:left w:val="none" w:sz="0" w:space="0" w:color="auto"/>
            <w:bottom w:val="none" w:sz="0" w:space="0" w:color="auto"/>
            <w:right w:val="none" w:sz="0" w:space="0" w:color="auto"/>
          </w:divBdr>
          <w:divsChild>
            <w:div w:id="2116748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413201">
      <w:bodyDiv w:val="1"/>
      <w:marLeft w:val="0"/>
      <w:marRight w:val="0"/>
      <w:marTop w:val="0"/>
      <w:marBottom w:val="0"/>
      <w:divBdr>
        <w:top w:val="none" w:sz="0" w:space="0" w:color="auto"/>
        <w:left w:val="none" w:sz="0" w:space="0" w:color="auto"/>
        <w:bottom w:val="none" w:sz="0" w:space="0" w:color="auto"/>
        <w:right w:val="none" w:sz="0" w:space="0" w:color="auto"/>
      </w:divBdr>
    </w:div>
    <w:div w:id="1743748769">
      <w:bodyDiv w:val="1"/>
      <w:marLeft w:val="0"/>
      <w:marRight w:val="0"/>
      <w:marTop w:val="0"/>
      <w:marBottom w:val="0"/>
      <w:divBdr>
        <w:top w:val="none" w:sz="0" w:space="0" w:color="auto"/>
        <w:left w:val="none" w:sz="0" w:space="0" w:color="auto"/>
        <w:bottom w:val="none" w:sz="0" w:space="0" w:color="auto"/>
        <w:right w:val="none" w:sz="0" w:space="0" w:color="auto"/>
      </w:divBdr>
      <w:divsChild>
        <w:div w:id="234904368">
          <w:marLeft w:val="0"/>
          <w:marRight w:val="0"/>
          <w:marTop w:val="0"/>
          <w:marBottom w:val="0"/>
          <w:divBdr>
            <w:top w:val="none" w:sz="0" w:space="0" w:color="auto"/>
            <w:left w:val="none" w:sz="0" w:space="0" w:color="auto"/>
            <w:bottom w:val="none" w:sz="0" w:space="0" w:color="auto"/>
            <w:right w:val="none" w:sz="0" w:space="0" w:color="auto"/>
          </w:divBdr>
          <w:divsChild>
            <w:div w:id="1717895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669367">
      <w:bodyDiv w:val="1"/>
      <w:marLeft w:val="0"/>
      <w:marRight w:val="0"/>
      <w:marTop w:val="0"/>
      <w:marBottom w:val="0"/>
      <w:divBdr>
        <w:top w:val="none" w:sz="0" w:space="0" w:color="auto"/>
        <w:left w:val="none" w:sz="0" w:space="0" w:color="auto"/>
        <w:bottom w:val="none" w:sz="0" w:space="0" w:color="auto"/>
        <w:right w:val="none" w:sz="0" w:space="0" w:color="auto"/>
      </w:divBdr>
      <w:divsChild>
        <w:div w:id="1823616266">
          <w:marLeft w:val="0"/>
          <w:marRight w:val="0"/>
          <w:marTop w:val="0"/>
          <w:marBottom w:val="0"/>
          <w:divBdr>
            <w:top w:val="none" w:sz="0" w:space="0" w:color="auto"/>
            <w:left w:val="none" w:sz="0" w:space="0" w:color="auto"/>
            <w:bottom w:val="none" w:sz="0" w:space="0" w:color="auto"/>
            <w:right w:val="none" w:sz="0" w:space="0" w:color="auto"/>
          </w:divBdr>
          <w:divsChild>
            <w:div w:id="147590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chart" Target="charts/chart1.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5"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7.sv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ere\AppData\Roaming\Microsoft\Templates\Modern%20business%20report.dotx"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200" baseline="0">
                <a:solidFill>
                  <a:schemeClr val="tx1"/>
                </a:solidFill>
                <a:latin typeface="+mn-lt"/>
                <a:ea typeface="+mn-ea"/>
                <a:cs typeface="+mn-cs"/>
              </a:defRPr>
            </a:pPr>
            <a:r>
              <a:rPr lang="en-US" spc="200" baseline="0">
                <a:solidFill>
                  <a:schemeClr val="tx1"/>
                </a:solidFill>
              </a:rPr>
              <a:t>GROWTH BY SECTOR</a:t>
            </a:r>
          </a:p>
        </c:rich>
      </c:tx>
      <c:overlay val="0"/>
      <c:spPr>
        <a:noFill/>
        <a:ln>
          <a:noFill/>
        </a:ln>
        <a:effectLst/>
      </c:spPr>
      <c:txPr>
        <a:bodyPr rot="0" spcFirstLastPara="1" vertOverflow="ellipsis" vert="horz" wrap="square" anchor="ctr" anchorCtr="1"/>
        <a:lstStyle/>
        <a:p>
          <a:pPr>
            <a:defRPr sz="1400" b="0" i="0" u="none" strike="noStrike" kern="1200" spc="200" baseline="0">
              <a:solidFill>
                <a:schemeClr val="tx1"/>
              </a:solidFill>
              <a:latin typeface="+mn-lt"/>
              <a:ea typeface="+mn-ea"/>
              <a:cs typeface="+mn-cs"/>
            </a:defRPr>
          </a:pPr>
          <a:endParaRPr lang="en-US"/>
        </a:p>
      </c:txPr>
    </c:title>
    <c:autoTitleDeleted val="0"/>
    <c:plotArea>
      <c:layout/>
      <c:barChart>
        <c:barDir val="bar"/>
        <c:grouping val="clustered"/>
        <c:varyColors val="0"/>
        <c:ser>
          <c:idx val="0"/>
          <c:order val="0"/>
          <c:tx>
            <c:strRef>
              <c:f>Sheet1!$B$1</c:f>
              <c:strCache>
                <c:ptCount val="1"/>
                <c:pt idx="0">
                  <c:v>Sector 1</c:v>
                </c:pt>
              </c:strCache>
            </c:strRef>
          </c:tx>
          <c:spPr>
            <a:solidFill>
              <a:schemeClr val="accent2"/>
            </a:solidFill>
            <a:ln>
              <a:noFill/>
            </a:ln>
            <a:effectLst/>
          </c:spPr>
          <c:invertIfNegative val="0"/>
          <c:cat>
            <c:strRef>
              <c:f>Sheet1!$A$2:$A$5</c:f>
              <c:strCache>
                <c:ptCount val="4"/>
                <c:pt idx="0">
                  <c:v>Q1</c:v>
                </c:pt>
                <c:pt idx="1">
                  <c:v>Q2</c:v>
                </c:pt>
                <c:pt idx="2">
                  <c:v>Q3</c:v>
                </c:pt>
                <c:pt idx="3">
                  <c:v>Q4</c:v>
                </c:pt>
              </c:strCache>
            </c:strRef>
          </c:cat>
          <c:val>
            <c:numRef>
              <c:f>Sheet1!$B$2:$B$5</c:f>
              <c:numCache>
                <c:formatCode>General</c:formatCode>
                <c:ptCount val="4"/>
                <c:pt idx="0">
                  <c:v>4.3</c:v>
                </c:pt>
                <c:pt idx="1">
                  <c:v>2.5</c:v>
                </c:pt>
                <c:pt idx="2">
                  <c:v>3.5</c:v>
                </c:pt>
                <c:pt idx="3">
                  <c:v>4.5</c:v>
                </c:pt>
              </c:numCache>
            </c:numRef>
          </c:val>
          <c:extLst>
            <c:ext xmlns:c16="http://schemas.microsoft.com/office/drawing/2014/chart" uri="{C3380CC4-5D6E-409C-BE32-E72D297353CC}">
              <c16:uniqueId val="{00000000-9154-4FF8-8F91-7D4720368BA9}"/>
            </c:ext>
          </c:extLst>
        </c:ser>
        <c:ser>
          <c:idx val="1"/>
          <c:order val="1"/>
          <c:tx>
            <c:strRef>
              <c:f>Sheet1!$C$1</c:f>
              <c:strCache>
                <c:ptCount val="1"/>
                <c:pt idx="0">
                  <c:v>Sector 2</c:v>
                </c:pt>
              </c:strCache>
            </c:strRef>
          </c:tx>
          <c:spPr>
            <a:solidFill>
              <a:schemeClr val="accent1"/>
            </a:solidFill>
            <a:ln>
              <a:noFill/>
            </a:ln>
            <a:effectLst/>
          </c:spPr>
          <c:invertIfNegative val="0"/>
          <c:cat>
            <c:strRef>
              <c:f>Sheet1!$A$2:$A$5</c:f>
              <c:strCache>
                <c:ptCount val="4"/>
                <c:pt idx="0">
                  <c:v>Q1</c:v>
                </c:pt>
                <c:pt idx="1">
                  <c:v>Q2</c:v>
                </c:pt>
                <c:pt idx="2">
                  <c:v>Q3</c:v>
                </c:pt>
                <c:pt idx="3">
                  <c:v>Q4</c:v>
                </c:pt>
              </c:strCache>
            </c:strRef>
          </c:cat>
          <c:val>
            <c:numRef>
              <c:f>Sheet1!$C$2:$C$5</c:f>
              <c:numCache>
                <c:formatCode>General</c:formatCode>
                <c:ptCount val="4"/>
                <c:pt idx="0">
                  <c:v>2.4</c:v>
                </c:pt>
                <c:pt idx="1">
                  <c:v>4.4000000000000004</c:v>
                </c:pt>
                <c:pt idx="2">
                  <c:v>1.8</c:v>
                </c:pt>
                <c:pt idx="3">
                  <c:v>2.8</c:v>
                </c:pt>
              </c:numCache>
            </c:numRef>
          </c:val>
          <c:extLst>
            <c:ext xmlns:c16="http://schemas.microsoft.com/office/drawing/2014/chart" uri="{C3380CC4-5D6E-409C-BE32-E72D297353CC}">
              <c16:uniqueId val="{00000001-9154-4FF8-8F91-7D4720368BA9}"/>
            </c:ext>
          </c:extLst>
        </c:ser>
        <c:ser>
          <c:idx val="2"/>
          <c:order val="2"/>
          <c:tx>
            <c:strRef>
              <c:f>Sheet1!$D$1</c:f>
              <c:strCache>
                <c:ptCount val="1"/>
                <c:pt idx="0">
                  <c:v>Sector 3</c:v>
                </c:pt>
              </c:strCache>
            </c:strRef>
          </c:tx>
          <c:spPr>
            <a:solidFill>
              <a:schemeClr val="accent4"/>
            </a:solidFill>
            <a:ln>
              <a:noFill/>
            </a:ln>
            <a:effectLst/>
          </c:spPr>
          <c:invertIfNegative val="0"/>
          <c:cat>
            <c:strRef>
              <c:f>Sheet1!$A$2:$A$5</c:f>
              <c:strCache>
                <c:ptCount val="4"/>
                <c:pt idx="0">
                  <c:v>Q1</c:v>
                </c:pt>
                <c:pt idx="1">
                  <c:v>Q2</c:v>
                </c:pt>
                <c:pt idx="2">
                  <c:v>Q3</c:v>
                </c:pt>
                <c:pt idx="3">
                  <c:v>Q4</c:v>
                </c:pt>
              </c:strCache>
            </c:strRef>
          </c:cat>
          <c:val>
            <c:numRef>
              <c:f>Sheet1!$D$2:$D$5</c:f>
              <c:numCache>
                <c:formatCode>General</c:formatCode>
                <c:ptCount val="4"/>
                <c:pt idx="0">
                  <c:v>2</c:v>
                </c:pt>
                <c:pt idx="1">
                  <c:v>2</c:v>
                </c:pt>
                <c:pt idx="2">
                  <c:v>3</c:v>
                </c:pt>
                <c:pt idx="3">
                  <c:v>5</c:v>
                </c:pt>
              </c:numCache>
            </c:numRef>
          </c:val>
          <c:extLst>
            <c:ext xmlns:c16="http://schemas.microsoft.com/office/drawing/2014/chart" uri="{C3380CC4-5D6E-409C-BE32-E72D297353CC}">
              <c16:uniqueId val="{00000002-9154-4FF8-8F91-7D4720368BA9}"/>
            </c:ext>
          </c:extLst>
        </c:ser>
        <c:dLbls>
          <c:showLegendKey val="0"/>
          <c:showVal val="0"/>
          <c:showCatName val="0"/>
          <c:showSerName val="0"/>
          <c:showPercent val="0"/>
          <c:showBubbleSize val="0"/>
        </c:dLbls>
        <c:gapWidth val="182"/>
        <c:axId val="1941767440"/>
        <c:axId val="1939298304"/>
      </c:barChart>
      <c:catAx>
        <c:axId val="1941767440"/>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1939298304"/>
        <c:crosses val="autoZero"/>
        <c:auto val="1"/>
        <c:lblAlgn val="ctr"/>
        <c:lblOffset val="100"/>
        <c:noMultiLvlLbl val="0"/>
      </c:catAx>
      <c:valAx>
        <c:axId val="193929830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19417674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47F83A797B84F369830BA85563760F5"/>
        <w:category>
          <w:name w:val="General"/>
          <w:gallery w:val="placeholder"/>
        </w:category>
        <w:types>
          <w:type w:val="bbPlcHdr"/>
        </w:types>
        <w:behaviors>
          <w:behavior w:val="content"/>
        </w:behaviors>
        <w:guid w:val="{5BAE4737-15A4-4B35-BA4B-B2E92289C8BD}"/>
      </w:docPartPr>
      <w:docPartBody>
        <w:p w:rsidR="00000000" w:rsidRDefault="00000000">
          <w:pPr>
            <w:pStyle w:val="547F83A797B84F369830BA85563760F5"/>
          </w:pPr>
          <w:r w:rsidRPr="004048B0">
            <w:rPr>
              <w:noProof/>
            </w:rPr>
            <w:t>FABRIKAM TECHNOLOGY INC</w:t>
          </w:r>
          <w:r w:rsidRPr="004048B0">
            <w:rPr>
              <w:rStyle w:val="PlaceholderText"/>
            </w:rPr>
            <w:t>.</w:t>
          </w:r>
        </w:p>
      </w:docPartBody>
    </w:docPart>
    <w:docPart>
      <w:docPartPr>
        <w:name w:val="DE3FA352E90F4572AA237688E9C8AE6B"/>
        <w:category>
          <w:name w:val="General"/>
          <w:gallery w:val="placeholder"/>
        </w:category>
        <w:types>
          <w:type w:val="bbPlcHdr"/>
        </w:types>
        <w:behaviors>
          <w:behavior w:val="content"/>
        </w:behaviors>
        <w:guid w:val="{4BBE0782-72EB-4760-B31B-710FD964BA24}"/>
      </w:docPartPr>
      <w:docPartBody>
        <w:p w:rsidR="00000000" w:rsidRDefault="00000000">
          <w:pPr>
            <w:pStyle w:val="DE3FA352E90F4572AA237688E9C8AE6B"/>
          </w:pPr>
          <w:r w:rsidRPr="004048B0">
            <w:rPr>
              <w:noProof/>
            </w:rPr>
            <w:t>|</w:t>
          </w:r>
        </w:p>
      </w:docPartBody>
    </w:docPart>
    <w:docPart>
      <w:docPartPr>
        <w:name w:val="2C1EEDA866634861B77410C3890C8963"/>
        <w:category>
          <w:name w:val="General"/>
          <w:gallery w:val="placeholder"/>
        </w:category>
        <w:types>
          <w:type w:val="bbPlcHdr"/>
        </w:types>
        <w:behaviors>
          <w:behavior w:val="content"/>
        </w:behaviors>
        <w:guid w:val="{0C958524-6825-42A5-9289-925445F40258}"/>
      </w:docPartPr>
      <w:docPartBody>
        <w:p w:rsidR="00000000" w:rsidRDefault="00000000">
          <w:pPr>
            <w:pStyle w:val="2C1EEDA866634861B77410C3890C8963"/>
          </w:pPr>
          <w:r w:rsidRPr="004048B0">
            <w:rPr>
              <w:noProof/>
            </w:rPr>
            <w:t>INFO@FABRIKAM.COM</w:t>
          </w:r>
        </w:p>
      </w:docPartBody>
    </w:docPart>
    <w:docPart>
      <w:docPartPr>
        <w:name w:val="FA816C0CC2E7492D85FD036DB45482B9"/>
        <w:category>
          <w:name w:val="General"/>
          <w:gallery w:val="placeholder"/>
        </w:category>
        <w:types>
          <w:type w:val="bbPlcHdr"/>
        </w:types>
        <w:behaviors>
          <w:behavior w:val="content"/>
        </w:behaviors>
        <w:guid w:val="{2FCDBF0E-324E-4D15-8A83-1614EB4E8897}"/>
      </w:docPartPr>
      <w:docPartBody>
        <w:p w:rsidR="00000000" w:rsidRPr="004048B0" w:rsidRDefault="00000000" w:rsidP="00EA0EF8">
          <w:pPr>
            <w:pStyle w:val="NormalBold"/>
          </w:pPr>
          <w:r w:rsidRPr="004048B0">
            <w:t>Lorem ipsum dolor sit amet, consectetur adipiscing elit, sed do eiusmod tempor incididunt ut labore et dolore magna aliqua. Pellentesque id nibh tortor id aliquet. Purus in mollis nunc sed. Elit duis tristique sollicitudin nibh sit amet commodo nulla. At tellus at urna condimentum. Nunc non blandit massa enim nec dui nunc. Massa id neque aliquam vestibulum morbi blandit. Amet volutpat consequat mauris nunc congue. Nunc vel risus commodo viverra maecenas. Commodo odio aenean sed adipiscing diam donec adipisc</w:t>
          </w:r>
          <w:r w:rsidRPr="004048B0">
            <w:t xml:space="preserve">ing tristique. </w:t>
          </w:r>
        </w:p>
        <w:p w:rsidR="00000000" w:rsidRPr="004048B0" w:rsidRDefault="00000000" w:rsidP="00EA0EF8">
          <w:pPr>
            <w:pStyle w:val="NormalBold"/>
          </w:pPr>
        </w:p>
        <w:p w:rsidR="00000000" w:rsidRDefault="00000000">
          <w:pPr>
            <w:pStyle w:val="FA816C0CC2E7492D85FD036DB45482B9"/>
          </w:pPr>
          <w:r w:rsidRPr="004048B0">
            <w:t>Lorem ipsum dolor sit amet consectetur adipiscing. Nisi lacus sed viverra tellus. Orci eu lobortis elementum nibh tellus molestie nunc non. Laoreet suspendisse interdum consectetur libero id faucibus nisl tincidunt. Pharetra massa ultricies mi quis hendrerit dolor. Non tellus orci ac auctor augue mauris augue neque gravida. Nunc non blandit massa enim nec dui nunc mattis. Nulla malesuada pellentesque elit eget gravida cum. Sit amet nulla facilisi morbi</w:t>
          </w:r>
        </w:p>
      </w:docPartBody>
    </w:docPart>
    <w:docPart>
      <w:docPartPr>
        <w:name w:val="C6AD5B26080A445DAA2A26BC48589403"/>
        <w:category>
          <w:name w:val="General"/>
          <w:gallery w:val="placeholder"/>
        </w:category>
        <w:types>
          <w:type w:val="bbPlcHdr"/>
        </w:types>
        <w:behaviors>
          <w:behavior w:val="content"/>
        </w:behaviors>
        <w:guid w:val="{BAC25DAC-2D51-4D3A-B978-B63143AA0450}"/>
      </w:docPartPr>
      <w:docPartBody>
        <w:p w:rsidR="00000000" w:rsidRDefault="00000000">
          <w:pPr>
            <w:pStyle w:val="C6AD5B26080A445DAA2A26BC48589403"/>
          </w:pPr>
          <w:r w:rsidRPr="004048B0">
            <w:t>SUBHEADING</w:t>
          </w:r>
        </w:p>
      </w:docPartBody>
    </w:docPart>
    <w:docPart>
      <w:docPartPr>
        <w:name w:val="C5412F06DE154A23954815FC9F74D7EE"/>
        <w:category>
          <w:name w:val="General"/>
          <w:gallery w:val="placeholder"/>
        </w:category>
        <w:types>
          <w:type w:val="bbPlcHdr"/>
        </w:types>
        <w:behaviors>
          <w:behavior w:val="content"/>
        </w:behaviors>
        <w:guid w:val="{A2A387EB-99BA-483E-8A4B-9F3B7FFB9926}"/>
      </w:docPartPr>
      <w:docPartBody>
        <w:p w:rsidR="00000000" w:rsidRDefault="00000000">
          <w:pPr>
            <w:pStyle w:val="C5412F06DE154A23954815FC9F74D7EE"/>
          </w:pPr>
          <w:r w:rsidRPr="004048B0">
            <w:t>Figure 1</w:t>
          </w:r>
        </w:p>
      </w:docPartBody>
    </w:docPart>
    <w:docPart>
      <w:docPartPr>
        <w:name w:val="2E0BB3A5B51C4BE1A4BBCD67713AF41B"/>
        <w:category>
          <w:name w:val="General"/>
          <w:gallery w:val="placeholder"/>
        </w:category>
        <w:types>
          <w:type w:val="bbPlcHdr"/>
        </w:types>
        <w:behaviors>
          <w:behavior w:val="content"/>
        </w:behaviors>
        <w:guid w:val="{57116897-EBB0-42B5-B2D9-FF6C88484865}"/>
      </w:docPartPr>
      <w:docPartBody>
        <w:p w:rsidR="00000000" w:rsidRPr="004048B0" w:rsidRDefault="00000000" w:rsidP="006F5A91">
          <w:pPr>
            <w:spacing w:before="240"/>
          </w:pPr>
          <w:r w:rsidRPr="004048B0">
            <w:t>Lorem ipsum dolor sit amet, consectetur adipiscing elit, sed do eiusmod tempor incididunt ut labore et dolore magna aliqua. Feugiat vivamus at augue eget. Vitae turpis massa sed elementum tempus. Bibendum enim facilisis gravida neque. Aenean euismod elementum nisi quis eleifend quam adipiscing vitae proin. Facilisi nullam vehicula ipsum a. Integer enim neque volutpat ac tincidunt vitae semper. Proin sagittis nisl rhoncus mattis rhoncus. Morbi tristique senectus et netus. Purus ut faucibus pulvinar elementum</w:t>
          </w:r>
          <w:r w:rsidRPr="004048B0">
            <w:t xml:space="preserve"> integer.</w:t>
          </w:r>
        </w:p>
        <w:p w:rsidR="00000000" w:rsidRDefault="00000000">
          <w:pPr>
            <w:pStyle w:val="2E0BB3A5B51C4BE1A4BBCD67713AF41B"/>
          </w:pPr>
          <w:r w:rsidRPr="004048B0">
            <w:t>Ut ornare lectus sit amet est placerat. Tincidunt vitae semper quis lectus nulla at volutpat. Sit amet nisl suscipit adipiscing bibendum. Nunc sed id semper risus in hendrerit. Tincidunt praesent semper feugiat nibh sed pulvinar proin gravida. Sed felis eget velit aliquet sagittis. Porta lorem mollis aliquam ut porttitor leo a diam. Mattis molestie a iaculis at erat pellentesque adipiscing commodo.</w:t>
          </w:r>
        </w:p>
      </w:docPartBody>
    </w:docPart>
    <w:docPart>
      <w:docPartPr>
        <w:name w:val="4C07CB7BDEA64CD1A0F1EB1B690BA3A1"/>
        <w:category>
          <w:name w:val="General"/>
          <w:gallery w:val="placeholder"/>
        </w:category>
        <w:types>
          <w:type w:val="bbPlcHdr"/>
        </w:types>
        <w:behaviors>
          <w:behavior w:val="content"/>
        </w:behaviors>
        <w:guid w:val="{86A90F57-68AA-4BE0-BFFB-44FFAEB4173A}"/>
      </w:docPartPr>
      <w:docPartBody>
        <w:p w:rsidR="00000000" w:rsidRDefault="00000000">
          <w:pPr>
            <w:pStyle w:val="4C07CB7BDEA64CD1A0F1EB1B690BA3A1"/>
          </w:pPr>
          <w:r w:rsidRPr="004048B0">
            <w:t>Q1</w:t>
          </w:r>
        </w:p>
      </w:docPartBody>
    </w:docPart>
    <w:docPart>
      <w:docPartPr>
        <w:name w:val="DCFDCC7AD4124183ADFCF89F1B86FA32"/>
        <w:category>
          <w:name w:val="General"/>
          <w:gallery w:val="placeholder"/>
        </w:category>
        <w:types>
          <w:type w:val="bbPlcHdr"/>
        </w:types>
        <w:behaviors>
          <w:behavior w:val="content"/>
        </w:behaviors>
        <w:guid w:val="{7EF5CA51-A5ED-48E1-AFD6-4E555D9EFCA2}"/>
      </w:docPartPr>
      <w:docPartBody>
        <w:p w:rsidR="00000000" w:rsidRDefault="00000000">
          <w:pPr>
            <w:pStyle w:val="DCFDCC7AD4124183ADFCF89F1B86FA32"/>
          </w:pPr>
          <w:r w:rsidRPr="004048B0">
            <w:t>Q2</w:t>
          </w:r>
        </w:p>
      </w:docPartBody>
    </w:docPart>
    <w:docPart>
      <w:docPartPr>
        <w:name w:val="FDBDFEC0023C41D68979FD384946D670"/>
        <w:category>
          <w:name w:val="General"/>
          <w:gallery w:val="placeholder"/>
        </w:category>
        <w:types>
          <w:type w:val="bbPlcHdr"/>
        </w:types>
        <w:behaviors>
          <w:behavior w:val="content"/>
        </w:behaviors>
        <w:guid w:val="{3E7D00EA-0547-4D4F-B022-4AD6AED3395B}"/>
      </w:docPartPr>
      <w:docPartBody>
        <w:p w:rsidR="00000000" w:rsidRDefault="00000000">
          <w:pPr>
            <w:pStyle w:val="FDBDFEC0023C41D68979FD384946D670"/>
          </w:pPr>
          <w:r w:rsidRPr="004048B0">
            <w:t>Q3</w:t>
          </w:r>
        </w:p>
      </w:docPartBody>
    </w:docPart>
    <w:docPart>
      <w:docPartPr>
        <w:name w:val="E2D3FB9ACDB541B5A2C90A8BC20018FC"/>
        <w:category>
          <w:name w:val="General"/>
          <w:gallery w:val="placeholder"/>
        </w:category>
        <w:types>
          <w:type w:val="bbPlcHdr"/>
        </w:types>
        <w:behaviors>
          <w:behavior w:val="content"/>
        </w:behaviors>
        <w:guid w:val="{8F808723-F702-4231-AB65-AEEB61DB456B}"/>
      </w:docPartPr>
      <w:docPartBody>
        <w:p w:rsidR="00000000" w:rsidRDefault="00000000">
          <w:pPr>
            <w:pStyle w:val="E2D3FB9ACDB541B5A2C90A8BC20018FC"/>
          </w:pPr>
          <w:r w:rsidRPr="004048B0">
            <w:t>Q4</w:t>
          </w:r>
        </w:p>
      </w:docPartBody>
    </w:docPart>
    <w:docPart>
      <w:docPartPr>
        <w:name w:val="054A674C48244D958BBC9D47645DA875"/>
        <w:category>
          <w:name w:val="General"/>
          <w:gallery w:val="placeholder"/>
        </w:category>
        <w:types>
          <w:type w:val="bbPlcHdr"/>
        </w:types>
        <w:behaviors>
          <w:behavior w:val="content"/>
        </w:behaviors>
        <w:guid w:val="{6B0A3A9F-721E-44D1-B155-4603050E09B0}"/>
      </w:docPartPr>
      <w:docPartBody>
        <w:p w:rsidR="00000000" w:rsidRDefault="00000000">
          <w:pPr>
            <w:pStyle w:val="054A674C48244D958BBC9D47645DA875"/>
          </w:pPr>
          <w:r w:rsidRPr="004048B0">
            <w:t>SECTOR 1</w:t>
          </w:r>
        </w:p>
      </w:docPartBody>
    </w:docPart>
    <w:docPart>
      <w:docPartPr>
        <w:name w:val="6A9CB32C261C4CDDB646BC945340E7D4"/>
        <w:category>
          <w:name w:val="General"/>
          <w:gallery w:val="placeholder"/>
        </w:category>
        <w:types>
          <w:type w:val="bbPlcHdr"/>
        </w:types>
        <w:behaviors>
          <w:behavior w:val="content"/>
        </w:behaviors>
        <w:guid w:val="{4F55B484-67A4-4608-B8F9-A5935211532E}"/>
      </w:docPartPr>
      <w:docPartBody>
        <w:p w:rsidR="00000000" w:rsidRDefault="00000000">
          <w:pPr>
            <w:pStyle w:val="6A9CB32C261C4CDDB646BC945340E7D4"/>
          </w:pPr>
          <w:r w:rsidRPr="004048B0">
            <w:t>4.3</w:t>
          </w:r>
        </w:p>
      </w:docPartBody>
    </w:docPart>
    <w:docPart>
      <w:docPartPr>
        <w:name w:val="549F9A7A9FB94261B8C771B83AB0977B"/>
        <w:category>
          <w:name w:val="General"/>
          <w:gallery w:val="placeholder"/>
        </w:category>
        <w:types>
          <w:type w:val="bbPlcHdr"/>
        </w:types>
        <w:behaviors>
          <w:behavior w:val="content"/>
        </w:behaviors>
        <w:guid w:val="{0DC0D367-C178-4201-9F1F-390232D9DFC3}"/>
      </w:docPartPr>
      <w:docPartBody>
        <w:p w:rsidR="00000000" w:rsidRDefault="00000000">
          <w:pPr>
            <w:pStyle w:val="549F9A7A9FB94261B8C771B83AB0977B"/>
          </w:pPr>
          <w:r w:rsidRPr="004048B0">
            <w:t>2.5</w:t>
          </w:r>
        </w:p>
      </w:docPartBody>
    </w:docPart>
    <w:docPart>
      <w:docPartPr>
        <w:name w:val="A1DA8FD31F474D1FAF32E82D729DBD7C"/>
        <w:category>
          <w:name w:val="General"/>
          <w:gallery w:val="placeholder"/>
        </w:category>
        <w:types>
          <w:type w:val="bbPlcHdr"/>
        </w:types>
        <w:behaviors>
          <w:behavior w:val="content"/>
        </w:behaviors>
        <w:guid w:val="{230DF1D9-8A82-450D-8106-9DE20120D45C}"/>
      </w:docPartPr>
      <w:docPartBody>
        <w:p w:rsidR="00000000" w:rsidRDefault="00000000">
          <w:pPr>
            <w:pStyle w:val="A1DA8FD31F474D1FAF32E82D729DBD7C"/>
          </w:pPr>
          <w:r w:rsidRPr="004048B0">
            <w:t>3.5</w:t>
          </w:r>
        </w:p>
      </w:docPartBody>
    </w:docPart>
    <w:docPart>
      <w:docPartPr>
        <w:name w:val="06B77BF2BA5B406DA96B5BCC832A46EF"/>
        <w:category>
          <w:name w:val="General"/>
          <w:gallery w:val="placeholder"/>
        </w:category>
        <w:types>
          <w:type w:val="bbPlcHdr"/>
        </w:types>
        <w:behaviors>
          <w:behavior w:val="content"/>
        </w:behaviors>
        <w:guid w:val="{4DD011B2-4D47-417A-A72F-4D52E49AA38E}"/>
      </w:docPartPr>
      <w:docPartBody>
        <w:p w:rsidR="00000000" w:rsidRDefault="00000000">
          <w:pPr>
            <w:pStyle w:val="06B77BF2BA5B406DA96B5BCC832A46EF"/>
          </w:pPr>
          <w:r w:rsidRPr="004048B0">
            <w:t>4.5</w:t>
          </w:r>
        </w:p>
      </w:docPartBody>
    </w:docPart>
    <w:docPart>
      <w:docPartPr>
        <w:name w:val="DE78AF74BA174F05A362AA0C2591FDF5"/>
        <w:category>
          <w:name w:val="General"/>
          <w:gallery w:val="placeholder"/>
        </w:category>
        <w:types>
          <w:type w:val="bbPlcHdr"/>
        </w:types>
        <w:behaviors>
          <w:behavior w:val="content"/>
        </w:behaviors>
        <w:guid w:val="{DD0846EF-C93D-42B1-BF27-A2F645DEB731}"/>
      </w:docPartPr>
      <w:docPartBody>
        <w:p w:rsidR="00000000" w:rsidRDefault="00000000">
          <w:pPr>
            <w:pStyle w:val="DE78AF74BA174F05A362AA0C2591FDF5"/>
          </w:pPr>
          <w:r w:rsidRPr="004048B0">
            <w:t>SECTOR 2</w:t>
          </w:r>
        </w:p>
      </w:docPartBody>
    </w:docPart>
    <w:docPart>
      <w:docPartPr>
        <w:name w:val="C26B854C950E4C6BBE078D5FADAA1C07"/>
        <w:category>
          <w:name w:val="General"/>
          <w:gallery w:val="placeholder"/>
        </w:category>
        <w:types>
          <w:type w:val="bbPlcHdr"/>
        </w:types>
        <w:behaviors>
          <w:behavior w:val="content"/>
        </w:behaviors>
        <w:guid w:val="{61BD45FA-8795-40F2-9DB0-DA56E1D79ED5}"/>
      </w:docPartPr>
      <w:docPartBody>
        <w:p w:rsidR="00000000" w:rsidRDefault="00000000">
          <w:pPr>
            <w:pStyle w:val="C26B854C950E4C6BBE078D5FADAA1C07"/>
          </w:pPr>
          <w:r w:rsidRPr="004048B0">
            <w:t>2.4</w:t>
          </w:r>
        </w:p>
      </w:docPartBody>
    </w:docPart>
    <w:docPart>
      <w:docPartPr>
        <w:name w:val="C6F4EE3FE775492FA9EB54A79225E092"/>
        <w:category>
          <w:name w:val="General"/>
          <w:gallery w:val="placeholder"/>
        </w:category>
        <w:types>
          <w:type w:val="bbPlcHdr"/>
        </w:types>
        <w:behaviors>
          <w:behavior w:val="content"/>
        </w:behaviors>
        <w:guid w:val="{489A2A98-8371-4ACD-89CD-35AE7DC2EA77}"/>
      </w:docPartPr>
      <w:docPartBody>
        <w:p w:rsidR="00000000" w:rsidRDefault="00000000">
          <w:pPr>
            <w:pStyle w:val="C6F4EE3FE775492FA9EB54A79225E092"/>
          </w:pPr>
          <w:r w:rsidRPr="004048B0">
            <w:t>4.4</w:t>
          </w:r>
        </w:p>
      </w:docPartBody>
    </w:docPart>
    <w:docPart>
      <w:docPartPr>
        <w:name w:val="D6EFBC73E9DB4C83B342DC930D4A591B"/>
        <w:category>
          <w:name w:val="General"/>
          <w:gallery w:val="placeholder"/>
        </w:category>
        <w:types>
          <w:type w:val="bbPlcHdr"/>
        </w:types>
        <w:behaviors>
          <w:behavior w:val="content"/>
        </w:behaviors>
        <w:guid w:val="{6A07F216-5148-4DAE-9FFF-497948D6283D}"/>
      </w:docPartPr>
      <w:docPartBody>
        <w:p w:rsidR="00000000" w:rsidRDefault="00000000">
          <w:pPr>
            <w:pStyle w:val="D6EFBC73E9DB4C83B342DC930D4A591B"/>
          </w:pPr>
          <w:r w:rsidRPr="004048B0">
            <w:t>1.8</w:t>
          </w:r>
        </w:p>
      </w:docPartBody>
    </w:docPart>
    <w:docPart>
      <w:docPartPr>
        <w:name w:val="99B3F011A035487D82492CAB5CCD538D"/>
        <w:category>
          <w:name w:val="General"/>
          <w:gallery w:val="placeholder"/>
        </w:category>
        <w:types>
          <w:type w:val="bbPlcHdr"/>
        </w:types>
        <w:behaviors>
          <w:behavior w:val="content"/>
        </w:behaviors>
        <w:guid w:val="{180D4A9A-CA76-4696-933C-9B18682826F0}"/>
      </w:docPartPr>
      <w:docPartBody>
        <w:p w:rsidR="00000000" w:rsidRDefault="00000000">
          <w:pPr>
            <w:pStyle w:val="99B3F011A035487D82492CAB5CCD538D"/>
          </w:pPr>
          <w:r w:rsidRPr="004048B0">
            <w:t>2.8</w:t>
          </w:r>
        </w:p>
      </w:docPartBody>
    </w:docPart>
    <w:docPart>
      <w:docPartPr>
        <w:name w:val="26933B0BCB63485C9FEE63406633D164"/>
        <w:category>
          <w:name w:val="General"/>
          <w:gallery w:val="placeholder"/>
        </w:category>
        <w:types>
          <w:type w:val="bbPlcHdr"/>
        </w:types>
        <w:behaviors>
          <w:behavior w:val="content"/>
        </w:behaviors>
        <w:guid w:val="{F52F1967-16BC-4221-AFBA-FC453391AA4E}"/>
      </w:docPartPr>
      <w:docPartBody>
        <w:p w:rsidR="00000000" w:rsidRDefault="00000000">
          <w:pPr>
            <w:pStyle w:val="26933B0BCB63485C9FEE63406633D164"/>
          </w:pPr>
          <w:r w:rsidRPr="004048B0">
            <w:t>SECTOR 3</w:t>
          </w:r>
        </w:p>
      </w:docPartBody>
    </w:docPart>
    <w:docPart>
      <w:docPartPr>
        <w:name w:val="549CD3C69361449AAB73AE337C3A3D81"/>
        <w:category>
          <w:name w:val="General"/>
          <w:gallery w:val="placeholder"/>
        </w:category>
        <w:types>
          <w:type w:val="bbPlcHdr"/>
        </w:types>
        <w:behaviors>
          <w:behavior w:val="content"/>
        </w:behaviors>
        <w:guid w:val="{B33693EA-9DB4-40AD-8A48-A62BBF0865CA}"/>
      </w:docPartPr>
      <w:docPartBody>
        <w:p w:rsidR="00000000" w:rsidRDefault="00000000">
          <w:pPr>
            <w:pStyle w:val="549CD3C69361449AAB73AE337C3A3D81"/>
          </w:pPr>
          <w:r w:rsidRPr="004048B0">
            <w:t>2</w:t>
          </w:r>
        </w:p>
      </w:docPartBody>
    </w:docPart>
    <w:docPart>
      <w:docPartPr>
        <w:name w:val="BD54FB5D84DC4018AD2F62D291B5B99D"/>
        <w:category>
          <w:name w:val="General"/>
          <w:gallery w:val="placeholder"/>
        </w:category>
        <w:types>
          <w:type w:val="bbPlcHdr"/>
        </w:types>
        <w:behaviors>
          <w:behavior w:val="content"/>
        </w:behaviors>
        <w:guid w:val="{33CC8BFD-D077-43B4-A050-7EABDCB5F6CE}"/>
      </w:docPartPr>
      <w:docPartBody>
        <w:p w:rsidR="00000000" w:rsidRDefault="00000000">
          <w:pPr>
            <w:pStyle w:val="BD54FB5D84DC4018AD2F62D291B5B99D"/>
          </w:pPr>
          <w:r w:rsidRPr="004048B0">
            <w:t>2</w:t>
          </w:r>
        </w:p>
      </w:docPartBody>
    </w:docPart>
    <w:docPart>
      <w:docPartPr>
        <w:name w:val="C3757C86C0BF4D7CB9FF976D7FAC302C"/>
        <w:category>
          <w:name w:val="General"/>
          <w:gallery w:val="placeholder"/>
        </w:category>
        <w:types>
          <w:type w:val="bbPlcHdr"/>
        </w:types>
        <w:behaviors>
          <w:behavior w:val="content"/>
        </w:behaviors>
        <w:guid w:val="{04E02201-3A86-4ED8-9562-05EF77ACAB0B}"/>
      </w:docPartPr>
      <w:docPartBody>
        <w:p w:rsidR="00000000" w:rsidRDefault="00000000">
          <w:pPr>
            <w:pStyle w:val="C3757C86C0BF4D7CB9FF976D7FAC302C"/>
          </w:pPr>
          <w:r w:rsidRPr="004048B0">
            <w:t>3</w:t>
          </w:r>
        </w:p>
      </w:docPartBody>
    </w:docPart>
    <w:docPart>
      <w:docPartPr>
        <w:name w:val="EECD9BDECC824CEC8EC2766924CBC437"/>
        <w:category>
          <w:name w:val="General"/>
          <w:gallery w:val="placeholder"/>
        </w:category>
        <w:types>
          <w:type w:val="bbPlcHdr"/>
        </w:types>
        <w:behaviors>
          <w:behavior w:val="content"/>
        </w:behaviors>
        <w:guid w:val="{459A48E9-A2FB-4BD2-BEA5-DA2B4334A174}"/>
      </w:docPartPr>
      <w:docPartBody>
        <w:p w:rsidR="00000000" w:rsidRDefault="00000000">
          <w:pPr>
            <w:pStyle w:val="EECD9BDECC824CEC8EC2766924CBC437"/>
          </w:pPr>
          <w:r w:rsidRPr="004048B0">
            <w:t>5</w:t>
          </w:r>
        </w:p>
      </w:docPartBody>
    </w:docPart>
    <w:docPart>
      <w:docPartPr>
        <w:name w:val="670FA27A63984D26B33EBFC6C7D79FEB"/>
        <w:category>
          <w:name w:val="General"/>
          <w:gallery w:val="placeholder"/>
        </w:category>
        <w:types>
          <w:type w:val="bbPlcHdr"/>
        </w:types>
        <w:behaviors>
          <w:behavior w:val="content"/>
        </w:behaviors>
        <w:guid w:val="{B3F6C9F3-4227-4D2A-BD5C-39EFC8AEAB9D}"/>
      </w:docPartPr>
      <w:docPartBody>
        <w:p w:rsidR="00A82CC6" w:rsidRPr="004048B0" w:rsidRDefault="00A82CC6" w:rsidP="006F5A91">
          <w:r w:rsidRPr="004048B0">
            <w:t>Lorem ipsum dolor sit amet, consectetur adipiscing elit, sed do eiusmod tempor incididunt ut labore et dolore magna aliqua. Feugiat vivamus at augue eget. Vitae turpis massa sed elementum tempus. Bibendum enim facilisis gravida neque. Aenean euismod elementum nisi quis eleifend quam adipiscing vitae proin. Facilisi nullam vehicula ipsum a. Integer enim neque volutpat ac tincidunt vitae semper. Proin sagittis nisl rhoncus mattis rhoncus. Morbi tristique senectus et netus. Purus ut faucibus pulvinar elementum integer.</w:t>
          </w:r>
        </w:p>
        <w:p w:rsidR="00A82CC6" w:rsidRPr="004048B0" w:rsidRDefault="00A82CC6" w:rsidP="006F5A91"/>
        <w:p w:rsidR="00A82CC6" w:rsidRPr="004048B0" w:rsidRDefault="00A82CC6" w:rsidP="006F5A91">
          <w:r w:rsidRPr="004048B0">
            <w:t>Lorem ipsum dolor sit amet, consectetur adipiscing elit, sed do eiusmod tempor incididunt ut labore et dolore magna aliqua. Quis eleifend quam adipiscing vitae proin sagittis nisl rhoncus mattis. At tellus at urna condimentum mattis. Odio aenean sed adipiscing diam donec adipiscing tristique. Molestie ac feugiat sed lectus vestibulum mattis ullamcorper velit sed. Cursus in hac habitasse platea dictumst quisque sagittis purus sit. Cursus sit amet dictum sit amet justo donec</w:t>
          </w:r>
        </w:p>
        <w:p w:rsidR="00A82CC6" w:rsidRPr="004048B0" w:rsidRDefault="00A82CC6" w:rsidP="006F5A91"/>
        <w:p w:rsidR="00A82CC6" w:rsidRPr="004048B0" w:rsidRDefault="00A82CC6" w:rsidP="006F5A91">
          <w:r w:rsidRPr="004048B0">
            <w:t>Ut ornare lectus sit amet est placerat. Tincidunt vitae semper quis lectus nulla at volutpat. Sit amet nisl suscipit adipiscing bibendum. Nunc sed id semper risus in hendrerit. Tincidunt praesent semper feugiat nibh sed pulvinar proin gravida. Sed felis eget velit aliquet sagittis. Porta lorem mollis aliquam ut porttitor leo a diam. Mattis molestie a iaculis at erat pellentesque adipiscing commodo. Mi proin sed libero enim sed. Egestas diam in arcu cursus euismod quis. Massa ultricies mi quis hendrerit dolor magna. Fermentum iaculis eu non diam phasellus vestibulum.</w:t>
          </w:r>
        </w:p>
        <w:p w:rsidR="00A82CC6" w:rsidRPr="004048B0" w:rsidRDefault="00A82CC6" w:rsidP="006F5A91"/>
        <w:p w:rsidR="00000000" w:rsidRDefault="00A82CC6" w:rsidP="00A82CC6">
          <w:pPr>
            <w:pStyle w:val="670FA27A63984D26B33EBFC6C7D79FEB"/>
          </w:pPr>
          <w:r w:rsidRPr="004048B0">
            <w:t>Eu lobortis elementum nibh tellus molestie nunc non. Consectetur lorem donec massa sapien faucibus et molestie. Consequat interdum varius sit amet mattis vulputate enim. Non enim praesent elementum facilisis leo. Elementum eu facilisis sed odio morbi quis commodo. Bibendum enim facilisis gravida neque convallis a cras semper. Risus in hendrerit gravida rutrum quisque. Aliquam eleifend mi in nulla posuere. Malesuada fames ac turpis egestas maecenas. Molestie ac feugiat sed lectus vestibulum mattis. Eget nullam non nisi est sit amet. Pulvinar elementum integer enim neque. Dui accumsan sit amet nulla facilisi morbi</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9D0FFE"/>
    <w:multiLevelType w:val="hybridMultilevel"/>
    <w:tmpl w:val="755E11E0"/>
    <w:lvl w:ilvl="0" w:tplc="BA025B48">
      <w:start w:val="1"/>
      <w:numFmt w:val="bullet"/>
      <w:pStyle w:val="Bullets"/>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num w:numId="1" w16cid:durableId="631250867">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2CC6"/>
    <w:rsid w:val="00A82CC6"/>
    <w:rsid w:val="00AE668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CA" w:eastAsia="en-CA"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1"/>
    <w:qFormat/>
    <w:pPr>
      <w:spacing w:before="120" w:after="0" w:line="240" w:lineRule="auto"/>
      <w:outlineLvl w:val="1"/>
    </w:pPr>
    <w:rPr>
      <w:rFonts w:eastAsiaTheme="minorHAnsi"/>
      <w:caps/>
      <w:spacing w:val="80"/>
      <w:kern w:val="0"/>
      <w:sz w:val="72"/>
      <w:szCs w:val="72"/>
      <w:lang w:val="en-US" w:eastAsia="en-US"/>
      <w14:ligatures w14:val="none"/>
    </w:rPr>
  </w:style>
  <w:style w:type="paragraph" w:styleId="Heading3">
    <w:name w:val="heading 3"/>
    <w:basedOn w:val="Normal"/>
    <w:next w:val="Normal"/>
    <w:link w:val="Heading3Char"/>
    <w:uiPriority w:val="9"/>
    <w:semiHidden/>
    <w:unhideWhenUsed/>
    <w:qFormat/>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qFormat/>
    <w:pPr>
      <w:spacing w:after="0" w:line="240" w:lineRule="auto"/>
      <w:contextualSpacing/>
      <w:jc w:val="center"/>
    </w:pPr>
    <w:rPr>
      <w:rFonts w:asciiTheme="majorHAnsi" w:eastAsiaTheme="majorEastAsia" w:hAnsiTheme="majorHAnsi" w:cstheme="majorBidi"/>
      <w:caps/>
      <w:color w:val="FFFFFF" w:themeColor="background1"/>
      <w:kern w:val="0"/>
      <w:sz w:val="96"/>
      <w:szCs w:val="56"/>
      <w:lang w:val="en-US" w:eastAsia="en-US"/>
      <w14:ligatures w14:val="none"/>
    </w:rPr>
  </w:style>
  <w:style w:type="character" w:customStyle="1" w:styleId="TitleChar">
    <w:name w:val="Title Char"/>
    <w:basedOn w:val="DefaultParagraphFont"/>
    <w:link w:val="Title"/>
    <w:rPr>
      <w:rFonts w:asciiTheme="majorHAnsi" w:eastAsiaTheme="majorEastAsia" w:hAnsiTheme="majorHAnsi" w:cstheme="majorBidi"/>
      <w:caps/>
      <w:color w:val="FFFFFF" w:themeColor="background1"/>
      <w:kern w:val="0"/>
      <w:sz w:val="96"/>
      <w:szCs w:val="56"/>
      <w:lang w:val="en-US" w:eastAsia="en-US"/>
      <w14:ligatures w14:val="none"/>
    </w:rPr>
  </w:style>
  <w:style w:type="paragraph" w:customStyle="1" w:styleId="74984740B9E64A20974121416D7FAFDF">
    <w:name w:val="74984740B9E64A20974121416D7FAFDF"/>
  </w:style>
  <w:style w:type="paragraph" w:styleId="Subtitle">
    <w:name w:val="Subtitle"/>
    <w:basedOn w:val="Heading3"/>
    <w:next w:val="Normal"/>
    <w:link w:val="SubtitleChar"/>
    <w:uiPriority w:val="9"/>
    <w:pPr>
      <w:keepNext w:val="0"/>
      <w:keepLines w:val="0"/>
      <w:framePr w:wrap="auto" w:vAnchor="text" w:hAnchor="margin" w:y="203"/>
      <w:spacing w:before="120" w:line="240" w:lineRule="auto"/>
      <w:jc w:val="center"/>
    </w:pPr>
    <w:rPr>
      <w:rFonts w:asciiTheme="minorHAnsi" w:eastAsiaTheme="minorHAnsi" w:hAnsiTheme="minorHAnsi" w:cstheme="minorBidi"/>
      <w:b/>
      <w:bCs/>
      <w:caps/>
      <w:noProof/>
      <w:color w:val="FFFFFF" w:themeColor="background1"/>
      <w:spacing w:val="80"/>
      <w:kern w:val="0"/>
      <w:sz w:val="36"/>
      <w:szCs w:val="32"/>
      <w:lang w:val="en-US" w:eastAsia="en-US"/>
      <w14:ligatures w14:val="none"/>
    </w:rPr>
  </w:style>
  <w:style w:type="character" w:customStyle="1" w:styleId="SubtitleChar">
    <w:name w:val="Subtitle Char"/>
    <w:basedOn w:val="DefaultParagraphFont"/>
    <w:link w:val="Subtitle"/>
    <w:uiPriority w:val="9"/>
    <w:rPr>
      <w:rFonts w:eastAsiaTheme="minorHAnsi"/>
      <w:b/>
      <w:bCs/>
      <w:caps/>
      <w:noProof/>
      <w:color w:val="FFFFFF" w:themeColor="background1"/>
      <w:spacing w:val="80"/>
      <w:kern w:val="0"/>
      <w:sz w:val="36"/>
      <w:szCs w:val="32"/>
      <w:lang w:val="en-US" w:eastAsia="en-US"/>
      <w14:ligatures w14:val="none"/>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color w:val="1F3763" w:themeColor="accent1" w:themeShade="7F"/>
      <w:sz w:val="24"/>
      <w:szCs w:val="24"/>
    </w:rPr>
  </w:style>
  <w:style w:type="paragraph" w:customStyle="1" w:styleId="F1573D2922664DEEA0F51F0C8F8DCCD8">
    <w:name w:val="F1573D2922664DEEA0F51F0C8F8DCCD8"/>
  </w:style>
  <w:style w:type="character" w:styleId="PlaceholderText">
    <w:name w:val="Placeholder Text"/>
    <w:basedOn w:val="DefaultParagraphFont"/>
    <w:uiPriority w:val="99"/>
    <w:semiHidden/>
    <w:rPr>
      <w:color w:val="808080"/>
    </w:rPr>
  </w:style>
  <w:style w:type="paragraph" w:customStyle="1" w:styleId="547F83A797B84F369830BA85563760F5">
    <w:name w:val="547F83A797B84F369830BA85563760F5"/>
  </w:style>
  <w:style w:type="paragraph" w:customStyle="1" w:styleId="DE3FA352E90F4572AA237688E9C8AE6B">
    <w:name w:val="DE3FA352E90F4572AA237688E9C8AE6B"/>
  </w:style>
  <w:style w:type="paragraph" w:customStyle="1" w:styleId="2C1EEDA866634861B77410C3890C8963">
    <w:name w:val="2C1EEDA866634861B77410C3890C8963"/>
  </w:style>
  <w:style w:type="paragraph" w:customStyle="1" w:styleId="A84A04D356024A508B02EAA4CD529CE4">
    <w:name w:val="A84A04D356024A508B02EAA4CD529CE4"/>
  </w:style>
  <w:style w:type="paragraph" w:customStyle="1" w:styleId="NormalBold">
    <w:name w:val="Normal Bold"/>
    <w:basedOn w:val="Normal"/>
    <w:uiPriority w:val="8"/>
    <w:qFormat/>
    <w:pPr>
      <w:spacing w:after="0" w:line="240" w:lineRule="auto"/>
    </w:pPr>
    <w:rPr>
      <w:rFonts w:eastAsiaTheme="minorHAnsi"/>
      <w:b/>
      <w:bCs/>
      <w:color w:val="FFFFFF" w:themeColor="background1"/>
      <w:kern w:val="0"/>
      <w:lang w:val="en-US" w:eastAsia="en-US"/>
      <w14:ligatures w14:val="none"/>
    </w:rPr>
  </w:style>
  <w:style w:type="paragraph" w:customStyle="1" w:styleId="FA816C0CC2E7492D85FD036DB45482B9">
    <w:name w:val="FA816C0CC2E7492D85FD036DB45482B9"/>
  </w:style>
  <w:style w:type="paragraph" w:customStyle="1" w:styleId="03228B7D879447A5BE553E7C53E77F84">
    <w:name w:val="03228B7D879447A5BE553E7C53E77F84"/>
  </w:style>
  <w:style w:type="paragraph" w:customStyle="1" w:styleId="C6AD5B26080A445DAA2A26BC48589403">
    <w:name w:val="C6AD5B26080A445DAA2A26BC48589403"/>
  </w:style>
  <w:style w:type="paragraph" w:customStyle="1" w:styleId="2A6A015B3E9D41C182DD4802CEA47C28">
    <w:name w:val="2A6A015B3E9D41C182DD4802CEA47C28"/>
  </w:style>
  <w:style w:type="paragraph" w:customStyle="1" w:styleId="57F3E187B66C490B9BE5AE2FC88AA686">
    <w:name w:val="57F3E187B66C490B9BE5AE2FC88AA686"/>
  </w:style>
  <w:style w:type="paragraph" w:customStyle="1" w:styleId="D9DD31A04EBE450E898F817AEB6CDB08">
    <w:name w:val="D9DD31A04EBE450E898F817AEB6CDB08"/>
  </w:style>
  <w:style w:type="paragraph" w:customStyle="1" w:styleId="BC7439E61CDE414A9A6D4BA90F40BCED">
    <w:name w:val="BC7439E61CDE414A9A6D4BA90F40BCED"/>
  </w:style>
  <w:style w:type="paragraph" w:customStyle="1" w:styleId="C5412F06DE154A23954815FC9F74D7EE">
    <w:name w:val="C5412F06DE154A23954815FC9F74D7EE"/>
  </w:style>
  <w:style w:type="paragraph" w:customStyle="1" w:styleId="ListHeader">
    <w:name w:val="List Header"/>
    <w:basedOn w:val="Normal"/>
    <w:uiPriority w:val="7"/>
    <w:qFormat/>
    <w:pPr>
      <w:spacing w:before="80" w:after="0" w:line="240" w:lineRule="auto"/>
    </w:pPr>
    <w:rPr>
      <w:rFonts w:eastAsiaTheme="minorHAnsi"/>
      <w:spacing w:val="40"/>
      <w:kern w:val="28"/>
      <w:sz w:val="28"/>
      <w:lang w:val="en-US" w:eastAsia="en-US"/>
      <w14:ligatures w14:val="none"/>
    </w:rPr>
  </w:style>
  <w:style w:type="paragraph" w:customStyle="1" w:styleId="D2F0966601DB4B3AAF57A55C03E186D7">
    <w:name w:val="D2F0966601DB4B3AAF57A55C03E186D7"/>
  </w:style>
  <w:style w:type="paragraph" w:customStyle="1" w:styleId="Bullets">
    <w:name w:val="Bullets"/>
    <w:basedOn w:val="Normal"/>
    <w:uiPriority w:val="7"/>
    <w:qFormat/>
    <w:pPr>
      <w:numPr>
        <w:numId w:val="1"/>
      </w:numPr>
      <w:spacing w:before="120" w:after="0" w:line="240" w:lineRule="auto"/>
      <w:ind w:left="360"/>
    </w:pPr>
    <w:rPr>
      <w:rFonts w:eastAsiaTheme="minorHAnsi"/>
      <w:kern w:val="0"/>
      <w:lang w:val="en-US" w:eastAsia="en-US"/>
      <w14:ligatures w14:val="none"/>
    </w:rPr>
  </w:style>
  <w:style w:type="paragraph" w:customStyle="1" w:styleId="1A04D23DE5F9498BA5F249E445190BC8">
    <w:name w:val="1A04D23DE5F9498BA5F249E445190BC8"/>
  </w:style>
  <w:style w:type="paragraph" w:customStyle="1" w:styleId="411F66B825A348409732E2B9A68D7843">
    <w:name w:val="411F66B825A348409732E2B9A68D7843"/>
  </w:style>
  <w:style w:type="paragraph" w:customStyle="1" w:styleId="61744F6CBA014A6FAA48FB0828EC3752">
    <w:name w:val="61744F6CBA014A6FAA48FB0828EC3752"/>
  </w:style>
  <w:style w:type="paragraph" w:customStyle="1" w:styleId="5E25610FF1D9413F89602F28CC585455">
    <w:name w:val="5E25610FF1D9413F89602F28CC585455"/>
  </w:style>
  <w:style w:type="paragraph" w:customStyle="1" w:styleId="DB6EA4ADF4984184BE263496B181A52B">
    <w:name w:val="DB6EA4ADF4984184BE263496B181A52B"/>
  </w:style>
  <w:style w:type="paragraph" w:customStyle="1" w:styleId="FFD595D02FA7411BB62F51A1995E7562">
    <w:name w:val="FFD595D02FA7411BB62F51A1995E7562"/>
  </w:style>
  <w:style w:type="paragraph" w:customStyle="1" w:styleId="94631332C8B149F3BDDFF9DACAA5131E">
    <w:name w:val="94631332C8B149F3BDDFF9DACAA5131E"/>
  </w:style>
  <w:style w:type="paragraph" w:customStyle="1" w:styleId="F7A448489E8E40128CA11BEF4C385B6E">
    <w:name w:val="F7A448489E8E40128CA11BEF4C385B6E"/>
  </w:style>
  <w:style w:type="paragraph" w:customStyle="1" w:styleId="7FCA8FD2CA03430EA8536A2BECC021B7">
    <w:name w:val="7FCA8FD2CA03430EA8536A2BECC021B7"/>
  </w:style>
  <w:style w:type="paragraph" w:customStyle="1" w:styleId="63153AFFBABC4C228285F106936DE18E">
    <w:name w:val="63153AFFBABC4C228285F106936DE18E"/>
  </w:style>
  <w:style w:type="paragraph" w:customStyle="1" w:styleId="9FDB9EDEADFC44CE98349AA813C1EDBC">
    <w:name w:val="9FDB9EDEADFC44CE98349AA813C1EDBC"/>
  </w:style>
  <w:style w:type="paragraph" w:customStyle="1" w:styleId="0A2EC29A7EF048A9A371D2A3C0945771">
    <w:name w:val="0A2EC29A7EF048A9A371D2A3C0945771"/>
  </w:style>
  <w:style w:type="paragraph" w:customStyle="1" w:styleId="B309C9C7A478488AAAF7C9CEA5941CD0">
    <w:name w:val="B309C9C7A478488AAAF7C9CEA5941CD0"/>
  </w:style>
  <w:style w:type="paragraph" w:customStyle="1" w:styleId="2D78C99442C04A0290138A6585A690B7">
    <w:name w:val="2D78C99442C04A0290138A6585A690B7"/>
  </w:style>
  <w:style w:type="paragraph" w:customStyle="1" w:styleId="88D3FE24AEBF4CF7BAC5CD0A067C24DF">
    <w:name w:val="88D3FE24AEBF4CF7BAC5CD0A067C24DF"/>
  </w:style>
  <w:style w:type="character" w:customStyle="1" w:styleId="Heading2Char">
    <w:name w:val="Heading 2 Char"/>
    <w:basedOn w:val="DefaultParagraphFont"/>
    <w:link w:val="Heading2"/>
    <w:uiPriority w:val="1"/>
    <w:rPr>
      <w:rFonts w:eastAsiaTheme="minorHAnsi"/>
      <w:caps/>
      <w:spacing w:val="80"/>
      <w:kern w:val="0"/>
      <w:sz w:val="72"/>
      <w:szCs w:val="72"/>
      <w:lang w:val="en-US" w:eastAsia="en-US"/>
      <w14:ligatures w14:val="none"/>
    </w:rPr>
  </w:style>
  <w:style w:type="paragraph" w:customStyle="1" w:styleId="5CEBC3246A8641B4B70DEE4992AFCA4A">
    <w:name w:val="5CEBC3246A8641B4B70DEE4992AFCA4A"/>
  </w:style>
  <w:style w:type="paragraph" w:customStyle="1" w:styleId="2E0BB3A5B51C4BE1A4BBCD67713AF41B">
    <w:name w:val="2E0BB3A5B51C4BE1A4BBCD67713AF41B"/>
  </w:style>
  <w:style w:type="paragraph" w:customStyle="1" w:styleId="4C07CB7BDEA64CD1A0F1EB1B690BA3A1">
    <w:name w:val="4C07CB7BDEA64CD1A0F1EB1B690BA3A1"/>
  </w:style>
  <w:style w:type="paragraph" w:customStyle="1" w:styleId="DCFDCC7AD4124183ADFCF89F1B86FA32">
    <w:name w:val="DCFDCC7AD4124183ADFCF89F1B86FA32"/>
  </w:style>
  <w:style w:type="paragraph" w:customStyle="1" w:styleId="FDBDFEC0023C41D68979FD384946D670">
    <w:name w:val="FDBDFEC0023C41D68979FD384946D670"/>
  </w:style>
  <w:style w:type="paragraph" w:customStyle="1" w:styleId="E2D3FB9ACDB541B5A2C90A8BC20018FC">
    <w:name w:val="E2D3FB9ACDB541B5A2C90A8BC20018FC"/>
  </w:style>
  <w:style w:type="paragraph" w:customStyle="1" w:styleId="054A674C48244D958BBC9D47645DA875">
    <w:name w:val="054A674C48244D958BBC9D47645DA875"/>
  </w:style>
  <w:style w:type="paragraph" w:customStyle="1" w:styleId="6A9CB32C261C4CDDB646BC945340E7D4">
    <w:name w:val="6A9CB32C261C4CDDB646BC945340E7D4"/>
  </w:style>
  <w:style w:type="paragraph" w:customStyle="1" w:styleId="549F9A7A9FB94261B8C771B83AB0977B">
    <w:name w:val="549F9A7A9FB94261B8C771B83AB0977B"/>
  </w:style>
  <w:style w:type="paragraph" w:customStyle="1" w:styleId="A1DA8FD31F474D1FAF32E82D729DBD7C">
    <w:name w:val="A1DA8FD31F474D1FAF32E82D729DBD7C"/>
  </w:style>
  <w:style w:type="paragraph" w:customStyle="1" w:styleId="06B77BF2BA5B406DA96B5BCC832A46EF">
    <w:name w:val="06B77BF2BA5B406DA96B5BCC832A46EF"/>
  </w:style>
  <w:style w:type="paragraph" w:customStyle="1" w:styleId="DE78AF74BA174F05A362AA0C2591FDF5">
    <w:name w:val="DE78AF74BA174F05A362AA0C2591FDF5"/>
  </w:style>
  <w:style w:type="paragraph" w:customStyle="1" w:styleId="C26B854C950E4C6BBE078D5FADAA1C07">
    <w:name w:val="C26B854C950E4C6BBE078D5FADAA1C07"/>
  </w:style>
  <w:style w:type="paragraph" w:customStyle="1" w:styleId="C6F4EE3FE775492FA9EB54A79225E092">
    <w:name w:val="C6F4EE3FE775492FA9EB54A79225E092"/>
  </w:style>
  <w:style w:type="paragraph" w:customStyle="1" w:styleId="D6EFBC73E9DB4C83B342DC930D4A591B">
    <w:name w:val="D6EFBC73E9DB4C83B342DC930D4A591B"/>
  </w:style>
  <w:style w:type="paragraph" w:customStyle="1" w:styleId="99B3F011A035487D82492CAB5CCD538D">
    <w:name w:val="99B3F011A035487D82492CAB5CCD538D"/>
  </w:style>
  <w:style w:type="paragraph" w:customStyle="1" w:styleId="26933B0BCB63485C9FEE63406633D164">
    <w:name w:val="26933B0BCB63485C9FEE63406633D164"/>
  </w:style>
  <w:style w:type="paragraph" w:customStyle="1" w:styleId="549CD3C69361449AAB73AE337C3A3D81">
    <w:name w:val="549CD3C69361449AAB73AE337C3A3D81"/>
  </w:style>
  <w:style w:type="paragraph" w:customStyle="1" w:styleId="BD54FB5D84DC4018AD2F62D291B5B99D">
    <w:name w:val="BD54FB5D84DC4018AD2F62D291B5B99D"/>
  </w:style>
  <w:style w:type="paragraph" w:customStyle="1" w:styleId="C3757C86C0BF4D7CB9FF976D7FAC302C">
    <w:name w:val="C3757C86C0BF4D7CB9FF976D7FAC302C"/>
  </w:style>
  <w:style w:type="paragraph" w:customStyle="1" w:styleId="EECD9BDECC824CEC8EC2766924CBC437">
    <w:name w:val="EECD9BDECC824CEC8EC2766924CBC437"/>
  </w:style>
  <w:style w:type="paragraph" w:customStyle="1" w:styleId="29D168553B43412B8B8ABE2BDC6D216F">
    <w:name w:val="29D168553B43412B8B8ABE2BDC6D216F"/>
    <w:rsid w:val="00A82CC6"/>
  </w:style>
  <w:style w:type="paragraph" w:customStyle="1" w:styleId="670FA27A63984D26B33EBFC6C7D79FEB">
    <w:name w:val="670FA27A63984D26B33EBFC6C7D79FEB"/>
    <w:rsid w:val="00A82CC6"/>
  </w:style>
  <w:style w:type="paragraph" w:customStyle="1" w:styleId="71AF5C652DCF480A826E470F8DC6514F">
    <w:name w:val="71AF5C652DCF480A826E470F8DC6514F"/>
    <w:rsid w:val="00A82CC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Tech">
      <a:dk1>
        <a:sysClr val="windowText" lastClr="000000"/>
      </a:dk1>
      <a:lt1>
        <a:sysClr val="window" lastClr="FFFFFF"/>
      </a:lt1>
      <a:dk2>
        <a:srgbClr val="44546A"/>
      </a:dk2>
      <a:lt2>
        <a:srgbClr val="E7E6E6"/>
      </a:lt2>
      <a:accent1>
        <a:srgbClr val="A53F52"/>
      </a:accent1>
      <a:accent2>
        <a:srgbClr val="E99757"/>
      </a:accent2>
      <a:accent3>
        <a:srgbClr val="2F3342"/>
      </a:accent3>
      <a:accent4>
        <a:srgbClr val="2C2153"/>
      </a:accent4>
      <a:accent5>
        <a:srgbClr val="01023B"/>
      </a:accent5>
      <a:accent6>
        <a:srgbClr val="7F7F7F"/>
      </a:accent6>
      <a:hlink>
        <a:srgbClr val="3A3838"/>
      </a:hlink>
      <a:folHlink>
        <a:srgbClr val="D0CECE"/>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426e97fa315356fffbdcd9876fe988c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14b8f0def80e6d70ce3def20c90759ae"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04DBCAC-6DFF-4A41-828A-4E1C226BFFED}">
  <ds:schemaRefs>
    <ds:schemaRef ds:uri="http://schemas.openxmlformats.org/officeDocument/2006/bibliography"/>
  </ds:schemaRefs>
</ds:datastoreItem>
</file>

<file path=customXml/itemProps2.xml><?xml version="1.0" encoding="utf-8"?>
<ds:datastoreItem xmlns:ds="http://schemas.openxmlformats.org/officeDocument/2006/customXml" ds:itemID="{5D56AAF0-D252-4FF8-9991-A44B35548CEA}">
  <ds:schemaRefs>
    <ds:schemaRef ds:uri="http://schemas.microsoft.com/sharepoint/v3/contenttype/forms"/>
  </ds:schemaRefs>
</ds:datastoreItem>
</file>

<file path=customXml/itemProps3.xml><?xml version="1.0" encoding="utf-8"?>
<ds:datastoreItem xmlns:ds="http://schemas.openxmlformats.org/officeDocument/2006/customXml" ds:itemID="{4113D0F0-3CCF-4486-969B-CD1E58AD8FDF}">
  <ds:schemaRefs>
    <ds:schemaRef ds:uri="http://schemas.microsoft.com/office/2006/metadata/properties"/>
    <ds:schemaRef ds:uri="http://schemas.microsoft.com/office/infopath/2007/PartnerControls"/>
    <ds:schemaRef ds:uri="71af3243-3dd4-4a8d-8c0d-dd76da1f02a5"/>
  </ds:schemaRefs>
</ds:datastoreItem>
</file>

<file path=customXml/itemProps4.xml><?xml version="1.0" encoding="utf-8"?>
<ds:datastoreItem xmlns:ds="http://schemas.openxmlformats.org/officeDocument/2006/customXml" ds:itemID="{BF3D3D9D-0340-4753-8F4F-1DD1E777297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Modern business report.dotx</Template>
  <TotalTime>0</TotalTime>
  <Pages>9</Pages>
  <Words>988</Words>
  <Characters>5636</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2024-03-08T23:22:00Z</dcterms:created>
  <dcterms:modified xsi:type="dcterms:W3CDTF">2024-03-08T23:53:00Z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