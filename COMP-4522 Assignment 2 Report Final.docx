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28E26" w14:textId="40DD85D9" w:rsidR="004048B0" w:rsidRPr="004048B0" w:rsidRDefault="009C1C87" w:rsidP="00F02D36">
      <w:pPr>
        <w:pStyle w:val="CoverInfo"/>
        <w:tabs>
          <w:tab w:val="left" w:pos="8721"/>
        </w:tabs>
        <w:spacing w:before="0"/>
        <w:jc w:val="left"/>
        <w:rPr>
          <w:noProof/>
          <w:lang w:eastAsia="en-AU"/>
        </w:rPr>
      </w:pPr>
      <w:r>
        <w:rPr>
          <w:noProof/>
          <w:lang w:eastAsia="en-AU"/>
        </w:rPr>
        <mc:AlternateContent>
          <mc:Choice Requires="wpg">
            <w:drawing>
              <wp:anchor distT="0" distB="0" distL="114300" distR="114300" simplePos="0" relativeHeight="251677695" behindDoc="1" locked="1" layoutInCell="1" allowOverlap="1" wp14:anchorId="13A4B574" wp14:editId="67C35B64">
                <wp:simplePos x="0" y="0"/>
                <wp:positionH relativeFrom="column">
                  <wp:posOffset>-457200</wp:posOffset>
                </wp:positionH>
                <wp:positionV relativeFrom="paragraph">
                  <wp:posOffset>-457200</wp:posOffset>
                </wp:positionV>
                <wp:extent cx="19195415" cy="10799445"/>
                <wp:effectExtent l="0" t="0" r="6985" b="1905"/>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9195415" cy="10799445"/>
                          <a:chOff x="0" y="2842678"/>
                          <a:chExt cx="19196611" cy="10800730"/>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pic:blipFill>
                        <pic:spPr bwMode="auto">
                          <a:xfrm>
                            <a:off x="0" y="2842678"/>
                            <a:ext cx="19196611" cy="10800730"/>
                          </a:xfrm>
                          <a:prstGeom prst="rect">
                            <a:avLst/>
                          </a:prstGeom>
                          <a:noFill/>
                        </pic:spPr>
                      </pic:pic>
                      <pic:pic xmlns:pic="http://schemas.openxmlformats.org/drawingml/2006/picture">
                        <pic:nvPicPr>
                          <pic:cNvPr id="8" name="Picture 8" title="Decorativ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202180" y="4411980"/>
                            <a:ext cx="3373755" cy="51181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E255696" id="Group 4" o:spid="_x0000_s1026" alt="&quot;&quot;" style="position:absolute;margin-left:-36pt;margin-top:-36pt;width:1511.45pt;height:850.35pt;z-index:-251638785;mso-width-relative:margin;mso-height-relative:margin" coordorigin=",28426" coordsize="191966,108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28426;width:191966;height:10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">
                  <v:imagedata r:id="rId13" o:title=""/>
                </v:shape>
                <v:shape id="Picture 8" o:spid="_x0000_s1028" type="#_x0000_t75" style="position:absolute;left:22021;top:44119;width:33738;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r:id="rId14" o:title=""/>
                </v:shape>
                <w10:anchorlock/>
              </v:group>
            </w:pict>
          </mc:Fallback>
        </mc:AlternateContent>
      </w:r>
      <w:r w:rsidR="00F02D36">
        <w:rPr>
          <w:noProof/>
          <w:lang w:eastAsia="en-AU"/>
        </w:rPr>
        <w:tab/>
      </w:r>
    </w:p>
    <w:tbl>
      <w:tblPr>
        <w:tblW w:w="10800" w:type="dxa"/>
        <w:tblLayout w:type="fixed"/>
        <w:tblLook w:val="04A0" w:firstRow="1" w:lastRow="0" w:firstColumn="1" w:lastColumn="0" w:noHBand="0" w:noVBand="1"/>
      </w:tblPr>
      <w:tblGrid>
        <w:gridCol w:w="10800"/>
      </w:tblGrid>
      <w:tr w:rsidR="004048B0" w:rsidRPr="004048B0" w14:paraId="50DB9304" w14:textId="77777777" w:rsidTr="00FA7409">
        <w:trPr>
          <w:trHeight w:val="4320"/>
        </w:trPr>
        <w:tc>
          <w:tcPr>
            <w:tcW w:w="10800" w:type="dxa"/>
          </w:tcPr>
          <w:p w14:paraId="34342E28" w14:textId="77777777" w:rsidR="004048B0" w:rsidRPr="004048B0" w:rsidRDefault="004048B0" w:rsidP="004048B0">
            <w:pPr>
              <w:jc w:val="center"/>
              <w:outlineLvl w:val="0"/>
              <w:rPr>
                <w:rFonts w:asciiTheme="majorHAnsi" w:hAnsiTheme="majorHAnsi" w:cstheme="majorHAnsi"/>
                <w:caps/>
                <w:color w:val="FFFFFF" w:themeColor="background1"/>
                <w:sz w:val="96"/>
                <w:szCs w:val="96"/>
              </w:rPr>
            </w:pPr>
          </w:p>
        </w:tc>
      </w:tr>
      <w:tr w:rsidR="004048B0" w:rsidRPr="004048B0" w14:paraId="33421DB0" w14:textId="77777777" w:rsidTr="008F1ABD">
        <w:trPr>
          <w:trHeight w:val="944"/>
        </w:trPr>
        <w:tc>
          <w:tcPr>
            <w:tcW w:w="10800" w:type="dxa"/>
            <w:vAlign w:val="center"/>
          </w:tcPr>
          <w:p w14:paraId="12A3DC2B" w14:textId="073503A2" w:rsidR="004048B0" w:rsidRPr="00F02D36" w:rsidRDefault="000A28AF" w:rsidP="004048B0">
            <w:pPr>
              <w:pStyle w:val="Title"/>
              <w:rPr>
                <w:rFonts w:ascii="Bahnschrift SemiBold" w:hAnsi="Bahnschrift SemiBold"/>
                <w:b/>
                <w:bCs/>
                <w:sz w:val="72"/>
                <w:szCs w:val="72"/>
              </w:rPr>
            </w:pPr>
            <w:r w:rsidRPr="00F02D36">
              <w:rPr>
                <w:rFonts w:ascii="Bahnschrift SemiBold" w:hAnsi="Bahnschrift SemiBold"/>
                <w:b/>
                <w:bCs/>
                <w:color w:val="000000" w:themeColor="text1"/>
                <w:sz w:val="72"/>
                <w:szCs w:val="72"/>
              </w:rPr>
              <w:t>COMP-4522 ASSIGNMENT 2</w:t>
            </w:r>
          </w:p>
        </w:tc>
      </w:tr>
      <w:tr w:rsidR="004048B0" w:rsidRPr="004048B0" w14:paraId="782FEC22" w14:textId="77777777" w:rsidTr="008F1ABD">
        <w:trPr>
          <w:trHeight w:val="1528"/>
        </w:trPr>
        <w:tc>
          <w:tcPr>
            <w:tcW w:w="10800" w:type="dxa"/>
            <w:vAlign w:val="center"/>
          </w:tcPr>
          <w:p w14:paraId="4D490183" w14:textId="04CBCE64" w:rsidR="000A28AF" w:rsidRPr="00F02D36" w:rsidRDefault="000A28AF" w:rsidP="000A28AF">
            <w:pPr>
              <w:pStyle w:val="Subtitle"/>
              <w:framePr w:wrap="auto" w:vAnchor="margin" w:hAnchor="text" w:yAlign="inline"/>
              <w:rPr>
                <w:rFonts w:ascii="Bahnschrift SemiBold" w:hAnsi="Bahnschrift SemiBold"/>
                <w:color w:val="000000" w:themeColor="text1"/>
              </w:rPr>
            </w:pPr>
            <w:bookmarkStart w:id="0" w:name="_Toc160809157"/>
            <w:r w:rsidRPr="00F02D36">
              <w:rPr>
                <w:rFonts w:ascii="Bahnschrift SemiBold" w:hAnsi="Bahnschrift SemiBold"/>
                <w:color w:val="000000" w:themeColor="text1"/>
              </w:rPr>
              <w:t>Iyan Velji</w:t>
            </w:r>
            <w:bookmarkEnd w:id="0"/>
            <w:r w:rsidRPr="00F02D36">
              <w:rPr>
                <w:rFonts w:ascii="Bahnschrift SemiBold" w:hAnsi="Bahnschrift SemiBold"/>
                <w:color w:val="000000" w:themeColor="text1"/>
              </w:rPr>
              <w:t xml:space="preserve"> </w:t>
            </w:r>
          </w:p>
          <w:p w14:paraId="0A79A808" w14:textId="34E4EC46" w:rsidR="000A28AF" w:rsidRPr="00F02D36" w:rsidRDefault="000A28AF" w:rsidP="000A28AF">
            <w:pPr>
              <w:pStyle w:val="Subtitle"/>
              <w:framePr w:wrap="auto" w:vAnchor="margin" w:hAnchor="text" w:yAlign="inline"/>
              <w:rPr>
                <w:rFonts w:ascii="Bahnschrift SemiBold" w:hAnsi="Bahnschrift SemiBold"/>
              </w:rPr>
            </w:pPr>
            <w:bookmarkStart w:id="1" w:name="_Toc160809158"/>
            <w:r w:rsidRPr="00F02D36">
              <w:rPr>
                <w:rFonts w:ascii="Bahnschrift SemiBold" w:hAnsi="Bahnschrift SemiBold"/>
                <w:color w:val="000000" w:themeColor="text1"/>
              </w:rPr>
              <w:t>aldo Ortiz</w:t>
            </w:r>
            <w:bookmarkEnd w:id="1"/>
          </w:p>
        </w:tc>
      </w:tr>
      <w:tr w:rsidR="004048B0" w:rsidRPr="004048B0" w14:paraId="6F52A919" w14:textId="77777777" w:rsidTr="008F1ABD">
        <w:trPr>
          <w:trHeight w:val="6491"/>
        </w:trPr>
        <w:tc>
          <w:tcPr>
            <w:tcW w:w="10800" w:type="dxa"/>
            <w:vAlign w:val="bottom"/>
          </w:tcPr>
          <w:p w14:paraId="6182BB27" w14:textId="11F59ED1" w:rsidR="004048B0" w:rsidRPr="00F02D36" w:rsidRDefault="00F02D36" w:rsidP="004048B0">
            <w:pPr>
              <w:pStyle w:val="CoverInfo"/>
              <w:rPr>
                <w:noProof/>
                <w:color w:val="auto"/>
              </w:rPr>
            </w:pPr>
            <w:r>
              <w:rPr>
                <w:noProof/>
                <w:color w:val="auto"/>
              </w:rPr>
              <w:t>Mount Royal University</w:t>
            </w:r>
            <w:r w:rsidR="004048B0" w:rsidRPr="00F02D36">
              <w:rPr>
                <w:noProof/>
                <w:color w:val="auto"/>
              </w:rPr>
              <w:t xml:space="preserve"> </w:t>
            </w:r>
            <w:sdt>
              <w:sdtPr>
                <w:rPr>
                  <w:noProof/>
                  <w:color w:val="auto"/>
                </w:rPr>
                <w:id w:val="-1690362417"/>
                <w:placeholder>
                  <w:docPart w:val="DE3FA352E90F4572AA237688E9C8AE6B"/>
                </w:placeholder>
                <w:temporary/>
                <w:showingPlcHdr/>
                <w15:appearance w15:val="hidden"/>
              </w:sdtPr>
              <w:sdtContent>
                <w:r w:rsidR="004048B0" w:rsidRPr="00F02D36">
                  <w:rPr>
                    <w:noProof/>
                    <w:color w:val="auto"/>
                  </w:rPr>
                  <w:t>|</w:t>
                </w:r>
              </w:sdtContent>
            </w:sdt>
            <w:r w:rsidR="004048B0" w:rsidRPr="00F02D36">
              <w:rPr>
                <w:noProof/>
                <w:color w:val="auto"/>
              </w:rPr>
              <w:t xml:space="preserve"> </w:t>
            </w:r>
            <w:r>
              <w:rPr>
                <w:noProof/>
                <w:color w:val="auto"/>
              </w:rPr>
              <w:t>Dr. Orestes Appel | March 16, 2024</w:t>
            </w:r>
          </w:p>
        </w:tc>
      </w:tr>
    </w:tbl>
    <w:p w14:paraId="512E0D6E" w14:textId="77777777" w:rsidR="00B678B1" w:rsidRPr="004048B0" w:rsidRDefault="00B678B1" w:rsidP="004048B0"/>
    <w:p w14:paraId="6EC61DC8" w14:textId="77777777" w:rsidR="00E92204" w:rsidRDefault="00E92204" w:rsidP="004048B0">
      <w:pPr>
        <w:pStyle w:val="CoverInfo"/>
        <w:sectPr w:rsidR="00E92204" w:rsidSect="00821D9C">
          <w:footerReference w:type="default" r:id="rId15"/>
          <w:footerReference w:type="first" r:id="rId16"/>
          <w:pgSz w:w="12240" w:h="15840"/>
          <w:pgMar w:top="720" w:right="720" w:bottom="720" w:left="720" w:header="288" w:footer="288" w:gutter="0"/>
          <w:cols w:space="720"/>
          <w:titlePg/>
          <w:docGrid w:linePitch="360"/>
        </w:sectPr>
      </w:pPr>
    </w:p>
    <w:p w14:paraId="41718648" w14:textId="78484DA9" w:rsidR="009C1C87" w:rsidRDefault="009C1C87"/>
    <w:tbl>
      <w:tblPr>
        <w:tblW w:w="9203" w:type="dxa"/>
        <w:tblLook w:val="04A0" w:firstRow="1" w:lastRow="0" w:firstColumn="1" w:lastColumn="0" w:noHBand="0" w:noVBand="1"/>
      </w:tblPr>
      <w:tblGrid>
        <w:gridCol w:w="3168"/>
        <w:gridCol w:w="6035"/>
      </w:tblGrid>
      <w:tr w:rsidR="00517D36" w:rsidRPr="004048B0" w14:paraId="10691A7D" w14:textId="77777777" w:rsidTr="00C17936">
        <w:trPr>
          <w:trHeight w:val="3456"/>
        </w:trPr>
        <w:tc>
          <w:tcPr>
            <w:tcW w:w="3168" w:type="dxa"/>
            <w:vMerge w:val="restart"/>
          </w:tcPr>
          <w:p w14:paraId="3B393F1D" w14:textId="77777777" w:rsidR="00C17936" w:rsidRPr="004048B0" w:rsidRDefault="00C17936" w:rsidP="00E92204">
            <w:pPr>
              <w:pStyle w:val="CoverInfo"/>
              <w:spacing w:before="0"/>
            </w:pPr>
          </w:p>
          <w:p w14:paraId="1E3715E7" w14:textId="77777777" w:rsidR="00517D36" w:rsidRPr="004048B0" w:rsidRDefault="00517D36" w:rsidP="00D51608"/>
        </w:tc>
        <w:tc>
          <w:tcPr>
            <w:tcW w:w="6035" w:type="dxa"/>
            <w:vAlign w:val="bottom"/>
          </w:tcPr>
          <w:p w14:paraId="424FF4A4" w14:textId="77777777" w:rsidR="00517D36" w:rsidRPr="004048B0" w:rsidRDefault="00517D36" w:rsidP="006551C3">
            <w:pPr>
              <w:pStyle w:val="Heading2"/>
            </w:pPr>
            <w:bookmarkStart w:id="2" w:name="_Toc160809159"/>
            <w:r w:rsidRPr="004048B0">
              <w:rPr>
                <w:noProof/>
                <w:lang w:eastAsia="en-AU"/>
              </w:rPr>
              <w:drawing>
                <wp:inline distT="0" distB="0" distL="0" distR="0" wp14:anchorId="29A7DE6C" wp14:editId="280C9ED1">
                  <wp:extent cx="2286000" cy="222740"/>
                  <wp:effectExtent l="0" t="0" r="0" b="6350"/>
                  <wp:docPr id="6" name="Graphic 6"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bookmarkEnd w:id="2"/>
          </w:p>
        </w:tc>
      </w:tr>
      <w:tr w:rsidR="00517D36" w:rsidRPr="004048B0" w14:paraId="2C19133A" w14:textId="77777777" w:rsidTr="00C17936">
        <w:trPr>
          <w:trHeight w:val="1368"/>
        </w:trPr>
        <w:tc>
          <w:tcPr>
            <w:tcW w:w="3168" w:type="dxa"/>
            <w:vMerge/>
          </w:tcPr>
          <w:p w14:paraId="2B29D7E5" w14:textId="77777777" w:rsidR="00517D36" w:rsidRPr="004048B0" w:rsidRDefault="00517D36" w:rsidP="00D51608"/>
        </w:tc>
        <w:tc>
          <w:tcPr>
            <w:tcW w:w="6035" w:type="dxa"/>
            <w:vAlign w:val="bottom"/>
          </w:tcPr>
          <w:p w14:paraId="7F4C45A7" w14:textId="0CBAE0A2" w:rsidR="00517D36" w:rsidRPr="00BB27E2" w:rsidRDefault="00B56B24" w:rsidP="00C17936">
            <w:pPr>
              <w:pStyle w:val="Heading1"/>
              <w:rPr>
                <w:color w:val="000000" w:themeColor="text1"/>
              </w:rPr>
            </w:pPr>
            <w:r>
              <w:rPr>
                <w:color w:val="000000" w:themeColor="text1"/>
              </w:rPr>
              <w:t>Introduction</w:t>
            </w:r>
          </w:p>
        </w:tc>
      </w:tr>
      <w:tr w:rsidR="00517D36" w:rsidRPr="004048B0" w14:paraId="2D77E2A4" w14:textId="77777777" w:rsidTr="00C17936">
        <w:trPr>
          <w:trHeight w:val="7443"/>
        </w:trPr>
        <w:tc>
          <w:tcPr>
            <w:tcW w:w="3168" w:type="dxa"/>
            <w:vMerge/>
          </w:tcPr>
          <w:p w14:paraId="59035FC7" w14:textId="77777777" w:rsidR="00517D36" w:rsidRPr="004048B0" w:rsidRDefault="00517D36" w:rsidP="00D51608"/>
        </w:tc>
        <w:tc>
          <w:tcPr>
            <w:tcW w:w="6035" w:type="dxa"/>
          </w:tcPr>
          <w:p w14:paraId="717E289C" w14:textId="77777777" w:rsidR="00517D36" w:rsidRPr="004048B0" w:rsidRDefault="00517D36" w:rsidP="00D51608">
            <w:pPr>
              <w:rPr>
                <w:b/>
                <w:bCs/>
                <w:color w:val="FFFFFF" w:themeColor="background1"/>
              </w:rPr>
            </w:pPr>
          </w:p>
          <w:p w14:paraId="0FE8E847" w14:textId="77777777" w:rsidR="00517D36" w:rsidRPr="004048B0" w:rsidRDefault="00517D36" w:rsidP="00D51608">
            <w:pPr>
              <w:rPr>
                <w:b/>
                <w:bCs/>
                <w:color w:val="FFFFFF" w:themeColor="background1"/>
              </w:rPr>
            </w:pPr>
          </w:p>
          <w:p w14:paraId="7C3A27D3" w14:textId="77777777" w:rsidR="00517D36" w:rsidRDefault="00DA1CB4" w:rsidP="00DA1CB4">
            <w:pPr>
              <w:pStyle w:val="NormalBold"/>
              <w:rPr>
                <w:color w:val="000000" w:themeColor="text1"/>
              </w:rPr>
            </w:pPr>
            <w:r>
              <w:rPr>
                <w:color w:val="000000" w:themeColor="text1"/>
              </w:rPr>
              <w:t>In the rapidly evolving space of Information Technology (IT), it remains imperative to understand the different kinds of programming languages in the field of database management such as Prolog and SQL.</w:t>
            </w:r>
          </w:p>
          <w:p w14:paraId="2B368923" w14:textId="77777777" w:rsidR="004C5334" w:rsidRDefault="004C5334" w:rsidP="00DA1CB4">
            <w:pPr>
              <w:pStyle w:val="NormalBold"/>
            </w:pPr>
          </w:p>
          <w:p w14:paraId="4D454E6F" w14:textId="77777777" w:rsidR="004C5334" w:rsidRDefault="004C5334" w:rsidP="00DA1CB4">
            <w:pPr>
              <w:pStyle w:val="NormalBold"/>
              <w:rPr>
                <w:color w:val="000000" w:themeColor="text1"/>
              </w:rPr>
            </w:pPr>
            <w:r>
              <w:rPr>
                <w:color w:val="000000" w:themeColor="text1"/>
              </w:rPr>
              <w:t>Embarking on a scholarly endeavor, both Aldo Ortiz and Iyan Velji dive into the intracacies of SQL and Prolog navigating through employee records and filtering by gender, project involvement, and supervision.</w:t>
            </w:r>
          </w:p>
          <w:p w14:paraId="60A3DF3A" w14:textId="77777777" w:rsidR="004C5334" w:rsidRDefault="004C5334" w:rsidP="00DA1CB4">
            <w:pPr>
              <w:pStyle w:val="NormalBold"/>
            </w:pPr>
          </w:p>
          <w:p w14:paraId="602CB064" w14:textId="517A2BBF" w:rsidR="004C5334" w:rsidRPr="004048B0" w:rsidRDefault="00A241FB" w:rsidP="00DA1CB4">
            <w:pPr>
              <w:pStyle w:val="NormalBold"/>
            </w:pPr>
            <w:r>
              <w:rPr>
                <w:color w:val="000000" w:themeColor="text1"/>
              </w:rPr>
              <w:t xml:space="preserve">We believe this assignment not only serves as an excellent comparative analysis of SQL and Prolog’s approaches to data and query handling but also reflects a diverse </w:t>
            </w:r>
            <w:r w:rsidR="00B12950">
              <w:rPr>
                <w:color w:val="000000" w:themeColor="text1"/>
              </w:rPr>
              <w:t xml:space="preserve">understanding of computing systems. </w:t>
            </w:r>
          </w:p>
        </w:tc>
      </w:tr>
    </w:tbl>
    <w:p w14:paraId="57C71216" w14:textId="77777777" w:rsidR="007762BF" w:rsidRPr="004048B0" w:rsidRDefault="007762BF">
      <w:pPr>
        <w:sectPr w:rsidR="007762BF" w:rsidRPr="004048B0" w:rsidSect="00821D9C">
          <w:pgSz w:w="12240" w:h="15840"/>
          <w:pgMar w:top="720" w:right="720" w:bottom="720" w:left="720" w:header="288" w:footer="288" w:gutter="0"/>
          <w:cols w:space="720"/>
          <w:titlePg/>
          <w:docGrid w:linePitch="360"/>
        </w:sectPr>
      </w:pPr>
    </w:p>
    <w:p w14:paraId="43598169" w14:textId="77777777" w:rsidR="00C17936" w:rsidRPr="004048B0" w:rsidRDefault="00C17936">
      <w:pPr>
        <w:sectPr w:rsidR="00C17936" w:rsidRPr="004048B0" w:rsidSect="00821D9C">
          <w:pgSz w:w="12240" w:h="15840"/>
          <w:pgMar w:top="720" w:right="720" w:bottom="720" w:left="720" w:header="288" w:footer="288" w:gutter="0"/>
          <w:cols w:space="720"/>
          <w:titlePg/>
          <w:docGrid w:linePitch="360"/>
        </w:sectPr>
      </w:pPr>
    </w:p>
    <w:tbl>
      <w:tblPr>
        <w:tblpPr w:leftFromText="180" w:rightFromText="180" w:vertAnchor="text" w:horzAnchor="page" w:tblpX="1445" w:tblpY="-719"/>
        <w:tblW w:w="0" w:type="auto"/>
        <w:tblLook w:val="0600" w:firstRow="0" w:lastRow="0" w:firstColumn="0" w:lastColumn="0" w:noHBand="1" w:noVBand="1"/>
      </w:tblPr>
      <w:tblGrid>
        <w:gridCol w:w="6216"/>
        <w:gridCol w:w="262"/>
        <w:gridCol w:w="4322"/>
      </w:tblGrid>
      <w:tr w:rsidR="00B56B24" w:rsidRPr="004048B0" w14:paraId="431A1145" w14:textId="77777777" w:rsidTr="00B56B24">
        <w:trPr>
          <w:trHeight w:val="432"/>
        </w:trPr>
        <w:tc>
          <w:tcPr>
            <w:tcW w:w="6216" w:type="dxa"/>
          </w:tcPr>
          <w:p w14:paraId="3B924758" w14:textId="77777777" w:rsidR="00B56B24" w:rsidRPr="004048B0" w:rsidRDefault="00B56B24" w:rsidP="00B56B24">
            <w:r w:rsidRPr="004048B0">
              <w:lastRenderedPageBreak/>
              <w:br w:type="page"/>
            </w:r>
          </w:p>
        </w:tc>
        <w:tc>
          <w:tcPr>
            <w:tcW w:w="262" w:type="dxa"/>
          </w:tcPr>
          <w:p w14:paraId="75C7CC0A" w14:textId="77777777" w:rsidR="00B56B24" w:rsidRPr="004048B0" w:rsidRDefault="00B56B24" w:rsidP="00B56B24">
            <w:pPr>
              <w:rPr>
                <w:noProof/>
              </w:rPr>
            </w:pPr>
          </w:p>
        </w:tc>
        <w:tc>
          <w:tcPr>
            <w:tcW w:w="4322" w:type="dxa"/>
          </w:tcPr>
          <w:p w14:paraId="0CEB8A01" w14:textId="77777777" w:rsidR="00B56B24" w:rsidRPr="004048B0" w:rsidRDefault="00B56B24" w:rsidP="00B56B24"/>
        </w:tc>
      </w:tr>
      <w:tr w:rsidR="00B56B24" w:rsidRPr="004048B0" w14:paraId="4179F16B" w14:textId="77777777" w:rsidTr="00B56B24">
        <w:trPr>
          <w:trHeight w:val="1440"/>
        </w:trPr>
        <w:tc>
          <w:tcPr>
            <w:tcW w:w="6216" w:type="dxa"/>
            <w:vMerge w:val="restart"/>
          </w:tcPr>
          <w:p w14:paraId="62842AFC" w14:textId="77777777" w:rsidR="00B56B24" w:rsidRDefault="00B56B24" w:rsidP="00B56B24"/>
          <w:p w14:paraId="45EC4419" w14:textId="77777777" w:rsidR="00B56B24" w:rsidRDefault="00B56B24" w:rsidP="00B56B24"/>
          <w:p w14:paraId="775A4CF4" w14:textId="77777777" w:rsidR="00B56B24" w:rsidRDefault="00B56B24" w:rsidP="00B56B24"/>
          <w:p w14:paraId="5A1553CA" w14:textId="13FD4C06" w:rsidR="00B56B24" w:rsidRDefault="00B56B24" w:rsidP="00B56B24">
            <w:r>
              <w:t>For our first query we got the result of Alicia as the employee that is female, works in “computerization” with an effort of “10” hours per week, and has Jennifer as their supervisor.</w:t>
            </w:r>
          </w:p>
          <w:p w14:paraId="7F3C5069" w14:textId="77777777" w:rsidR="00B56B24" w:rsidRDefault="00B56B24" w:rsidP="00B56B24"/>
          <w:p w14:paraId="47E5B8CA" w14:textId="77777777" w:rsidR="00B56B24" w:rsidRDefault="00B56B24" w:rsidP="00B56B24">
            <w:r>
              <w:rPr>
                <w:noProof/>
              </w:rPr>
              <w:drawing>
                <wp:inline distT="0" distB="0" distL="0" distR="0" wp14:anchorId="36317874" wp14:editId="22E6D688">
                  <wp:extent cx="1170305" cy="497205"/>
                  <wp:effectExtent l="0" t="0" r="0" b="0"/>
                  <wp:docPr id="202692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0305" cy="497205"/>
                          </a:xfrm>
                          <a:prstGeom prst="rect">
                            <a:avLst/>
                          </a:prstGeom>
                          <a:noFill/>
                          <a:ln>
                            <a:noFill/>
                          </a:ln>
                        </pic:spPr>
                      </pic:pic>
                    </a:graphicData>
                  </a:graphic>
                </wp:inline>
              </w:drawing>
            </w:r>
          </w:p>
          <w:p w14:paraId="52EF05E8" w14:textId="77777777" w:rsidR="00B56B24" w:rsidRDefault="00B56B24" w:rsidP="00B56B24"/>
          <w:p w14:paraId="36C27E08" w14:textId="77777777" w:rsidR="00B56B24" w:rsidRDefault="00B56B24" w:rsidP="00B56B24">
            <w:r>
              <w:t>Our second query returned Franklin as the employee making over $40,000 a year while working in the researcfh department.</w:t>
            </w:r>
          </w:p>
          <w:p w14:paraId="5E69D032" w14:textId="77777777" w:rsidR="00B56B24" w:rsidRDefault="00B56B24" w:rsidP="00B56B24"/>
          <w:p w14:paraId="1C64FF75" w14:textId="77777777" w:rsidR="00B56B24" w:rsidRDefault="00B56B24" w:rsidP="00B56B24">
            <w:r>
              <w:rPr>
                <w:noProof/>
              </w:rPr>
              <w:drawing>
                <wp:inline distT="0" distB="0" distL="0" distR="0" wp14:anchorId="0CC0D176" wp14:editId="5C305C3B">
                  <wp:extent cx="1163320" cy="511810"/>
                  <wp:effectExtent l="0" t="0" r="0" b="2540"/>
                  <wp:docPr id="654503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3320" cy="511810"/>
                          </a:xfrm>
                          <a:prstGeom prst="rect">
                            <a:avLst/>
                          </a:prstGeom>
                          <a:noFill/>
                          <a:ln>
                            <a:noFill/>
                          </a:ln>
                        </pic:spPr>
                      </pic:pic>
                    </a:graphicData>
                  </a:graphic>
                </wp:inline>
              </w:drawing>
            </w:r>
          </w:p>
          <w:p w14:paraId="69A8F78E" w14:textId="77777777" w:rsidR="00B56B24" w:rsidRDefault="00B56B24" w:rsidP="00B56B24"/>
          <w:p w14:paraId="122DEA71" w14:textId="7097C5A4" w:rsidR="00B56B24" w:rsidRDefault="00B56B24" w:rsidP="00B56B24">
            <w:r>
              <w:t>To find the supreme chief we used two methods. The first method found the employee with the maximum salary. The second method displayed employees without a supervisor that still supervised someone. Both methods return James as the supreme chief.</w:t>
            </w:r>
          </w:p>
          <w:p w14:paraId="06879B17" w14:textId="77777777" w:rsidR="00B56B24" w:rsidRDefault="00B56B24" w:rsidP="00B56B24"/>
          <w:p w14:paraId="213CC281" w14:textId="77777777" w:rsidR="00B56B24" w:rsidRDefault="00B56B24" w:rsidP="00B56B24">
            <w:r>
              <w:rPr>
                <w:noProof/>
              </w:rPr>
              <w:drawing>
                <wp:inline distT="0" distB="0" distL="0" distR="0" wp14:anchorId="464F1E65" wp14:editId="644DF629">
                  <wp:extent cx="3803650" cy="1163320"/>
                  <wp:effectExtent l="0" t="0" r="6350" b="0"/>
                  <wp:docPr id="1042514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3650" cy="1163320"/>
                          </a:xfrm>
                          <a:prstGeom prst="rect">
                            <a:avLst/>
                          </a:prstGeom>
                          <a:noFill/>
                          <a:ln>
                            <a:noFill/>
                          </a:ln>
                        </pic:spPr>
                      </pic:pic>
                    </a:graphicData>
                  </a:graphic>
                </wp:inline>
              </w:drawing>
            </w:r>
          </w:p>
          <w:p w14:paraId="6C590D0E" w14:textId="77777777" w:rsidR="00B56B24" w:rsidRDefault="00B56B24" w:rsidP="00B56B24"/>
          <w:p w14:paraId="1582DDE7" w14:textId="77777777" w:rsidR="00B56B24" w:rsidRDefault="00B56B24" w:rsidP="00B56B24">
            <w:r>
              <w:t>Finally, we used a SELECT statement to search for the employees who work on productx with an effort of 20 or more hours a week. The answer is John and Joyce.</w:t>
            </w:r>
          </w:p>
          <w:p w14:paraId="6703F1CC" w14:textId="77777777" w:rsidR="00B56B24" w:rsidRDefault="00B56B24" w:rsidP="00B56B24"/>
          <w:p w14:paraId="1B557103" w14:textId="0447682E" w:rsidR="00B56B24" w:rsidRPr="004048B0" w:rsidRDefault="00B56B24" w:rsidP="00B56B24">
            <w:r>
              <w:rPr>
                <w:noProof/>
              </w:rPr>
              <w:drawing>
                <wp:inline distT="0" distB="0" distL="0" distR="0" wp14:anchorId="22DF84AB" wp14:editId="1BB184FC">
                  <wp:extent cx="1141095" cy="687705"/>
                  <wp:effectExtent l="0" t="0" r="1905" b="0"/>
                  <wp:docPr id="1380046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1095" cy="687705"/>
                          </a:xfrm>
                          <a:prstGeom prst="rect">
                            <a:avLst/>
                          </a:prstGeom>
                          <a:noFill/>
                          <a:ln>
                            <a:noFill/>
                          </a:ln>
                        </pic:spPr>
                      </pic:pic>
                    </a:graphicData>
                  </a:graphic>
                </wp:inline>
              </w:drawing>
            </w:r>
          </w:p>
        </w:tc>
        <w:tc>
          <w:tcPr>
            <w:tcW w:w="262" w:type="dxa"/>
            <w:vMerge w:val="restart"/>
          </w:tcPr>
          <w:p w14:paraId="37DD47A6" w14:textId="77777777" w:rsidR="00B56B24" w:rsidRPr="004048B0" w:rsidRDefault="00B56B24" w:rsidP="00B56B24">
            <w:pPr>
              <w:pStyle w:val="Heading2"/>
            </w:pPr>
          </w:p>
        </w:tc>
        <w:tc>
          <w:tcPr>
            <w:tcW w:w="4322" w:type="dxa"/>
          </w:tcPr>
          <w:p w14:paraId="3F1270B0" w14:textId="5E47377B" w:rsidR="00B56B24" w:rsidRPr="004048B0" w:rsidRDefault="00B56B24" w:rsidP="00B56B24">
            <w:pPr>
              <w:pStyle w:val="Heading2"/>
            </w:pPr>
            <w:bookmarkStart w:id="3" w:name="_Toc160809161"/>
            <w:r w:rsidRPr="00C146E0">
              <w:t>Part I: Python and SQL</w:t>
            </w:r>
            <w:bookmarkEnd w:id="3"/>
          </w:p>
        </w:tc>
      </w:tr>
      <w:tr w:rsidR="00B56B24" w:rsidRPr="004048B0" w14:paraId="0A63EAC0" w14:textId="77777777" w:rsidTr="00B56B24">
        <w:trPr>
          <w:trHeight w:val="11808"/>
        </w:trPr>
        <w:tc>
          <w:tcPr>
            <w:tcW w:w="6216" w:type="dxa"/>
            <w:vMerge/>
          </w:tcPr>
          <w:p w14:paraId="7E2F7BC5" w14:textId="77777777" w:rsidR="00B56B24" w:rsidRPr="004048B0" w:rsidRDefault="00B56B24" w:rsidP="00B56B24">
            <w:pPr>
              <w:pStyle w:val="Heading3"/>
              <w:rPr>
                <w:lang w:eastAsia="en-AU"/>
              </w:rPr>
            </w:pPr>
          </w:p>
        </w:tc>
        <w:tc>
          <w:tcPr>
            <w:tcW w:w="262" w:type="dxa"/>
            <w:vMerge/>
          </w:tcPr>
          <w:p w14:paraId="7EAC35F7" w14:textId="77777777" w:rsidR="00B56B24" w:rsidRPr="004048B0" w:rsidRDefault="00B56B24" w:rsidP="00B56B24">
            <w:pPr>
              <w:pStyle w:val="Heading2"/>
            </w:pPr>
          </w:p>
        </w:tc>
        <w:tc>
          <w:tcPr>
            <w:tcW w:w="4322" w:type="dxa"/>
          </w:tcPr>
          <w:p w14:paraId="2F9F393F" w14:textId="77777777" w:rsidR="00B56B24" w:rsidRPr="004048B0" w:rsidRDefault="00B56B24" w:rsidP="00B56B24"/>
        </w:tc>
      </w:tr>
    </w:tbl>
    <w:p w14:paraId="5BC674EE" w14:textId="77777777" w:rsidR="005F350F" w:rsidRPr="004048B0" w:rsidRDefault="005F350F"/>
    <w:p w14:paraId="6DF4B160" w14:textId="77777777" w:rsidR="007762BF" w:rsidRPr="004048B0" w:rsidRDefault="007762BF"/>
    <w:p w14:paraId="5F45AFED" w14:textId="77777777" w:rsidR="00C17936" w:rsidRPr="004048B0" w:rsidRDefault="00C17936">
      <w:pPr>
        <w:sectPr w:rsidR="00C17936" w:rsidRPr="004048B0" w:rsidSect="00821D9C">
          <w:pgSz w:w="12240" w:h="15840"/>
          <w:pgMar w:top="720" w:right="720" w:bottom="720" w:left="720" w:header="288" w:footer="288" w:gutter="0"/>
          <w:cols w:space="720"/>
          <w:titlePg/>
          <w:docGrid w:linePitch="360"/>
        </w:sectPr>
      </w:pPr>
    </w:p>
    <w:p w14:paraId="0F7B0146" w14:textId="77777777" w:rsidR="005F350F" w:rsidRPr="004048B0" w:rsidRDefault="005F350F"/>
    <w:tbl>
      <w:tblPr>
        <w:tblW w:w="0" w:type="auto"/>
        <w:tblLook w:val="0600" w:firstRow="0" w:lastRow="0" w:firstColumn="0" w:lastColumn="0" w:noHBand="1" w:noVBand="1"/>
      </w:tblPr>
      <w:tblGrid>
        <w:gridCol w:w="4421"/>
        <w:gridCol w:w="6379"/>
      </w:tblGrid>
      <w:tr w:rsidR="004A4C49" w:rsidRPr="004048B0" w14:paraId="549BBC91" w14:textId="77777777" w:rsidTr="006551C3">
        <w:trPr>
          <w:trHeight w:val="432"/>
        </w:trPr>
        <w:tc>
          <w:tcPr>
            <w:tcW w:w="3600" w:type="dxa"/>
            <w:vMerge w:val="restart"/>
            <w:vAlign w:val="center"/>
          </w:tcPr>
          <w:p w14:paraId="7CEC9CAA" w14:textId="63F59527" w:rsidR="004A4C49" w:rsidRPr="004048B0" w:rsidRDefault="004A4C49" w:rsidP="004D4384">
            <w:pPr>
              <w:pStyle w:val="Quote"/>
            </w:pPr>
            <w:r w:rsidRPr="004048B0">
              <w:br w:type="page"/>
            </w:r>
            <w:r w:rsidR="00F21093">
              <w:rPr>
                <w:noProof/>
              </w:rPr>
              <w:drawing>
                <wp:inline distT="0" distB="0" distL="0" distR="0" wp14:anchorId="4DADE444" wp14:editId="06110BD2">
                  <wp:extent cx="1455725" cy="1455725"/>
                  <wp:effectExtent l="0" t="0" r="0" b="0"/>
                  <wp:docPr id="41320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460666" cy="1460666"/>
                          </a:xfrm>
                          <a:prstGeom prst="rect">
                            <a:avLst/>
                          </a:prstGeom>
                          <a:noFill/>
                          <a:ln>
                            <a:noFill/>
                          </a:ln>
                        </pic:spPr>
                      </pic:pic>
                    </a:graphicData>
                  </a:graphic>
                </wp:inline>
              </w:drawing>
            </w:r>
          </w:p>
        </w:tc>
        <w:tc>
          <w:tcPr>
            <w:tcW w:w="7191" w:type="dxa"/>
          </w:tcPr>
          <w:p w14:paraId="1C43157A" w14:textId="77777777" w:rsidR="004A4C49" w:rsidRPr="004048B0" w:rsidRDefault="004A4C49" w:rsidP="00C9656E">
            <w:r w:rsidRPr="004048B0">
              <w:rPr>
                <w:noProof/>
                <w:lang w:eastAsia="en-AU"/>
              </w:rPr>
              <w:drawing>
                <wp:inline distT="0" distB="0" distL="0" distR="0" wp14:anchorId="39A3C001" wp14:editId="5A09CBD1">
                  <wp:extent cx="2286000" cy="222740"/>
                  <wp:effectExtent l="0" t="0" r="0" b="6350"/>
                  <wp:docPr id="11" name="Graphic 1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4A4C49" w:rsidRPr="004048B0" w14:paraId="523F81A2" w14:textId="77777777" w:rsidTr="00FE44CB">
        <w:trPr>
          <w:trHeight w:val="1440"/>
        </w:trPr>
        <w:tc>
          <w:tcPr>
            <w:tcW w:w="3600" w:type="dxa"/>
            <w:vMerge/>
          </w:tcPr>
          <w:p w14:paraId="759DD8F2" w14:textId="77777777" w:rsidR="004A4C49" w:rsidRPr="004048B0" w:rsidRDefault="004A4C49" w:rsidP="004D4384">
            <w:pPr>
              <w:pStyle w:val="Quote"/>
            </w:pPr>
          </w:p>
        </w:tc>
        <w:tc>
          <w:tcPr>
            <w:tcW w:w="7191" w:type="dxa"/>
          </w:tcPr>
          <w:p w14:paraId="4398A6B0" w14:textId="764F4211" w:rsidR="004A4C49" w:rsidRPr="004048B0" w:rsidRDefault="00C146E0" w:rsidP="00FE44CB">
            <w:pPr>
              <w:pStyle w:val="Heading2"/>
            </w:pPr>
            <w:bookmarkStart w:id="4" w:name="_Toc160809162"/>
            <w:r>
              <w:t>Part II: Prolog</w:t>
            </w:r>
            <w:bookmarkEnd w:id="4"/>
          </w:p>
        </w:tc>
      </w:tr>
      <w:tr w:rsidR="004A4C49" w:rsidRPr="004048B0" w14:paraId="0D2749F0" w14:textId="77777777" w:rsidTr="006551C3">
        <w:trPr>
          <w:trHeight w:val="11583"/>
        </w:trPr>
        <w:tc>
          <w:tcPr>
            <w:tcW w:w="3600" w:type="dxa"/>
            <w:vMerge/>
          </w:tcPr>
          <w:p w14:paraId="695CF991" w14:textId="77777777" w:rsidR="004A4C49" w:rsidRPr="004048B0" w:rsidRDefault="004A4C49" w:rsidP="004D4384">
            <w:pPr>
              <w:pStyle w:val="Quote"/>
            </w:pPr>
          </w:p>
        </w:tc>
        <w:tc>
          <w:tcPr>
            <w:tcW w:w="7191" w:type="dxa"/>
          </w:tcPr>
          <w:p w14:paraId="20BE0772" w14:textId="77777777" w:rsidR="004A4C49" w:rsidRDefault="00BB27E2" w:rsidP="00BB27E2">
            <w:pPr>
              <w:rPr>
                <w:b/>
                <w:bCs/>
              </w:rPr>
            </w:pPr>
            <w:r w:rsidRPr="00BB27E2">
              <w:rPr>
                <w:b/>
                <w:bCs/>
              </w:rPr>
              <w:t>Q1: Are there any employees that are "female" and that work in project "computerization" with an effort of "10" hours per week, and that have "jennifer" as a supervisor? If so, list them.</w:t>
            </w:r>
          </w:p>
          <w:p w14:paraId="1F396803" w14:textId="77777777" w:rsidR="00BB27E2" w:rsidRDefault="00BB27E2" w:rsidP="00BB27E2">
            <w:pPr>
              <w:rPr>
                <w:b/>
                <w:bCs/>
              </w:rPr>
            </w:pPr>
          </w:p>
          <w:p w14:paraId="0E41537A" w14:textId="77777777" w:rsidR="00BB27E2" w:rsidRDefault="00BB27E2" w:rsidP="00BB27E2">
            <w:r>
              <w:t>To solve this, we used the “,” symbol to combine the female, project, and superivsor facts using AND logic.</w:t>
            </w:r>
            <w:r w:rsidR="00DD755D">
              <w:t xml:space="preserve">  The result returned by SWI-Prolog is Alicia.</w:t>
            </w:r>
          </w:p>
          <w:p w14:paraId="66AA4481" w14:textId="77777777" w:rsidR="00DD755D" w:rsidRDefault="00DD755D" w:rsidP="00BB27E2"/>
          <w:p w14:paraId="7F22E0D9" w14:textId="77777777" w:rsidR="00DD755D" w:rsidRDefault="00DD755D" w:rsidP="00BB27E2">
            <w:r>
              <w:rPr>
                <w:noProof/>
              </w:rPr>
              <w:drawing>
                <wp:inline distT="0" distB="0" distL="0" distR="0" wp14:anchorId="406ED4E0" wp14:editId="7E33CBBA">
                  <wp:extent cx="2655570" cy="914400"/>
                  <wp:effectExtent l="0" t="0" r="0" b="0"/>
                  <wp:docPr id="1653960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5570" cy="914400"/>
                          </a:xfrm>
                          <a:prstGeom prst="rect">
                            <a:avLst/>
                          </a:prstGeom>
                          <a:noFill/>
                          <a:ln>
                            <a:noFill/>
                          </a:ln>
                        </pic:spPr>
                      </pic:pic>
                    </a:graphicData>
                  </a:graphic>
                </wp:inline>
              </w:drawing>
            </w:r>
          </w:p>
          <w:p w14:paraId="6B0F3EEF" w14:textId="77777777" w:rsidR="00DD755D" w:rsidRDefault="00DD755D" w:rsidP="00BB27E2"/>
          <w:p w14:paraId="74918DED" w14:textId="77777777" w:rsidR="00DD755D" w:rsidRDefault="00DD2789" w:rsidP="00BB27E2">
            <w:pPr>
              <w:rPr>
                <w:b/>
                <w:bCs/>
              </w:rPr>
            </w:pPr>
            <w:r w:rsidRPr="00DD2789">
              <w:rPr>
                <w:b/>
                <w:bCs/>
              </w:rPr>
              <w:t>Q2: Who is the employee who makes over 40000 dollars a year and works at the research department?</w:t>
            </w:r>
          </w:p>
          <w:p w14:paraId="5C3E357A" w14:textId="77777777" w:rsidR="00DD2789" w:rsidRDefault="00DD2789" w:rsidP="00BB27E2">
            <w:pPr>
              <w:rPr>
                <w:b/>
                <w:bCs/>
              </w:rPr>
            </w:pPr>
          </w:p>
          <w:p w14:paraId="121CE8E9" w14:textId="79E8E2B1" w:rsidR="00DD2789" w:rsidRDefault="00DD2789" w:rsidP="00BB27E2">
            <w:r>
              <w:t>For this question, we used the query “</w:t>
            </w:r>
            <w:r w:rsidRPr="00DD2789">
              <w:t>salary(Employee, Amount), Amount &gt; 40000, department(Employee, research).</w:t>
            </w:r>
            <w:r>
              <w:t>”</w:t>
            </w:r>
            <w:r w:rsidRPr="00DD2789">
              <w:t xml:space="preserve"> integrat</w:t>
            </w:r>
            <w:r>
              <w:t>ing</w:t>
            </w:r>
            <w:r w:rsidRPr="00DD2789">
              <w:t xml:space="preserve"> multiple conditions </w:t>
            </w:r>
            <w:r>
              <w:t>with the AND operator. A salary is searched for with an amount greater than $40,000 using the Amount variable.</w:t>
            </w:r>
            <w:r w:rsidR="0076773A">
              <w:t xml:space="preserve"> The employee is also matched to the research department.</w:t>
            </w:r>
            <w:r w:rsidR="00554C1F">
              <w:t xml:space="preserve"> </w:t>
            </w:r>
            <w:r>
              <w:t>In the end, we get a result for the Employee variable that matches our criteria.</w:t>
            </w:r>
          </w:p>
          <w:p w14:paraId="18DA2038" w14:textId="77777777" w:rsidR="00554C1F" w:rsidRDefault="00554C1F" w:rsidP="00BB27E2"/>
          <w:p w14:paraId="02AC67BD" w14:textId="77E817DC" w:rsidR="00554C1F" w:rsidRDefault="00F21093" w:rsidP="00BB27E2">
            <w:r>
              <w:t>The answer is revealed to be Franklin.</w:t>
            </w:r>
          </w:p>
          <w:p w14:paraId="75FD569B" w14:textId="77777777" w:rsidR="00F21093" w:rsidRDefault="00F21093" w:rsidP="00BB27E2"/>
          <w:p w14:paraId="2D7A34DB" w14:textId="76C8E323" w:rsidR="00F21093" w:rsidRDefault="00F21093" w:rsidP="00BB27E2">
            <w:r>
              <w:rPr>
                <w:noProof/>
              </w:rPr>
              <w:drawing>
                <wp:inline distT="0" distB="0" distL="0" distR="0" wp14:anchorId="13BE9D1E" wp14:editId="680BAE12">
                  <wp:extent cx="2629267" cy="695422"/>
                  <wp:effectExtent l="0" t="0" r="0" b="9525"/>
                  <wp:docPr id="1511147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47969" name="Picture 1511147969"/>
                          <pic:cNvPicPr/>
                        </pic:nvPicPr>
                        <pic:blipFill>
                          <a:blip r:embed="rId25">
                            <a:extLst>
                              <a:ext uri="{28A0092B-C50C-407E-A947-70E740481C1C}">
                                <a14:useLocalDpi xmlns:a14="http://schemas.microsoft.com/office/drawing/2010/main" val="0"/>
                              </a:ext>
                            </a:extLst>
                          </a:blip>
                          <a:stretch>
                            <a:fillRect/>
                          </a:stretch>
                        </pic:blipFill>
                        <pic:spPr>
                          <a:xfrm>
                            <a:off x="0" y="0"/>
                            <a:ext cx="2629267" cy="695422"/>
                          </a:xfrm>
                          <a:prstGeom prst="rect">
                            <a:avLst/>
                          </a:prstGeom>
                        </pic:spPr>
                      </pic:pic>
                    </a:graphicData>
                  </a:graphic>
                </wp:inline>
              </w:drawing>
            </w:r>
          </w:p>
          <w:p w14:paraId="368990E4" w14:textId="77777777" w:rsidR="00DD2789" w:rsidRDefault="00DD2789" w:rsidP="00BB27E2"/>
          <w:p w14:paraId="7FDA2EC0" w14:textId="1E68B8A2" w:rsidR="00F21093" w:rsidRPr="00F21093" w:rsidRDefault="00F21093" w:rsidP="00F21093">
            <w:pPr>
              <w:rPr>
                <w:b/>
                <w:bCs/>
              </w:rPr>
            </w:pPr>
            <w:r w:rsidRPr="00DD2789">
              <w:rPr>
                <w:b/>
                <w:bCs/>
              </w:rPr>
              <w:t>Q</w:t>
            </w:r>
            <w:r>
              <w:rPr>
                <w:b/>
                <w:bCs/>
              </w:rPr>
              <w:t>3</w:t>
            </w:r>
            <w:r w:rsidRPr="00DD2789">
              <w:rPr>
                <w:b/>
                <w:bCs/>
              </w:rPr>
              <w:t xml:space="preserve">: </w:t>
            </w:r>
            <w:r w:rsidRPr="00F21093">
              <w:rPr>
                <w:b/>
                <w:bCs/>
              </w:rPr>
              <w:t>Who is the supreme chief of this fictional company (aka the President)?</w:t>
            </w:r>
          </w:p>
          <w:p w14:paraId="7C1BEB44" w14:textId="77777777" w:rsidR="00F21093" w:rsidRDefault="00F21093" w:rsidP="00BB27E2"/>
          <w:p w14:paraId="7001CC2A" w14:textId="158218A7" w:rsidR="00F21093" w:rsidRDefault="00F21093" w:rsidP="00BB27E2">
            <w:r>
              <w:t xml:space="preserve">To answer this, we needed to make a new rule as follows: </w:t>
            </w:r>
          </w:p>
          <w:p w14:paraId="69EC13D7" w14:textId="77777777" w:rsidR="00F21093" w:rsidRPr="00F21093" w:rsidRDefault="00F21093" w:rsidP="00BB27E2"/>
          <w:p w14:paraId="41FC7528" w14:textId="4C682CF5" w:rsidR="00DD2789" w:rsidRPr="00DD2789" w:rsidRDefault="00DD2789" w:rsidP="00BB27E2"/>
        </w:tc>
      </w:tr>
      <w:tr w:rsidR="00F21093" w:rsidRPr="004048B0" w14:paraId="372114E0" w14:textId="77777777" w:rsidTr="006551C3">
        <w:trPr>
          <w:trHeight w:val="11583"/>
        </w:trPr>
        <w:tc>
          <w:tcPr>
            <w:tcW w:w="3600" w:type="dxa"/>
          </w:tcPr>
          <w:p w14:paraId="7C888591" w14:textId="77777777" w:rsidR="00F21093" w:rsidRDefault="00F21093" w:rsidP="00F21093">
            <w:pPr>
              <w:pStyle w:val="Quote"/>
              <w:ind w:left="0"/>
            </w:pPr>
          </w:p>
          <w:p w14:paraId="009D0698" w14:textId="77777777" w:rsidR="00CC0C5A" w:rsidRPr="00CC0C5A" w:rsidRDefault="00CC0C5A" w:rsidP="00CC0C5A">
            <w:pPr>
              <w:shd w:val="clear" w:color="auto" w:fill="1F1F1F"/>
              <w:spacing w:line="330" w:lineRule="atLeast"/>
              <w:rPr>
                <w:rFonts w:ascii="Consolas" w:eastAsia="Times New Roman" w:hAnsi="Consolas" w:cs="Times New Roman"/>
                <w:color w:val="CCCCCC"/>
                <w:sz w:val="24"/>
                <w:szCs w:val="24"/>
                <w:lang w:val="en-CA" w:eastAsia="en-CA"/>
              </w:rPr>
            </w:pPr>
            <w:r w:rsidRPr="00CC0C5A">
              <w:rPr>
                <w:rFonts w:ascii="Consolas" w:eastAsia="Times New Roman" w:hAnsi="Consolas" w:cs="Times New Roman"/>
                <w:color w:val="CCCCCC"/>
                <w:sz w:val="24"/>
                <w:szCs w:val="24"/>
                <w:lang w:val="en-CA" w:eastAsia="en-CA"/>
              </w:rPr>
              <w:t>supreme_chief(SupremeChief) :- supervise(SupremeChief, _), \+ (supervise(_, SupremeChief)).</w:t>
            </w:r>
          </w:p>
          <w:p w14:paraId="75CB9021" w14:textId="77777777" w:rsidR="00F21093" w:rsidRDefault="00F21093" w:rsidP="00F21093"/>
          <w:p w14:paraId="1383E43E" w14:textId="77777777" w:rsidR="00F21093" w:rsidRDefault="00F21093" w:rsidP="00F21093">
            <w:pPr>
              <w:ind w:right="-11"/>
            </w:pPr>
            <w:r>
              <w:t>The idea here is that the SupremeChief would supervise people but would not be superevised by anyone themselves.</w:t>
            </w:r>
          </w:p>
          <w:p w14:paraId="49412F19" w14:textId="77777777" w:rsidR="002D0453" w:rsidRDefault="002D0453" w:rsidP="00F21093">
            <w:pPr>
              <w:ind w:right="-11"/>
            </w:pPr>
          </w:p>
          <w:p w14:paraId="1CD06117" w14:textId="377BFED3" w:rsidR="002D0453" w:rsidRDefault="002D0453" w:rsidP="00F21093">
            <w:pPr>
              <w:ind w:right="-11"/>
            </w:pPr>
            <w:r>
              <w:t xml:space="preserve">For the query we simply use the head </w:t>
            </w:r>
            <w:r w:rsidRPr="002D0453">
              <w:t>supreme_chief(SupremeChief).</w:t>
            </w:r>
          </w:p>
          <w:p w14:paraId="05E7A16C" w14:textId="77777777" w:rsidR="00F21093" w:rsidRDefault="00F21093" w:rsidP="00F21093">
            <w:pPr>
              <w:ind w:right="-11"/>
            </w:pPr>
          </w:p>
          <w:p w14:paraId="0172B45C" w14:textId="6B472B0E" w:rsidR="00F21093" w:rsidRDefault="002D0453" w:rsidP="00F21093">
            <w:pPr>
              <w:ind w:right="-11"/>
            </w:pPr>
            <w:r>
              <w:t>The answer returned is</w:t>
            </w:r>
            <w:r w:rsidR="00CC0C5A">
              <w:t xml:space="preserve"> James.</w:t>
            </w:r>
          </w:p>
          <w:p w14:paraId="7A8306B2" w14:textId="77777777" w:rsidR="00F43EEC" w:rsidRDefault="00F43EEC" w:rsidP="00F21093">
            <w:pPr>
              <w:ind w:right="-11"/>
            </w:pPr>
          </w:p>
          <w:p w14:paraId="422E0B3E" w14:textId="2A2E52FA" w:rsidR="00F43EEC" w:rsidRDefault="00CC0C5A" w:rsidP="00F21093">
            <w:pPr>
              <w:ind w:right="-11"/>
            </w:pPr>
            <w:r>
              <w:rPr>
                <w:noProof/>
              </w:rPr>
              <w:drawing>
                <wp:inline distT="0" distB="0" distL="0" distR="0" wp14:anchorId="2B1D2886" wp14:editId="659F4531">
                  <wp:extent cx="2362835" cy="314325"/>
                  <wp:effectExtent l="0" t="0" r="0" b="9525"/>
                  <wp:docPr id="1706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835" cy="314325"/>
                          </a:xfrm>
                          <a:prstGeom prst="rect">
                            <a:avLst/>
                          </a:prstGeom>
                          <a:noFill/>
                          <a:ln>
                            <a:noFill/>
                          </a:ln>
                        </pic:spPr>
                      </pic:pic>
                    </a:graphicData>
                  </a:graphic>
                </wp:inline>
              </w:drawing>
            </w:r>
          </w:p>
          <w:p w14:paraId="7F6ED1A1" w14:textId="77777777" w:rsidR="002D0453" w:rsidRDefault="002D0453" w:rsidP="00F21093">
            <w:pPr>
              <w:ind w:right="-11"/>
            </w:pPr>
          </w:p>
          <w:p w14:paraId="5BEB2CD5" w14:textId="77777777" w:rsidR="002D0453" w:rsidRDefault="00F43EEC" w:rsidP="00F21093">
            <w:pPr>
              <w:ind w:right="-11"/>
              <w:rPr>
                <w:b/>
                <w:bCs/>
              </w:rPr>
            </w:pPr>
            <w:r w:rsidRPr="00F43EEC">
              <w:rPr>
                <w:b/>
                <w:bCs/>
              </w:rPr>
              <w:t>Q4: Who are the individuals that work on project "productx" with an *effort* of 20 or more hours a week?</w:t>
            </w:r>
          </w:p>
          <w:p w14:paraId="419B11C7" w14:textId="77777777" w:rsidR="00F43EEC" w:rsidRDefault="00F43EEC" w:rsidP="00F21093">
            <w:pPr>
              <w:ind w:right="-11"/>
              <w:rPr>
                <w:b/>
                <w:bCs/>
              </w:rPr>
            </w:pPr>
          </w:p>
          <w:p w14:paraId="1428278B" w14:textId="77777777" w:rsidR="00F43EEC" w:rsidRDefault="00F43EEC" w:rsidP="00F21093">
            <w:pPr>
              <w:ind w:right="-11"/>
            </w:pPr>
            <w:r>
              <w:t>Finally, to answer this question we queried the works_on fact with:</w:t>
            </w:r>
          </w:p>
          <w:p w14:paraId="0220679B" w14:textId="77777777" w:rsidR="00F43EEC" w:rsidRDefault="00F43EEC" w:rsidP="00F21093">
            <w:pPr>
              <w:ind w:right="-11"/>
            </w:pPr>
          </w:p>
          <w:p w14:paraId="02660C41" w14:textId="77777777" w:rsidR="003E2747" w:rsidRPr="003E2747" w:rsidRDefault="003E2747" w:rsidP="003E2747">
            <w:pPr>
              <w:shd w:val="clear" w:color="auto" w:fill="1F1F1F"/>
              <w:spacing w:line="330" w:lineRule="atLeast"/>
              <w:rPr>
                <w:rFonts w:ascii="Consolas" w:eastAsia="Times New Roman" w:hAnsi="Consolas" w:cs="Times New Roman"/>
                <w:color w:val="CCCCCC"/>
                <w:sz w:val="24"/>
                <w:szCs w:val="24"/>
                <w:lang w:val="en-CA" w:eastAsia="en-CA"/>
              </w:rPr>
            </w:pPr>
            <w:r w:rsidRPr="003E2747">
              <w:rPr>
                <w:rFonts w:ascii="Consolas" w:eastAsia="Times New Roman" w:hAnsi="Consolas" w:cs="Times New Roman"/>
                <w:color w:val="CCCCCC"/>
                <w:sz w:val="24"/>
                <w:szCs w:val="24"/>
                <w:lang w:val="en-CA" w:eastAsia="en-CA"/>
              </w:rPr>
              <w:t xml:space="preserve">findall(Individual-Hours, (works_on(Individual, productx, Hours), Hours &gt;= 20), Individuals), </w:t>
            </w:r>
            <w:r w:rsidRPr="003E2747">
              <w:rPr>
                <w:rFonts w:ascii="Consolas" w:eastAsia="Times New Roman" w:hAnsi="Consolas" w:cs="Times New Roman"/>
                <w:color w:val="DCDCAA"/>
                <w:sz w:val="24"/>
                <w:szCs w:val="24"/>
                <w:lang w:val="en-CA" w:eastAsia="en-CA"/>
              </w:rPr>
              <w:t>write</w:t>
            </w:r>
            <w:r w:rsidRPr="003E2747">
              <w:rPr>
                <w:rFonts w:ascii="Consolas" w:eastAsia="Times New Roman" w:hAnsi="Consolas" w:cs="Times New Roman"/>
                <w:color w:val="CCCCCC"/>
                <w:sz w:val="24"/>
                <w:szCs w:val="24"/>
                <w:lang w:val="en-CA" w:eastAsia="en-CA"/>
              </w:rPr>
              <w:t>(Individuals), nl.</w:t>
            </w:r>
          </w:p>
          <w:p w14:paraId="58F3BA4C" w14:textId="77777777" w:rsidR="00F43EEC" w:rsidRDefault="00F43EEC" w:rsidP="00F21093">
            <w:pPr>
              <w:ind w:right="-11"/>
            </w:pPr>
          </w:p>
          <w:p w14:paraId="00396E8B" w14:textId="4D221379" w:rsidR="00F43EEC" w:rsidRDefault="00F43EEC" w:rsidP="00F21093">
            <w:pPr>
              <w:ind w:right="-11"/>
            </w:pPr>
            <w:r>
              <w:t>This returns an answer to the Individual variable for someone who has worked on productx for over 20 hours as defined by the Hours variable.</w:t>
            </w:r>
          </w:p>
          <w:p w14:paraId="1416BDE3" w14:textId="77777777" w:rsidR="00F43EEC" w:rsidRDefault="00F43EEC" w:rsidP="00F21093">
            <w:pPr>
              <w:ind w:right="-11"/>
            </w:pPr>
          </w:p>
          <w:p w14:paraId="3492153D" w14:textId="7E8F9D9C" w:rsidR="00F43EEC" w:rsidRDefault="00F43EEC" w:rsidP="00F21093">
            <w:pPr>
              <w:ind w:right="-11"/>
            </w:pPr>
            <w:r>
              <w:t>The answer returned is John</w:t>
            </w:r>
            <w:r w:rsidR="003E2747">
              <w:t xml:space="preserve"> and Joyce</w:t>
            </w:r>
            <w:r>
              <w:t>.</w:t>
            </w:r>
          </w:p>
          <w:p w14:paraId="7DFAB6CF" w14:textId="77777777" w:rsidR="00134359" w:rsidRDefault="00134359" w:rsidP="00F21093">
            <w:pPr>
              <w:ind w:right="-11"/>
            </w:pPr>
          </w:p>
          <w:p w14:paraId="65D3BBE2" w14:textId="219499D8" w:rsidR="00134359" w:rsidRPr="00F43EEC" w:rsidRDefault="003E2747" w:rsidP="00F21093">
            <w:pPr>
              <w:ind w:right="-11"/>
            </w:pPr>
            <w:r>
              <w:rPr>
                <w:noProof/>
              </w:rPr>
              <w:drawing>
                <wp:inline distT="0" distB="0" distL="0" distR="0" wp14:anchorId="28479C7F" wp14:editId="7232CAA2">
                  <wp:extent cx="2670175" cy="570865"/>
                  <wp:effectExtent l="0" t="0" r="0" b="635"/>
                  <wp:docPr id="751673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0175" cy="570865"/>
                          </a:xfrm>
                          <a:prstGeom prst="rect">
                            <a:avLst/>
                          </a:prstGeom>
                          <a:noFill/>
                          <a:ln>
                            <a:noFill/>
                          </a:ln>
                        </pic:spPr>
                      </pic:pic>
                    </a:graphicData>
                  </a:graphic>
                </wp:inline>
              </w:drawing>
            </w:r>
          </w:p>
        </w:tc>
        <w:tc>
          <w:tcPr>
            <w:tcW w:w="7191" w:type="dxa"/>
          </w:tcPr>
          <w:p w14:paraId="06DBBE52" w14:textId="7A05C48C" w:rsidR="00F21093" w:rsidRPr="00BB27E2" w:rsidRDefault="00F43EEC" w:rsidP="00F43EEC">
            <w:pPr>
              <w:jc w:val="center"/>
              <w:rPr>
                <w:b/>
                <w:bCs/>
              </w:rPr>
            </w:pPr>
            <w:r>
              <w:rPr>
                <w:noProof/>
              </w:rPr>
              <w:drawing>
                <wp:inline distT="0" distB="0" distL="0" distR="0" wp14:anchorId="4A522685" wp14:editId="0FA4DCFA">
                  <wp:extent cx="3584271" cy="3584271"/>
                  <wp:effectExtent l="0" t="0" r="0" b="0"/>
                  <wp:docPr id="95747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3603568" cy="3603568"/>
                          </a:xfrm>
                          <a:prstGeom prst="rect">
                            <a:avLst/>
                          </a:prstGeom>
                          <a:noFill/>
                          <a:ln>
                            <a:noFill/>
                          </a:ln>
                        </pic:spPr>
                      </pic:pic>
                    </a:graphicData>
                  </a:graphic>
                </wp:inline>
              </w:drawing>
            </w:r>
          </w:p>
        </w:tc>
      </w:tr>
    </w:tbl>
    <w:p w14:paraId="374C3DD3" w14:textId="77777777" w:rsidR="007762BF" w:rsidRPr="004048B0" w:rsidRDefault="007762BF"/>
    <w:p w14:paraId="02ECA5FE" w14:textId="77777777" w:rsidR="00FE44CB" w:rsidRPr="004048B0" w:rsidRDefault="00FE44CB">
      <w:pPr>
        <w:sectPr w:rsidR="00FE44CB" w:rsidRPr="004048B0" w:rsidSect="00821D9C">
          <w:pgSz w:w="12240" w:h="15840"/>
          <w:pgMar w:top="720" w:right="720" w:bottom="720" w:left="720" w:header="288" w:footer="288" w:gutter="0"/>
          <w:cols w:space="720"/>
          <w:titlePg/>
          <w:docGrid w:linePitch="360"/>
        </w:sectPr>
      </w:pPr>
    </w:p>
    <w:p w14:paraId="4BA8A8AF" w14:textId="77777777" w:rsidR="005F350F" w:rsidRPr="004048B0" w:rsidRDefault="005F350F"/>
    <w:tbl>
      <w:tblPr>
        <w:tblW w:w="0" w:type="auto"/>
        <w:tblLook w:val="0600" w:firstRow="0" w:lastRow="0" w:firstColumn="0" w:lastColumn="0" w:noHBand="1" w:noVBand="1"/>
      </w:tblPr>
      <w:tblGrid>
        <w:gridCol w:w="10800"/>
      </w:tblGrid>
      <w:tr w:rsidR="004A4C49" w:rsidRPr="004048B0" w14:paraId="0BB3B63C" w14:textId="77777777" w:rsidTr="00F32B21">
        <w:trPr>
          <w:trHeight w:val="432"/>
        </w:trPr>
        <w:tc>
          <w:tcPr>
            <w:tcW w:w="10800" w:type="dxa"/>
          </w:tcPr>
          <w:p w14:paraId="205C303F" w14:textId="77777777" w:rsidR="004A4C49" w:rsidRPr="004048B0" w:rsidRDefault="004A4C49" w:rsidP="00D51608">
            <w:pPr>
              <w:rPr>
                <w:noProof/>
              </w:rPr>
            </w:pPr>
            <w:r w:rsidRPr="004048B0">
              <w:rPr>
                <w:noProof/>
                <w:lang w:eastAsia="en-AU"/>
              </w:rPr>
              <w:drawing>
                <wp:inline distT="0" distB="0" distL="0" distR="0" wp14:anchorId="44DCE884" wp14:editId="69D0F6C1">
                  <wp:extent cx="2286000" cy="222740"/>
                  <wp:effectExtent l="0" t="0" r="0" b="6350"/>
                  <wp:docPr id="15" name="Graphic 15"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4A4C49" w:rsidRPr="004048B0" w14:paraId="5112A979" w14:textId="77777777" w:rsidTr="00FE44CB">
        <w:trPr>
          <w:trHeight w:val="1440"/>
        </w:trPr>
        <w:tc>
          <w:tcPr>
            <w:tcW w:w="10800" w:type="dxa"/>
          </w:tcPr>
          <w:p w14:paraId="0862CB01" w14:textId="5AB51910" w:rsidR="004A4C49" w:rsidRPr="004048B0" w:rsidRDefault="00C146E0" w:rsidP="004048B0">
            <w:pPr>
              <w:pStyle w:val="Heading2"/>
            </w:pPr>
            <w:bookmarkStart w:id="5" w:name="_Toc160809163"/>
            <w:r>
              <w:t>Reflection</w:t>
            </w:r>
            <w:bookmarkEnd w:id="5"/>
          </w:p>
        </w:tc>
      </w:tr>
      <w:tr w:rsidR="004A4C49" w:rsidRPr="004048B0" w14:paraId="5C54BCD0" w14:textId="77777777" w:rsidTr="00F32B21">
        <w:trPr>
          <w:trHeight w:val="1764"/>
        </w:trPr>
        <w:tc>
          <w:tcPr>
            <w:tcW w:w="10800" w:type="dxa"/>
          </w:tcPr>
          <w:p w14:paraId="5B2FDD4D" w14:textId="77777777" w:rsidR="00250069" w:rsidRDefault="00250069" w:rsidP="006F5A91">
            <w:pPr>
              <w:spacing w:before="240"/>
            </w:pPr>
            <w:r>
              <w:t xml:space="preserve">1. What is the most salient point between the commonalities and differences of queries formulated in SQL and those expressed in Prolog? </w:t>
            </w:r>
          </w:p>
          <w:p w14:paraId="1683F0BC" w14:textId="650DBC5D" w:rsidR="00250069" w:rsidRDefault="00250069" w:rsidP="006F5A91">
            <w:pPr>
              <w:spacing w:before="240"/>
            </w:pPr>
            <w:r>
              <w:t xml:space="preserve">The most </w:t>
            </w:r>
            <w:r w:rsidR="00464E34">
              <w:t>salient point</w:t>
            </w:r>
            <w:r>
              <w:t xml:space="preserve"> between SQL and Prolog is that SQL is fundamentally relational while Prolog is </w:t>
            </w:r>
            <w:r w:rsidR="00F97977">
              <w:t xml:space="preserve">based on first-order logic. </w:t>
            </w:r>
            <w:r w:rsidR="00DD402D">
              <w:t xml:space="preserve">Prolog and SQL are common in that they are both declarative languages with SQL using the DBMS to execute the query and Prolog using the Prolog Interpreter to execute the </w:t>
            </w:r>
            <w:r w:rsidR="00645A25">
              <w:t>code</w:t>
            </w:r>
            <w:r w:rsidR="00DD402D">
              <w:t xml:space="preserve">. </w:t>
            </w:r>
          </w:p>
          <w:p w14:paraId="505077CD" w14:textId="4DB6D44B" w:rsidR="00464E34" w:rsidRDefault="00464E34" w:rsidP="006F5A91">
            <w:pPr>
              <w:spacing w:before="240"/>
            </w:pPr>
            <w:r>
              <w:t xml:space="preserve">The differences lie in </w:t>
            </w:r>
            <w:r w:rsidR="0006488E">
              <w:t xml:space="preserve">how SQL and Prolog is written due to the nature of </w:t>
            </w:r>
            <w:r w:rsidR="00E87C63">
              <w:t>relational databases and deductive databases</w:t>
            </w:r>
            <w:r>
              <w:t xml:space="preserve">. The SQL queries focus on key relational operations like “JOIN”, “SELECT”, and “SELECT MAX(Salary)” to extract data from the CSV tables. In Prolog, one of the main differences was having to declare a new rule to obtain the supreme chief of the organization. This was not something that had to be done in SQL. </w:t>
            </w:r>
            <w:r w:rsidR="00D95B40">
              <w:t>The queries in Prolog then tr</w:t>
            </w:r>
            <w:r w:rsidR="006F7F7C">
              <w:t>y</w:t>
            </w:r>
            <w:r w:rsidR="00D95B40">
              <w:t xml:space="preserve"> to match </w:t>
            </w:r>
            <w:r w:rsidR="002203DA">
              <w:t>the rules to the facts.</w:t>
            </w:r>
          </w:p>
          <w:p w14:paraId="0C8E6D52" w14:textId="77777777" w:rsidR="00F5421D" w:rsidRDefault="00250069" w:rsidP="006F5A91">
            <w:pPr>
              <w:spacing w:before="240"/>
            </w:pPr>
            <w:r>
              <w:t xml:space="preserve">2. Did you follow the same 'logic' when writing the queries in both languages? </w:t>
            </w:r>
          </w:p>
          <w:p w14:paraId="017DB86B" w14:textId="54E10979" w:rsidR="00F5421D" w:rsidRDefault="008B670B" w:rsidP="006F5A91">
            <w:pPr>
              <w:spacing w:before="240"/>
            </w:pPr>
            <w:r>
              <w:t xml:space="preserve">No, in SQL the logic is implicit within the query itself whereas in Prolog it is much more explicit with logical relationships clearly defined. </w:t>
            </w:r>
            <w:r w:rsidR="004432F7">
              <w:t xml:space="preserve">This is beneficial for hierarchical and non-linear queries. </w:t>
            </w:r>
          </w:p>
          <w:p w14:paraId="174A0209" w14:textId="77777777" w:rsidR="002151F7" w:rsidRDefault="00250069" w:rsidP="006F5A91">
            <w:pPr>
              <w:spacing w:before="240"/>
            </w:pPr>
            <w:r>
              <w:t xml:space="preserve">3. What are the differences between the way the "data" and the "queries" are represented in SQL? </w:t>
            </w:r>
          </w:p>
          <w:p w14:paraId="762386F7" w14:textId="4EEC8EB2" w:rsidR="003A6626" w:rsidRDefault="003A6626" w:rsidP="006F5A91">
            <w:pPr>
              <w:spacing w:before="240"/>
            </w:pPr>
            <w:r>
              <w:t>Data in SQL is stored in tables that are highly structured. This includes constraints like primary keys, foreign keys, indexes, columns, and data types. In our code, CSV files were imported into an SQLite database with each file representing a table corresponding to entities like employees and projects.</w:t>
            </w:r>
          </w:p>
          <w:p w14:paraId="232D271B" w14:textId="2D475AE4" w:rsidR="00C01071" w:rsidRDefault="00C01071" w:rsidP="00C01071">
            <w:pPr>
              <w:spacing w:before="240"/>
              <w:jc w:val="center"/>
            </w:pPr>
            <w:r>
              <w:rPr>
                <w:noProof/>
              </w:rPr>
              <w:drawing>
                <wp:inline distT="0" distB="0" distL="0" distR="0" wp14:anchorId="4DD78994" wp14:editId="2D05CC9C">
                  <wp:extent cx="2898404" cy="1872691"/>
                  <wp:effectExtent l="0" t="0" r="0" b="0"/>
                  <wp:docPr id="1847351186" name="Picture 7" descr="Database - The Illumi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 - The IllumiLa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1546" cy="1874721"/>
                          </a:xfrm>
                          <a:prstGeom prst="rect">
                            <a:avLst/>
                          </a:prstGeom>
                          <a:noFill/>
                          <a:ln>
                            <a:noFill/>
                          </a:ln>
                        </pic:spPr>
                      </pic:pic>
                    </a:graphicData>
                  </a:graphic>
                </wp:inline>
              </w:drawing>
            </w:r>
          </w:p>
          <w:p w14:paraId="02D653D4" w14:textId="303B3FC6" w:rsidR="003A6626" w:rsidRDefault="003A6626" w:rsidP="006F5A91">
            <w:pPr>
              <w:spacing w:before="240"/>
            </w:pPr>
            <w:r>
              <w:t>The queries in SQL aim to manipulate these tables using operations like SELECT, JOIN, FROM, and WHERE to filter and aggregate data based on specific criteria.</w:t>
            </w:r>
            <w:r>
              <w:t xml:space="preserve"> Additionally, the queries in SQL operate within a strictly defined schema relying on integrity constraints and table relationships as part of the Entity-Relationship model. </w:t>
            </w:r>
            <w:r w:rsidR="00C01071">
              <w:t xml:space="preserve">Queries in SQL use a declarative syntax specifying the data that is needed without needing to specify how to retrieve it. In addition, join operations allow SQL to combine tables based on related columns as demonstrated in our queries. </w:t>
            </w:r>
          </w:p>
          <w:p w14:paraId="74A40D93" w14:textId="0D3CD788" w:rsidR="00354BCE" w:rsidRDefault="00250069" w:rsidP="006F5A91">
            <w:pPr>
              <w:spacing w:before="240"/>
            </w:pPr>
            <w:r>
              <w:t>4. What are the differences between the way the "data" and the "rules/queries" are represented in Prolog?</w:t>
            </w:r>
          </w:p>
          <w:p w14:paraId="11AFEF4C" w14:textId="458E58D9" w:rsidR="00F02D36" w:rsidRDefault="00422E59" w:rsidP="006F5A91">
            <w:pPr>
              <w:spacing w:before="240"/>
            </w:pPr>
            <w:r>
              <w:lastRenderedPageBreak/>
              <w:t>In Prolog, data is represented as facts which are fundamental assertions about entites and relationships. For example, “employee(john).” adds the employee John to the database. This allows for a flexible approach to data modelling that is appropriate for irregular or hierarchical data.</w:t>
            </w:r>
          </w:p>
          <w:p w14:paraId="3ED6D791" w14:textId="77777777" w:rsidR="00F02D36" w:rsidRDefault="00F02D36" w:rsidP="006F5A91">
            <w:pPr>
              <w:spacing w:before="240"/>
              <w:rPr>
                <w:noProof/>
              </w:rPr>
            </w:pPr>
          </w:p>
          <w:p w14:paraId="14BE1C6A" w14:textId="580B26A8" w:rsidR="00F5421D" w:rsidRPr="004048B0" w:rsidRDefault="00F02D36" w:rsidP="00F02D36">
            <w:pPr>
              <w:spacing w:before="240"/>
              <w:jc w:val="center"/>
            </w:pPr>
            <w:r>
              <w:rPr>
                <w:noProof/>
              </w:rPr>
              <w:drawing>
                <wp:inline distT="0" distB="0" distL="0" distR="0" wp14:anchorId="600E36FA" wp14:editId="08AF1C4E">
                  <wp:extent cx="4862946" cy="3423514"/>
                  <wp:effectExtent l="0" t="0" r="0" b="5715"/>
                  <wp:docPr id="385868408" name="Picture 8" descr="Prolog programming language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log programming language Royalty Free Vector Image"/>
                          <pic:cNvPicPr>
                            <a:picLocks noChangeAspect="1" noChangeArrowheads="1"/>
                          </pic:cNvPicPr>
                        </pic:nvPicPr>
                        <pic:blipFill rotWithShape="1">
                          <a:blip r:embed="rId29">
                            <a:extLst>
                              <a:ext uri="{28A0092B-C50C-407E-A947-70E740481C1C}">
                                <a14:useLocalDpi xmlns:a14="http://schemas.microsoft.com/office/drawing/2010/main" val="0"/>
                              </a:ext>
                            </a:extLst>
                          </a:blip>
                          <a:srcRect b="11354"/>
                          <a:stretch/>
                        </pic:blipFill>
                        <pic:spPr bwMode="auto">
                          <a:xfrm>
                            <a:off x="0" y="0"/>
                            <a:ext cx="4864365" cy="34245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626F" w:rsidRPr="004048B0" w14:paraId="55A15D47" w14:textId="77777777" w:rsidTr="008F1ABD">
        <w:trPr>
          <w:trHeight w:val="288"/>
        </w:trPr>
        <w:tc>
          <w:tcPr>
            <w:tcW w:w="10800" w:type="dxa"/>
          </w:tcPr>
          <w:p w14:paraId="39DC5B25" w14:textId="77777777" w:rsidR="0072626F" w:rsidRPr="004048B0" w:rsidRDefault="0072626F" w:rsidP="004A4C49"/>
        </w:tc>
      </w:tr>
    </w:tbl>
    <w:p w14:paraId="6014A903" w14:textId="03D86B08" w:rsidR="00B4432F" w:rsidRDefault="00422E59" w:rsidP="008920BB">
      <w:r>
        <w:t xml:space="preserve">Prolog uses rules to infer information from facts. </w:t>
      </w:r>
      <w:r w:rsidR="008E558E" w:rsidRPr="008E558E">
        <w:t>For example, supreme_chief(X) :- employee(X), not(supervise(_,X)). defines a rule to find the supreme chief by stating that it is an employee who is not supervised by anyone.</w:t>
      </w:r>
      <w:r w:rsidR="008E558E">
        <w:t xml:space="preserve"> Queries can be posed to the system in SWI-Prolog to check the validity of statements based on the existing facts and rules within the closed universe. </w:t>
      </w:r>
      <w:r w:rsidR="005B446B" w:rsidRPr="005B446B">
        <w:t>This process can involve complex pattern matching and recursive search, leveraging the logical inference engine of Prolog.</w:t>
      </w:r>
    </w:p>
    <w:p w14:paraId="2153A579" w14:textId="77777777" w:rsidR="005B446B" w:rsidRDefault="005B446B" w:rsidP="008920BB"/>
    <w:p w14:paraId="1174AA97" w14:textId="77777777" w:rsidR="005B446B" w:rsidRPr="004048B0" w:rsidRDefault="005B446B" w:rsidP="008920BB"/>
    <w:sectPr w:rsidR="005B446B" w:rsidRPr="004048B0" w:rsidSect="00821D9C">
      <w:pgSz w:w="12240" w:h="15840"/>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297A9" w14:textId="77777777" w:rsidR="00821D9C" w:rsidRDefault="00821D9C" w:rsidP="006B633A">
      <w:r>
        <w:separator/>
      </w:r>
    </w:p>
  </w:endnote>
  <w:endnote w:type="continuationSeparator" w:id="0">
    <w:p w14:paraId="01810B72" w14:textId="77777777" w:rsidR="00821D9C" w:rsidRDefault="00821D9C"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02FF6" w14:textId="77777777" w:rsidR="006B633A" w:rsidRPr="006F5A91" w:rsidRDefault="00000000" w:rsidP="006F5A91">
    <w:pPr>
      <w:pStyle w:val="Footer"/>
    </w:pPr>
    <w:sdt>
      <w:sdtPr>
        <w:rPr>
          <w:rFonts w:ascii="Calibri" w:hAnsi="Calibri" w:cs="Calibri"/>
          <w:color w:val="000000"/>
          <w:lang w:val="en-AU"/>
        </w:rPr>
        <w:id w:val="566458770"/>
        <w:placeholder>
          <w:docPart w:val="C6AD5B26080A445DAA2A26BC48589403"/>
        </w:placeholder>
        <w:temporary/>
        <w15:appearance w15:val="hidden"/>
      </w:sdtPr>
      <w:sdtEndPr>
        <w:rPr>
          <w:lang w:val="en-US"/>
        </w:rPr>
      </w:sdtEndPr>
      <w:sdtContent>
        <w:r w:rsidR="006F5A91" w:rsidRPr="004048B0">
          <w:rPr>
            <w:rFonts w:ascii="Calibri" w:hAnsi="Calibri" w:cs="Calibri"/>
            <w:color w:val="000000"/>
          </w:rPr>
          <w:t>ANNUAL REVIEW</w:t>
        </w:r>
      </w:sdtContent>
    </w:sdt>
    <w:r w:rsidR="006F5A91" w:rsidRPr="004048B0">
      <w:rPr>
        <w:rFonts w:ascii="Calibri" w:hAnsi="Calibri" w:cs="Calibri"/>
        <w:color w:val="000000"/>
      </w:rPr>
      <w:t xml:space="preserve"> |</w:t>
    </w:r>
    <w:r w:rsidR="006F5A91">
      <w:t xml:space="preserve"> </w:t>
    </w:r>
    <w:sdt>
      <w:sdtPr>
        <w:id w:val="527454104"/>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7</w:t>
        </w:r>
        <w:r w:rsidR="006F5A91">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B4D9" w14:textId="5184F9AB" w:rsidR="006F5A91" w:rsidRPr="006F5A91" w:rsidRDefault="000A28AF" w:rsidP="006F5A91">
    <w:pPr>
      <w:pStyle w:val="Footer"/>
    </w:pPr>
    <w:r>
      <w:rPr>
        <w:rFonts w:ascii="Calibri" w:hAnsi="Calibri" w:cs="Calibri"/>
        <w:color w:val="000000"/>
      </w:rPr>
      <w:t>COMP-4522-002 Dr. Orestes Appel</w:t>
    </w:r>
    <w:r w:rsidR="006F5A91" w:rsidRPr="004048B0">
      <w:rPr>
        <w:rFonts w:ascii="Calibri" w:hAnsi="Calibri" w:cs="Calibri"/>
        <w:color w:val="000000"/>
      </w:rPr>
      <w:t xml:space="preserve"> |</w:t>
    </w:r>
    <w:r w:rsidR="006F5A91">
      <w:t xml:space="preserve"> </w:t>
    </w:r>
    <w:sdt>
      <w:sdtPr>
        <w:id w:val="-1730069208"/>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6</w:t>
        </w:r>
        <w:r w:rsidR="006F5A91">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B68D8" w14:textId="77777777" w:rsidR="00821D9C" w:rsidRDefault="00821D9C" w:rsidP="006B633A">
      <w:r>
        <w:separator/>
      </w:r>
    </w:p>
  </w:footnote>
  <w:footnote w:type="continuationSeparator" w:id="0">
    <w:p w14:paraId="7D208624" w14:textId="77777777" w:rsidR="00821D9C" w:rsidRDefault="00821D9C"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4558190">
    <w:abstractNumId w:val="1"/>
  </w:num>
  <w:num w:numId="2" w16cid:durableId="1343430506">
    <w:abstractNumId w:val="5"/>
  </w:num>
  <w:num w:numId="3" w16cid:durableId="973874509">
    <w:abstractNumId w:val="0"/>
  </w:num>
  <w:num w:numId="4" w16cid:durableId="1692796289">
    <w:abstractNumId w:val="4"/>
  </w:num>
  <w:num w:numId="5" w16cid:durableId="1813206510">
    <w:abstractNumId w:val="6"/>
  </w:num>
  <w:num w:numId="6" w16cid:durableId="757138415">
    <w:abstractNumId w:val="3"/>
  </w:num>
  <w:num w:numId="7" w16cid:durableId="654990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0A28AF"/>
    <w:rsid w:val="000227CA"/>
    <w:rsid w:val="000239FD"/>
    <w:rsid w:val="000378D7"/>
    <w:rsid w:val="000504EC"/>
    <w:rsid w:val="00051294"/>
    <w:rsid w:val="00056A5E"/>
    <w:rsid w:val="00056AF4"/>
    <w:rsid w:val="00056F25"/>
    <w:rsid w:val="00060117"/>
    <w:rsid w:val="0006246E"/>
    <w:rsid w:val="00064622"/>
    <w:rsid w:val="0006488E"/>
    <w:rsid w:val="00080119"/>
    <w:rsid w:val="000834BB"/>
    <w:rsid w:val="00086808"/>
    <w:rsid w:val="000936E3"/>
    <w:rsid w:val="0009505B"/>
    <w:rsid w:val="000A0187"/>
    <w:rsid w:val="000A28AF"/>
    <w:rsid w:val="000A49E4"/>
    <w:rsid w:val="000B2E3E"/>
    <w:rsid w:val="000C0AFA"/>
    <w:rsid w:val="000D06AB"/>
    <w:rsid w:val="000D1D83"/>
    <w:rsid w:val="000D1DA3"/>
    <w:rsid w:val="00100EA6"/>
    <w:rsid w:val="0010133A"/>
    <w:rsid w:val="00110D36"/>
    <w:rsid w:val="00114118"/>
    <w:rsid w:val="00116D09"/>
    <w:rsid w:val="00120EDB"/>
    <w:rsid w:val="00122D73"/>
    <w:rsid w:val="00133F58"/>
    <w:rsid w:val="00134359"/>
    <w:rsid w:val="0015336E"/>
    <w:rsid w:val="0015493B"/>
    <w:rsid w:val="00170892"/>
    <w:rsid w:val="001812E2"/>
    <w:rsid w:val="001877A1"/>
    <w:rsid w:val="00191B9F"/>
    <w:rsid w:val="001C52F2"/>
    <w:rsid w:val="001D0839"/>
    <w:rsid w:val="001D5EC6"/>
    <w:rsid w:val="001E17E9"/>
    <w:rsid w:val="001E2FD9"/>
    <w:rsid w:val="001F5BFC"/>
    <w:rsid w:val="002151F7"/>
    <w:rsid w:val="00217102"/>
    <w:rsid w:val="002203DA"/>
    <w:rsid w:val="002229EF"/>
    <w:rsid w:val="00231A3E"/>
    <w:rsid w:val="0023407A"/>
    <w:rsid w:val="00237098"/>
    <w:rsid w:val="0023776B"/>
    <w:rsid w:val="00250069"/>
    <w:rsid w:val="002603A1"/>
    <w:rsid w:val="002658AD"/>
    <w:rsid w:val="00265965"/>
    <w:rsid w:val="0027432C"/>
    <w:rsid w:val="00276A77"/>
    <w:rsid w:val="0028344C"/>
    <w:rsid w:val="002A0E38"/>
    <w:rsid w:val="002A1D7C"/>
    <w:rsid w:val="002B1F43"/>
    <w:rsid w:val="002B548F"/>
    <w:rsid w:val="002C7F0E"/>
    <w:rsid w:val="002D0453"/>
    <w:rsid w:val="00322D7E"/>
    <w:rsid w:val="00324B19"/>
    <w:rsid w:val="00331CBA"/>
    <w:rsid w:val="00333597"/>
    <w:rsid w:val="00335CCE"/>
    <w:rsid w:val="00347EBA"/>
    <w:rsid w:val="003512DE"/>
    <w:rsid w:val="003547CA"/>
    <w:rsid w:val="00354BCE"/>
    <w:rsid w:val="00357ADE"/>
    <w:rsid w:val="00366CF6"/>
    <w:rsid w:val="00371B32"/>
    <w:rsid w:val="00381902"/>
    <w:rsid w:val="003875EC"/>
    <w:rsid w:val="00396A0D"/>
    <w:rsid w:val="003A28F6"/>
    <w:rsid w:val="003A6140"/>
    <w:rsid w:val="003A6626"/>
    <w:rsid w:val="003B1B45"/>
    <w:rsid w:val="003D2A97"/>
    <w:rsid w:val="003D3F30"/>
    <w:rsid w:val="003E2747"/>
    <w:rsid w:val="003F1069"/>
    <w:rsid w:val="004048B0"/>
    <w:rsid w:val="00416563"/>
    <w:rsid w:val="00417D0A"/>
    <w:rsid w:val="00422E59"/>
    <w:rsid w:val="00424C2C"/>
    <w:rsid w:val="004261B8"/>
    <w:rsid w:val="004314C6"/>
    <w:rsid w:val="00435701"/>
    <w:rsid w:val="0043758D"/>
    <w:rsid w:val="004432F7"/>
    <w:rsid w:val="00450F88"/>
    <w:rsid w:val="004534B7"/>
    <w:rsid w:val="00455E2B"/>
    <w:rsid w:val="00464E34"/>
    <w:rsid w:val="00465047"/>
    <w:rsid w:val="0049453B"/>
    <w:rsid w:val="00494BE8"/>
    <w:rsid w:val="00495627"/>
    <w:rsid w:val="00497589"/>
    <w:rsid w:val="00497DF7"/>
    <w:rsid w:val="004A4C49"/>
    <w:rsid w:val="004C4BE2"/>
    <w:rsid w:val="004C5334"/>
    <w:rsid w:val="004D4384"/>
    <w:rsid w:val="004D4B7B"/>
    <w:rsid w:val="004F1988"/>
    <w:rsid w:val="004F7FE3"/>
    <w:rsid w:val="00500AC9"/>
    <w:rsid w:val="00516138"/>
    <w:rsid w:val="00517D36"/>
    <w:rsid w:val="0053179B"/>
    <w:rsid w:val="005431C3"/>
    <w:rsid w:val="00547471"/>
    <w:rsid w:val="00553C83"/>
    <w:rsid w:val="00554C1F"/>
    <w:rsid w:val="00586D22"/>
    <w:rsid w:val="00587907"/>
    <w:rsid w:val="005947BE"/>
    <w:rsid w:val="005A493C"/>
    <w:rsid w:val="005A5761"/>
    <w:rsid w:val="005A747E"/>
    <w:rsid w:val="005B116C"/>
    <w:rsid w:val="005B37D7"/>
    <w:rsid w:val="005B446B"/>
    <w:rsid w:val="005B7A9D"/>
    <w:rsid w:val="005B7FDE"/>
    <w:rsid w:val="005C22B8"/>
    <w:rsid w:val="005D313F"/>
    <w:rsid w:val="005E5E53"/>
    <w:rsid w:val="005F350F"/>
    <w:rsid w:val="005F41EF"/>
    <w:rsid w:val="006013C2"/>
    <w:rsid w:val="0061444D"/>
    <w:rsid w:val="00620935"/>
    <w:rsid w:val="00621631"/>
    <w:rsid w:val="00623803"/>
    <w:rsid w:val="0064029B"/>
    <w:rsid w:val="00645A25"/>
    <w:rsid w:val="00647E21"/>
    <w:rsid w:val="006551C3"/>
    <w:rsid w:val="00655551"/>
    <w:rsid w:val="006578AF"/>
    <w:rsid w:val="00661A71"/>
    <w:rsid w:val="00663A1F"/>
    <w:rsid w:val="00670025"/>
    <w:rsid w:val="00672DD2"/>
    <w:rsid w:val="00677510"/>
    <w:rsid w:val="00685B33"/>
    <w:rsid w:val="006A535D"/>
    <w:rsid w:val="006B48E0"/>
    <w:rsid w:val="006B633A"/>
    <w:rsid w:val="006C4E53"/>
    <w:rsid w:val="006D7E5A"/>
    <w:rsid w:val="006F5A91"/>
    <w:rsid w:val="006F7F7C"/>
    <w:rsid w:val="00716132"/>
    <w:rsid w:val="00717511"/>
    <w:rsid w:val="0072626F"/>
    <w:rsid w:val="007273A8"/>
    <w:rsid w:val="007366D6"/>
    <w:rsid w:val="00747D69"/>
    <w:rsid w:val="00751CE6"/>
    <w:rsid w:val="0075404B"/>
    <w:rsid w:val="00754E3B"/>
    <w:rsid w:val="0076773A"/>
    <w:rsid w:val="00773B64"/>
    <w:rsid w:val="007762BF"/>
    <w:rsid w:val="00777478"/>
    <w:rsid w:val="007874BC"/>
    <w:rsid w:val="007B2E61"/>
    <w:rsid w:val="007B52F1"/>
    <w:rsid w:val="007B5595"/>
    <w:rsid w:val="007D0BCF"/>
    <w:rsid w:val="007D3DFE"/>
    <w:rsid w:val="007D77E2"/>
    <w:rsid w:val="007E2AA1"/>
    <w:rsid w:val="007F542B"/>
    <w:rsid w:val="008049B8"/>
    <w:rsid w:val="0081061D"/>
    <w:rsid w:val="00816D3F"/>
    <w:rsid w:val="00821D9C"/>
    <w:rsid w:val="00847085"/>
    <w:rsid w:val="00856C07"/>
    <w:rsid w:val="00862844"/>
    <w:rsid w:val="00867AB3"/>
    <w:rsid w:val="00872C00"/>
    <w:rsid w:val="00875C69"/>
    <w:rsid w:val="008761A7"/>
    <w:rsid w:val="00880677"/>
    <w:rsid w:val="00884E39"/>
    <w:rsid w:val="008856B1"/>
    <w:rsid w:val="008920BB"/>
    <w:rsid w:val="008937EC"/>
    <w:rsid w:val="00893B93"/>
    <w:rsid w:val="00897DCE"/>
    <w:rsid w:val="008A2E6F"/>
    <w:rsid w:val="008A6EFF"/>
    <w:rsid w:val="008B60A5"/>
    <w:rsid w:val="008B670B"/>
    <w:rsid w:val="008D07C5"/>
    <w:rsid w:val="008E558E"/>
    <w:rsid w:val="008E6874"/>
    <w:rsid w:val="008F1ABD"/>
    <w:rsid w:val="008F1BD4"/>
    <w:rsid w:val="00906C28"/>
    <w:rsid w:val="00910AB9"/>
    <w:rsid w:val="00912991"/>
    <w:rsid w:val="00917559"/>
    <w:rsid w:val="00924E88"/>
    <w:rsid w:val="009269CF"/>
    <w:rsid w:val="009359D0"/>
    <w:rsid w:val="00946AA2"/>
    <w:rsid w:val="009527D4"/>
    <w:rsid w:val="00954C8A"/>
    <w:rsid w:val="00966595"/>
    <w:rsid w:val="00990C95"/>
    <w:rsid w:val="009A622D"/>
    <w:rsid w:val="009B38E4"/>
    <w:rsid w:val="009C1C87"/>
    <w:rsid w:val="009C3C13"/>
    <w:rsid w:val="009D0407"/>
    <w:rsid w:val="009D1F8E"/>
    <w:rsid w:val="00A010B3"/>
    <w:rsid w:val="00A0307F"/>
    <w:rsid w:val="00A06303"/>
    <w:rsid w:val="00A12CCB"/>
    <w:rsid w:val="00A241FB"/>
    <w:rsid w:val="00A33B7B"/>
    <w:rsid w:val="00A33E0D"/>
    <w:rsid w:val="00A354ED"/>
    <w:rsid w:val="00A4544F"/>
    <w:rsid w:val="00A518BE"/>
    <w:rsid w:val="00A53830"/>
    <w:rsid w:val="00A71692"/>
    <w:rsid w:val="00AA17B6"/>
    <w:rsid w:val="00AA6C0A"/>
    <w:rsid w:val="00AA7118"/>
    <w:rsid w:val="00AC5896"/>
    <w:rsid w:val="00AD164C"/>
    <w:rsid w:val="00AD4F06"/>
    <w:rsid w:val="00AD65A8"/>
    <w:rsid w:val="00AE6F29"/>
    <w:rsid w:val="00AF1286"/>
    <w:rsid w:val="00AF5DE6"/>
    <w:rsid w:val="00B00533"/>
    <w:rsid w:val="00B00C6E"/>
    <w:rsid w:val="00B05BA2"/>
    <w:rsid w:val="00B11CC3"/>
    <w:rsid w:val="00B12950"/>
    <w:rsid w:val="00B13CF5"/>
    <w:rsid w:val="00B16FB2"/>
    <w:rsid w:val="00B25685"/>
    <w:rsid w:val="00B33BA9"/>
    <w:rsid w:val="00B43465"/>
    <w:rsid w:val="00B4432F"/>
    <w:rsid w:val="00B52088"/>
    <w:rsid w:val="00B527E2"/>
    <w:rsid w:val="00B54817"/>
    <w:rsid w:val="00B56B24"/>
    <w:rsid w:val="00B6266F"/>
    <w:rsid w:val="00B678B1"/>
    <w:rsid w:val="00B71316"/>
    <w:rsid w:val="00B82DA9"/>
    <w:rsid w:val="00B87557"/>
    <w:rsid w:val="00B95D01"/>
    <w:rsid w:val="00BA4317"/>
    <w:rsid w:val="00BA668D"/>
    <w:rsid w:val="00BB23E5"/>
    <w:rsid w:val="00BB27E2"/>
    <w:rsid w:val="00BB33BB"/>
    <w:rsid w:val="00BB4ABB"/>
    <w:rsid w:val="00BC5684"/>
    <w:rsid w:val="00BF1E7F"/>
    <w:rsid w:val="00BF3C60"/>
    <w:rsid w:val="00BF7335"/>
    <w:rsid w:val="00BF7A9B"/>
    <w:rsid w:val="00C01071"/>
    <w:rsid w:val="00C014F1"/>
    <w:rsid w:val="00C146E0"/>
    <w:rsid w:val="00C151CC"/>
    <w:rsid w:val="00C17936"/>
    <w:rsid w:val="00C267CF"/>
    <w:rsid w:val="00C267F5"/>
    <w:rsid w:val="00C27499"/>
    <w:rsid w:val="00C43AF7"/>
    <w:rsid w:val="00C67996"/>
    <w:rsid w:val="00C67BE5"/>
    <w:rsid w:val="00C91409"/>
    <w:rsid w:val="00CB53DC"/>
    <w:rsid w:val="00CC0C5A"/>
    <w:rsid w:val="00CC71C8"/>
    <w:rsid w:val="00CD786A"/>
    <w:rsid w:val="00CD7F84"/>
    <w:rsid w:val="00D1516A"/>
    <w:rsid w:val="00D26642"/>
    <w:rsid w:val="00D37C6B"/>
    <w:rsid w:val="00D70E35"/>
    <w:rsid w:val="00D95B40"/>
    <w:rsid w:val="00DA0896"/>
    <w:rsid w:val="00DA1CB4"/>
    <w:rsid w:val="00DD2789"/>
    <w:rsid w:val="00DD2C3C"/>
    <w:rsid w:val="00DD402D"/>
    <w:rsid w:val="00DD755D"/>
    <w:rsid w:val="00DE178D"/>
    <w:rsid w:val="00DE71E6"/>
    <w:rsid w:val="00DE74D9"/>
    <w:rsid w:val="00DF1644"/>
    <w:rsid w:val="00DF2D94"/>
    <w:rsid w:val="00DF48D4"/>
    <w:rsid w:val="00DF4F21"/>
    <w:rsid w:val="00E002C7"/>
    <w:rsid w:val="00E04CB2"/>
    <w:rsid w:val="00E15038"/>
    <w:rsid w:val="00E151B1"/>
    <w:rsid w:val="00E31CEA"/>
    <w:rsid w:val="00E61AB3"/>
    <w:rsid w:val="00E62164"/>
    <w:rsid w:val="00E65655"/>
    <w:rsid w:val="00E85A81"/>
    <w:rsid w:val="00E87C63"/>
    <w:rsid w:val="00E90882"/>
    <w:rsid w:val="00E92204"/>
    <w:rsid w:val="00EA0EF8"/>
    <w:rsid w:val="00EA1FB1"/>
    <w:rsid w:val="00EA398D"/>
    <w:rsid w:val="00EA4FD2"/>
    <w:rsid w:val="00EB0526"/>
    <w:rsid w:val="00EC1264"/>
    <w:rsid w:val="00EC544D"/>
    <w:rsid w:val="00ED6A3D"/>
    <w:rsid w:val="00EE0F8D"/>
    <w:rsid w:val="00EF1E32"/>
    <w:rsid w:val="00EF5C34"/>
    <w:rsid w:val="00F02D36"/>
    <w:rsid w:val="00F07F79"/>
    <w:rsid w:val="00F11874"/>
    <w:rsid w:val="00F16887"/>
    <w:rsid w:val="00F21093"/>
    <w:rsid w:val="00F22DB8"/>
    <w:rsid w:val="00F2459A"/>
    <w:rsid w:val="00F32B21"/>
    <w:rsid w:val="00F32EBE"/>
    <w:rsid w:val="00F35A16"/>
    <w:rsid w:val="00F43EEC"/>
    <w:rsid w:val="00F46DF4"/>
    <w:rsid w:val="00F534A4"/>
    <w:rsid w:val="00F53A9D"/>
    <w:rsid w:val="00F5421D"/>
    <w:rsid w:val="00F6071E"/>
    <w:rsid w:val="00F6144F"/>
    <w:rsid w:val="00F620CA"/>
    <w:rsid w:val="00F70C16"/>
    <w:rsid w:val="00F97977"/>
    <w:rsid w:val="00FA38E3"/>
    <w:rsid w:val="00FA7409"/>
    <w:rsid w:val="00FB2A70"/>
    <w:rsid w:val="00FB50C8"/>
    <w:rsid w:val="00FC3DE7"/>
    <w:rsid w:val="00FD0FD6"/>
    <w:rsid w:val="00FE3F53"/>
    <w:rsid w:val="00FE4074"/>
    <w:rsid w:val="00FE44CB"/>
    <w:rsid w:val="00FF5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A8FE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Heading1">
    <w:name w:val="heading 1"/>
    <w:basedOn w:val="Normal"/>
    <w:next w:val="Normal"/>
    <w:link w:val="Heading1Char"/>
    <w:uiPriority w:val="1"/>
    <w:qFormat/>
    <w:rsid w:val="004048B0"/>
    <w:pPr>
      <w:spacing w:before="120"/>
      <w:outlineLvl w:val="0"/>
    </w:pPr>
    <w:rPr>
      <w:rFonts w:cstheme="majorHAnsi"/>
      <w:caps/>
      <w:color w:val="FFFFFF" w:themeColor="background1"/>
      <w:spacing w:val="80"/>
      <w:sz w:val="72"/>
      <w:szCs w:val="96"/>
    </w:rPr>
  </w:style>
  <w:style w:type="paragraph" w:styleId="Heading2">
    <w:name w:val="heading 2"/>
    <w:basedOn w:val="Normal"/>
    <w:next w:val="Normal"/>
    <w:link w:val="Heading2Char"/>
    <w:uiPriority w:val="1"/>
    <w:qFormat/>
    <w:rsid w:val="004048B0"/>
    <w:pPr>
      <w:spacing w:before="120"/>
      <w:outlineLvl w:val="1"/>
    </w:pPr>
    <w:rPr>
      <w:caps/>
      <w:spacing w:val="80"/>
      <w:sz w:val="72"/>
      <w:szCs w:val="72"/>
    </w:rPr>
  </w:style>
  <w:style w:type="paragraph" w:styleId="Heading3">
    <w:name w:val="heading 3"/>
    <w:basedOn w:val="Heading2"/>
    <w:next w:val="Normal"/>
    <w:link w:val="Heading3Char"/>
    <w:uiPriority w:val="2"/>
    <w:qFormat/>
    <w:rsid w:val="004048B0"/>
    <w:pPr>
      <w:outlineLvl w:val="2"/>
    </w:pPr>
    <w:rPr>
      <w:b/>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048B0"/>
    <w:rPr>
      <w:rFonts w:cstheme="majorHAnsi"/>
      <w:caps/>
      <w:color w:val="FFFFFF" w:themeColor="background1"/>
      <w:spacing w:val="80"/>
      <w:sz w:val="72"/>
      <w:szCs w:val="96"/>
    </w:rPr>
  </w:style>
  <w:style w:type="character" w:customStyle="1" w:styleId="Heading2Char">
    <w:name w:val="Heading 2 Char"/>
    <w:basedOn w:val="DefaultParagraphFont"/>
    <w:link w:val="Heading2"/>
    <w:uiPriority w:val="1"/>
    <w:rsid w:val="004048B0"/>
    <w:rPr>
      <w:caps/>
      <w:spacing w:val="80"/>
      <w:sz w:val="72"/>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6F5A91"/>
    <w:pPr>
      <w:tabs>
        <w:tab w:val="center" w:pos="4680"/>
        <w:tab w:val="right" w:pos="9360"/>
      </w:tabs>
      <w:jc w:val="right"/>
    </w:pPr>
  </w:style>
  <w:style w:type="character" w:customStyle="1" w:styleId="FooterChar">
    <w:name w:val="Footer Char"/>
    <w:basedOn w:val="DefaultParagraphFont"/>
    <w:link w:val="Footer"/>
    <w:uiPriority w:val="99"/>
    <w:rsid w:val="00110D36"/>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szCs w:val="24"/>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Bold">
    <w:name w:val="Normal Bold"/>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Left1">
    <w:name w:val="Table Left 1"/>
    <w:basedOn w:val="Normal"/>
    <w:uiPriority w:val="7"/>
    <w:qFormat/>
    <w:rsid w:val="00133F58"/>
    <w:pPr>
      <w:spacing w:before="120"/>
    </w:pPr>
    <w:rPr>
      <w:color w:val="E99757" w:themeColor="accent2"/>
      <w:spacing w:val="40"/>
      <w:kern w:val="28"/>
      <w:sz w:val="28"/>
    </w:rPr>
  </w:style>
  <w:style w:type="paragraph" w:customStyle="1" w:styleId="TableLeft2">
    <w:name w:val="Table Left 2"/>
    <w:basedOn w:val="Normal"/>
    <w:uiPriority w:val="7"/>
    <w:qFormat/>
    <w:rsid w:val="00133F58"/>
    <w:pPr>
      <w:spacing w:before="120"/>
    </w:pPr>
    <w:rPr>
      <w:color w:val="A53F52" w:themeColor="accent1"/>
      <w:spacing w:val="40"/>
      <w:kern w:val="28"/>
      <w:sz w:val="28"/>
    </w:rPr>
  </w:style>
  <w:style w:type="paragraph" w:customStyle="1" w:styleId="TableLeft3">
    <w:name w:val="Table Left 3"/>
    <w:basedOn w:val="Normal"/>
    <w:uiPriority w:val="7"/>
    <w:qFormat/>
    <w:rsid w:val="00133F58"/>
    <w:pPr>
      <w:spacing w:before="120"/>
    </w:pPr>
    <w:rPr>
      <w:color w:val="44546A" w:themeColor="text2"/>
      <w:spacing w:val="40"/>
      <w:kern w:val="28"/>
      <w:sz w:val="28"/>
    </w:rPr>
  </w:style>
  <w:style w:type="paragraph" w:customStyle="1" w:styleId="TableData">
    <w:name w:val="Table Data"/>
    <w:basedOn w:val="Normal"/>
    <w:uiPriority w:val="7"/>
    <w:qFormat/>
    <w:rsid w:val="006013C2"/>
    <w:pPr>
      <w:jc w:val="center"/>
    </w:pPr>
    <w:rPr>
      <w:color w:val="000000" w:themeColor="text1"/>
    </w:rPr>
  </w:style>
  <w:style w:type="paragraph" w:customStyle="1" w:styleId="TableHeader">
    <w:name w:val="Table Header"/>
    <w:basedOn w:val="Normal"/>
    <w:uiPriority w:val="7"/>
    <w:qFormat/>
    <w:rsid w:val="007366D6"/>
    <w:pPr>
      <w:jc w:val="center"/>
    </w:pPr>
    <w:rPr>
      <w:color w:val="000000" w:themeColor="text1"/>
      <w:spacing w:val="40"/>
      <w:kern w:val="28"/>
      <w:sz w:val="28"/>
    </w:rPr>
  </w:style>
  <w:style w:type="paragraph" w:customStyle="1" w:styleId="ListHeader">
    <w:name w:val="List Header"/>
    <w:basedOn w:val="Normal"/>
    <w:uiPriority w:val="7"/>
    <w:qFormat/>
    <w:rsid w:val="0053179B"/>
    <w:pPr>
      <w:spacing w:before="80"/>
    </w:pPr>
    <w:rPr>
      <w:spacing w:val="40"/>
      <w:kern w:val="28"/>
      <w:sz w:val="28"/>
    </w:rPr>
  </w:style>
  <w:style w:type="paragraph" w:customStyle="1" w:styleId="Bullets">
    <w:name w:val="Bullets"/>
    <w:basedOn w:val="Normal"/>
    <w:uiPriority w:val="7"/>
    <w:qFormat/>
    <w:rsid w:val="00C17936"/>
    <w:pPr>
      <w:numPr>
        <w:numId w:val="7"/>
      </w:numPr>
      <w:spacing w:before="120"/>
      <w:ind w:left="360"/>
    </w:pPr>
  </w:style>
  <w:style w:type="paragraph" w:customStyle="1" w:styleId="CoverInfo">
    <w:name w:val="Cover Info"/>
    <w:basedOn w:val="Normal"/>
    <w:uiPriority w:val="2"/>
    <w:qFormat/>
    <w:rsid w:val="0010133A"/>
    <w:pPr>
      <w:spacing w:before="120"/>
      <w:jc w:val="center"/>
    </w:pPr>
    <w:rPr>
      <w:color w:val="FFFFFF" w:themeColor="background1"/>
      <w:spacing w:val="40"/>
      <w:kern w:val="28"/>
      <w:sz w:val="28"/>
    </w:rPr>
  </w:style>
  <w:style w:type="paragraph" w:styleId="TOCHeading">
    <w:name w:val="TOC Heading"/>
    <w:basedOn w:val="Heading1"/>
    <w:next w:val="Normal"/>
    <w:uiPriority w:val="39"/>
    <w:unhideWhenUsed/>
    <w:qFormat/>
    <w:rsid w:val="00BB27E2"/>
    <w:pPr>
      <w:keepNext/>
      <w:keepLines/>
      <w:spacing w:before="240" w:line="259" w:lineRule="auto"/>
      <w:outlineLvl w:val="9"/>
    </w:pPr>
    <w:rPr>
      <w:rFonts w:asciiTheme="majorHAnsi" w:eastAsiaTheme="majorEastAsia" w:hAnsiTheme="majorHAnsi" w:cstheme="majorBidi"/>
      <w:caps w:val="0"/>
      <w:color w:val="7B2F3D" w:themeColor="accent1" w:themeShade="BF"/>
      <w:spacing w:val="0"/>
      <w:sz w:val="32"/>
      <w:szCs w:val="32"/>
    </w:rPr>
  </w:style>
  <w:style w:type="paragraph" w:styleId="TOC3">
    <w:name w:val="toc 3"/>
    <w:basedOn w:val="Normal"/>
    <w:next w:val="Normal"/>
    <w:autoRedefine/>
    <w:uiPriority w:val="39"/>
    <w:rsid w:val="00BB27E2"/>
    <w:pPr>
      <w:spacing w:after="100"/>
      <w:ind w:left="440"/>
    </w:pPr>
  </w:style>
  <w:style w:type="paragraph" w:styleId="TOC2">
    <w:name w:val="toc 2"/>
    <w:basedOn w:val="Normal"/>
    <w:next w:val="Normal"/>
    <w:autoRedefine/>
    <w:uiPriority w:val="39"/>
    <w:rsid w:val="00BB27E2"/>
    <w:pPr>
      <w:spacing w:after="100"/>
      <w:ind w:left="220"/>
    </w:pPr>
  </w:style>
  <w:style w:type="paragraph" w:styleId="TOC1">
    <w:name w:val="toc 1"/>
    <w:basedOn w:val="Normal"/>
    <w:next w:val="Normal"/>
    <w:autoRedefine/>
    <w:uiPriority w:val="39"/>
    <w:rsid w:val="00BB27E2"/>
    <w:pPr>
      <w:spacing w:after="100"/>
    </w:pPr>
  </w:style>
  <w:style w:type="character" w:styleId="Hyperlink">
    <w:name w:val="Hyperlink"/>
    <w:basedOn w:val="DefaultParagraphFont"/>
    <w:uiPriority w:val="99"/>
    <w:unhideWhenUsed/>
    <w:rsid w:val="00BB27E2"/>
    <w:rPr>
      <w:color w:val="3A383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27099">
      <w:bodyDiv w:val="1"/>
      <w:marLeft w:val="0"/>
      <w:marRight w:val="0"/>
      <w:marTop w:val="0"/>
      <w:marBottom w:val="0"/>
      <w:divBdr>
        <w:top w:val="none" w:sz="0" w:space="0" w:color="auto"/>
        <w:left w:val="none" w:sz="0" w:space="0" w:color="auto"/>
        <w:bottom w:val="none" w:sz="0" w:space="0" w:color="auto"/>
        <w:right w:val="none" w:sz="0" w:space="0" w:color="auto"/>
      </w:divBdr>
      <w:divsChild>
        <w:div w:id="484853695">
          <w:marLeft w:val="0"/>
          <w:marRight w:val="0"/>
          <w:marTop w:val="0"/>
          <w:marBottom w:val="0"/>
          <w:divBdr>
            <w:top w:val="none" w:sz="0" w:space="0" w:color="auto"/>
            <w:left w:val="none" w:sz="0" w:space="0" w:color="auto"/>
            <w:bottom w:val="none" w:sz="0" w:space="0" w:color="auto"/>
            <w:right w:val="none" w:sz="0" w:space="0" w:color="auto"/>
          </w:divBdr>
          <w:divsChild>
            <w:div w:id="13349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22009">
      <w:bodyDiv w:val="1"/>
      <w:marLeft w:val="0"/>
      <w:marRight w:val="0"/>
      <w:marTop w:val="0"/>
      <w:marBottom w:val="0"/>
      <w:divBdr>
        <w:top w:val="none" w:sz="0" w:space="0" w:color="auto"/>
        <w:left w:val="none" w:sz="0" w:space="0" w:color="auto"/>
        <w:bottom w:val="none" w:sz="0" w:space="0" w:color="auto"/>
        <w:right w:val="none" w:sz="0" w:space="0" w:color="auto"/>
      </w:divBdr>
      <w:divsChild>
        <w:div w:id="1049304824">
          <w:marLeft w:val="0"/>
          <w:marRight w:val="0"/>
          <w:marTop w:val="0"/>
          <w:marBottom w:val="0"/>
          <w:divBdr>
            <w:top w:val="none" w:sz="0" w:space="0" w:color="auto"/>
            <w:left w:val="none" w:sz="0" w:space="0" w:color="auto"/>
            <w:bottom w:val="none" w:sz="0" w:space="0" w:color="auto"/>
            <w:right w:val="none" w:sz="0" w:space="0" w:color="auto"/>
          </w:divBdr>
          <w:divsChild>
            <w:div w:id="6683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5791">
      <w:bodyDiv w:val="1"/>
      <w:marLeft w:val="0"/>
      <w:marRight w:val="0"/>
      <w:marTop w:val="0"/>
      <w:marBottom w:val="0"/>
      <w:divBdr>
        <w:top w:val="none" w:sz="0" w:space="0" w:color="auto"/>
        <w:left w:val="none" w:sz="0" w:space="0" w:color="auto"/>
        <w:bottom w:val="none" w:sz="0" w:space="0" w:color="auto"/>
        <w:right w:val="none" w:sz="0" w:space="0" w:color="auto"/>
      </w:divBdr>
      <w:divsChild>
        <w:div w:id="5715739">
          <w:marLeft w:val="0"/>
          <w:marRight w:val="0"/>
          <w:marTop w:val="0"/>
          <w:marBottom w:val="0"/>
          <w:divBdr>
            <w:top w:val="none" w:sz="0" w:space="0" w:color="auto"/>
            <w:left w:val="none" w:sz="0" w:space="0" w:color="auto"/>
            <w:bottom w:val="none" w:sz="0" w:space="0" w:color="auto"/>
            <w:right w:val="none" w:sz="0" w:space="0" w:color="auto"/>
          </w:divBdr>
          <w:divsChild>
            <w:div w:id="3929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6933">
      <w:bodyDiv w:val="1"/>
      <w:marLeft w:val="0"/>
      <w:marRight w:val="0"/>
      <w:marTop w:val="0"/>
      <w:marBottom w:val="0"/>
      <w:divBdr>
        <w:top w:val="none" w:sz="0" w:space="0" w:color="auto"/>
        <w:left w:val="none" w:sz="0" w:space="0" w:color="auto"/>
        <w:bottom w:val="none" w:sz="0" w:space="0" w:color="auto"/>
        <w:right w:val="none" w:sz="0" w:space="0" w:color="auto"/>
      </w:divBdr>
      <w:divsChild>
        <w:div w:id="48189330">
          <w:marLeft w:val="0"/>
          <w:marRight w:val="0"/>
          <w:marTop w:val="0"/>
          <w:marBottom w:val="0"/>
          <w:divBdr>
            <w:top w:val="none" w:sz="0" w:space="0" w:color="auto"/>
            <w:left w:val="none" w:sz="0" w:space="0" w:color="auto"/>
            <w:bottom w:val="none" w:sz="0" w:space="0" w:color="auto"/>
            <w:right w:val="none" w:sz="0" w:space="0" w:color="auto"/>
          </w:divBdr>
          <w:divsChild>
            <w:div w:id="12910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736974035">
      <w:bodyDiv w:val="1"/>
      <w:marLeft w:val="0"/>
      <w:marRight w:val="0"/>
      <w:marTop w:val="0"/>
      <w:marBottom w:val="0"/>
      <w:divBdr>
        <w:top w:val="none" w:sz="0" w:space="0" w:color="auto"/>
        <w:left w:val="none" w:sz="0" w:space="0" w:color="auto"/>
        <w:bottom w:val="none" w:sz="0" w:space="0" w:color="auto"/>
        <w:right w:val="none" w:sz="0" w:space="0" w:color="auto"/>
      </w:divBdr>
      <w:divsChild>
        <w:div w:id="1512068333">
          <w:marLeft w:val="0"/>
          <w:marRight w:val="0"/>
          <w:marTop w:val="0"/>
          <w:marBottom w:val="0"/>
          <w:divBdr>
            <w:top w:val="none" w:sz="0" w:space="0" w:color="auto"/>
            <w:left w:val="none" w:sz="0" w:space="0" w:color="auto"/>
            <w:bottom w:val="none" w:sz="0" w:space="0" w:color="auto"/>
            <w:right w:val="none" w:sz="0" w:space="0" w:color="auto"/>
          </w:divBdr>
          <w:divsChild>
            <w:div w:id="21167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 w:id="1743748769">
      <w:bodyDiv w:val="1"/>
      <w:marLeft w:val="0"/>
      <w:marRight w:val="0"/>
      <w:marTop w:val="0"/>
      <w:marBottom w:val="0"/>
      <w:divBdr>
        <w:top w:val="none" w:sz="0" w:space="0" w:color="auto"/>
        <w:left w:val="none" w:sz="0" w:space="0" w:color="auto"/>
        <w:bottom w:val="none" w:sz="0" w:space="0" w:color="auto"/>
        <w:right w:val="none" w:sz="0" w:space="0" w:color="auto"/>
      </w:divBdr>
      <w:divsChild>
        <w:div w:id="234904368">
          <w:marLeft w:val="0"/>
          <w:marRight w:val="0"/>
          <w:marTop w:val="0"/>
          <w:marBottom w:val="0"/>
          <w:divBdr>
            <w:top w:val="none" w:sz="0" w:space="0" w:color="auto"/>
            <w:left w:val="none" w:sz="0" w:space="0" w:color="auto"/>
            <w:bottom w:val="none" w:sz="0" w:space="0" w:color="auto"/>
            <w:right w:val="none" w:sz="0" w:space="0" w:color="auto"/>
          </w:divBdr>
          <w:divsChild>
            <w:div w:id="17178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9367">
      <w:bodyDiv w:val="1"/>
      <w:marLeft w:val="0"/>
      <w:marRight w:val="0"/>
      <w:marTop w:val="0"/>
      <w:marBottom w:val="0"/>
      <w:divBdr>
        <w:top w:val="none" w:sz="0" w:space="0" w:color="auto"/>
        <w:left w:val="none" w:sz="0" w:space="0" w:color="auto"/>
        <w:bottom w:val="none" w:sz="0" w:space="0" w:color="auto"/>
        <w:right w:val="none" w:sz="0" w:space="0" w:color="auto"/>
      </w:divBdr>
      <w:divsChild>
        <w:div w:id="1823616266">
          <w:marLeft w:val="0"/>
          <w:marRight w:val="0"/>
          <w:marTop w:val="0"/>
          <w:marBottom w:val="0"/>
          <w:divBdr>
            <w:top w:val="none" w:sz="0" w:space="0" w:color="auto"/>
            <w:left w:val="none" w:sz="0" w:space="0" w:color="auto"/>
            <w:bottom w:val="none" w:sz="0" w:space="0" w:color="auto"/>
            <w:right w:val="none" w:sz="0" w:space="0" w:color="auto"/>
          </w:divBdr>
          <w:divsChild>
            <w:div w:id="14759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sv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re\AppData\Roaming\Microsoft\Templates\Moder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3FA352E90F4572AA237688E9C8AE6B"/>
        <w:category>
          <w:name w:val="General"/>
          <w:gallery w:val="placeholder"/>
        </w:category>
        <w:types>
          <w:type w:val="bbPlcHdr"/>
        </w:types>
        <w:behaviors>
          <w:behavior w:val="content"/>
        </w:behaviors>
        <w:guid w:val="{4BBE0782-72EB-4760-B31B-710FD964BA24}"/>
      </w:docPartPr>
      <w:docPartBody>
        <w:p w:rsidR="00BD23F1" w:rsidRDefault="00000000">
          <w:pPr>
            <w:pStyle w:val="DE3FA352E90F4572AA237688E9C8AE6B"/>
          </w:pPr>
          <w:r w:rsidRPr="004048B0">
            <w:rPr>
              <w:noProof/>
            </w:rPr>
            <w:t>|</w:t>
          </w:r>
        </w:p>
      </w:docPartBody>
    </w:docPart>
    <w:docPart>
      <w:docPartPr>
        <w:name w:val="C6AD5B26080A445DAA2A26BC48589403"/>
        <w:category>
          <w:name w:val="General"/>
          <w:gallery w:val="placeholder"/>
        </w:category>
        <w:types>
          <w:type w:val="bbPlcHdr"/>
        </w:types>
        <w:behaviors>
          <w:behavior w:val="content"/>
        </w:behaviors>
        <w:guid w:val="{BAC25DAC-2D51-4D3A-B978-B63143AA0450}"/>
      </w:docPartPr>
      <w:docPartBody>
        <w:p w:rsidR="00BD23F1" w:rsidRDefault="00000000">
          <w:pPr>
            <w:pStyle w:val="C6AD5B26080A445DAA2A26BC48589403"/>
          </w:pPr>
          <w:r w:rsidRPr="004048B0">
            <w:t>SUBHEADING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63125086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C6"/>
    <w:rsid w:val="00A82CC6"/>
    <w:rsid w:val="00AE668C"/>
    <w:rsid w:val="00BD23F1"/>
    <w:rsid w:val="00D131F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pPr>
      <w:spacing w:before="120" w:after="0" w:line="240" w:lineRule="auto"/>
      <w:outlineLvl w:val="1"/>
    </w:pPr>
    <w:rPr>
      <w:rFonts w:eastAsiaTheme="minorHAnsi"/>
      <w:caps/>
      <w:spacing w:val="80"/>
      <w:kern w:val="0"/>
      <w:sz w:val="72"/>
      <w:szCs w:val="72"/>
      <w:lang w:val="en-US" w:eastAsia="en-US"/>
      <w14:ligatures w14:val="none"/>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after="0" w:line="240" w:lineRule="auto"/>
      <w:contextualSpacing/>
      <w:jc w:val="center"/>
    </w:pPr>
    <w:rPr>
      <w:rFonts w:asciiTheme="majorHAnsi" w:eastAsiaTheme="majorEastAsia" w:hAnsiTheme="majorHAnsi" w:cstheme="majorBidi"/>
      <w:caps/>
      <w:color w:val="FFFFFF" w:themeColor="background1"/>
      <w:kern w:val="0"/>
      <w:sz w:val="96"/>
      <w:szCs w:val="56"/>
      <w:lang w:val="en-US" w:eastAsia="en-US"/>
      <w14:ligatures w14:val="none"/>
    </w:rPr>
  </w:style>
  <w:style w:type="character" w:customStyle="1" w:styleId="TitleChar">
    <w:name w:val="Title Char"/>
    <w:basedOn w:val="DefaultParagraphFont"/>
    <w:link w:val="Title"/>
    <w:rPr>
      <w:rFonts w:asciiTheme="majorHAnsi" w:eastAsiaTheme="majorEastAsia" w:hAnsiTheme="majorHAnsi" w:cstheme="majorBidi"/>
      <w:caps/>
      <w:color w:val="FFFFFF" w:themeColor="background1"/>
      <w:kern w:val="0"/>
      <w:sz w:val="96"/>
      <w:szCs w:val="56"/>
      <w:lang w:val="en-US" w:eastAsia="en-US"/>
      <w14:ligatures w14:val="none"/>
    </w:rPr>
  </w:style>
  <w:style w:type="paragraph" w:customStyle="1" w:styleId="74984740B9E64A20974121416D7FAFDF">
    <w:name w:val="74984740B9E64A20974121416D7FAFDF"/>
  </w:style>
  <w:style w:type="paragraph" w:styleId="Subtitle">
    <w:name w:val="Subtitle"/>
    <w:basedOn w:val="Heading3"/>
    <w:next w:val="Normal"/>
    <w:link w:val="SubtitleChar"/>
    <w:uiPriority w:val="9"/>
    <w:pPr>
      <w:keepNext w:val="0"/>
      <w:keepLines w:val="0"/>
      <w:framePr w:wrap="auto" w:vAnchor="text" w:hAnchor="margin" w:y="203"/>
      <w:spacing w:before="120" w:line="240" w:lineRule="auto"/>
      <w:jc w:val="center"/>
    </w:pPr>
    <w:rPr>
      <w:rFonts w:asciiTheme="minorHAnsi" w:eastAsiaTheme="minorHAnsi" w:hAnsiTheme="minorHAnsi" w:cstheme="minorBidi"/>
      <w:b/>
      <w:bCs/>
      <w:caps/>
      <w:noProof/>
      <w:color w:val="FFFFFF" w:themeColor="background1"/>
      <w:spacing w:val="80"/>
      <w:kern w:val="0"/>
      <w:sz w:val="36"/>
      <w:szCs w:val="32"/>
      <w:lang w:val="en-US" w:eastAsia="en-US"/>
      <w14:ligatures w14:val="none"/>
    </w:rPr>
  </w:style>
  <w:style w:type="character" w:customStyle="1" w:styleId="SubtitleChar">
    <w:name w:val="Subtitle Char"/>
    <w:basedOn w:val="DefaultParagraphFont"/>
    <w:link w:val="Subtitle"/>
    <w:uiPriority w:val="9"/>
    <w:rPr>
      <w:rFonts w:eastAsiaTheme="minorHAnsi"/>
      <w:b/>
      <w:bCs/>
      <w:caps/>
      <w:noProof/>
      <w:color w:val="FFFFFF" w:themeColor="background1"/>
      <w:spacing w:val="80"/>
      <w:kern w:val="0"/>
      <w:sz w:val="36"/>
      <w:szCs w:val="32"/>
      <w:lang w:val="en-US" w:eastAsia="en-US"/>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customStyle="1" w:styleId="F1573D2922664DEEA0F51F0C8F8DCCD8">
    <w:name w:val="F1573D2922664DEEA0F51F0C8F8DCCD8"/>
  </w:style>
  <w:style w:type="character" w:styleId="PlaceholderText">
    <w:name w:val="Placeholder Text"/>
    <w:basedOn w:val="DefaultParagraphFont"/>
    <w:uiPriority w:val="99"/>
    <w:semiHidden/>
    <w:rPr>
      <w:color w:val="808080"/>
    </w:rPr>
  </w:style>
  <w:style w:type="paragraph" w:customStyle="1" w:styleId="547F83A797B84F369830BA85563760F5">
    <w:name w:val="547F83A797B84F369830BA85563760F5"/>
  </w:style>
  <w:style w:type="paragraph" w:customStyle="1" w:styleId="DE3FA352E90F4572AA237688E9C8AE6B">
    <w:name w:val="DE3FA352E90F4572AA237688E9C8AE6B"/>
  </w:style>
  <w:style w:type="paragraph" w:customStyle="1" w:styleId="2C1EEDA866634861B77410C3890C8963">
    <w:name w:val="2C1EEDA866634861B77410C3890C8963"/>
  </w:style>
  <w:style w:type="paragraph" w:customStyle="1" w:styleId="A84A04D356024A508B02EAA4CD529CE4">
    <w:name w:val="A84A04D356024A508B02EAA4CD529CE4"/>
  </w:style>
  <w:style w:type="paragraph" w:customStyle="1" w:styleId="NormalBold">
    <w:name w:val="Normal Bold"/>
    <w:basedOn w:val="Normal"/>
    <w:uiPriority w:val="8"/>
    <w:qFormat/>
    <w:pPr>
      <w:spacing w:after="0" w:line="240" w:lineRule="auto"/>
    </w:pPr>
    <w:rPr>
      <w:rFonts w:eastAsiaTheme="minorHAnsi"/>
      <w:b/>
      <w:bCs/>
      <w:color w:val="FFFFFF" w:themeColor="background1"/>
      <w:kern w:val="0"/>
      <w:lang w:val="en-US" w:eastAsia="en-US"/>
      <w14:ligatures w14:val="none"/>
    </w:rPr>
  </w:style>
  <w:style w:type="paragraph" w:customStyle="1" w:styleId="FA816C0CC2E7492D85FD036DB45482B9">
    <w:name w:val="FA816C0CC2E7492D85FD036DB45482B9"/>
  </w:style>
  <w:style w:type="paragraph" w:customStyle="1" w:styleId="03228B7D879447A5BE553E7C53E77F84">
    <w:name w:val="03228B7D879447A5BE553E7C53E77F84"/>
  </w:style>
  <w:style w:type="paragraph" w:customStyle="1" w:styleId="C6AD5B26080A445DAA2A26BC48589403">
    <w:name w:val="C6AD5B26080A445DAA2A26BC48589403"/>
  </w:style>
  <w:style w:type="paragraph" w:customStyle="1" w:styleId="2A6A015B3E9D41C182DD4802CEA47C28">
    <w:name w:val="2A6A015B3E9D41C182DD4802CEA47C28"/>
  </w:style>
  <w:style w:type="paragraph" w:customStyle="1" w:styleId="57F3E187B66C490B9BE5AE2FC88AA686">
    <w:name w:val="57F3E187B66C490B9BE5AE2FC88AA686"/>
  </w:style>
  <w:style w:type="paragraph" w:customStyle="1" w:styleId="D9DD31A04EBE450E898F817AEB6CDB08">
    <w:name w:val="D9DD31A04EBE450E898F817AEB6CDB08"/>
  </w:style>
  <w:style w:type="paragraph" w:customStyle="1" w:styleId="BC7439E61CDE414A9A6D4BA90F40BCED">
    <w:name w:val="BC7439E61CDE414A9A6D4BA90F40BCED"/>
  </w:style>
  <w:style w:type="paragraph" w:customStyle="1" w:styleId="C5412F06DE154A23954815FC9F74D7EE">
    <w:name w:val="C5412F06DE154A23954815FC9F74D7EE"/>
  </w:style>
  <w:style w:type="paragraph" w:customStyle="1" w:styleId="ListHeader">
    <w:name w:val="List Header"/>
    <w:basedOn w:val="Normal"/>
    <w:uiPriority w:val="7"/>
    <w:qFormat/>
    <w:pPr>
      <w:spacing w:before="80" w:after="0" w:line="240" w:lineRule="auto"/>
    </w:pPr>
    <w:rPr>
      <w:rFonts w:eastAsiaTheme="minorHAnsi"/>
      <w:spacing w:val="40"/>
      <w:kern w:val="28"/>
      <w:sz w:val="28"/>
      <w:lang w:val="en-US" w:eastAsia="en-US"/>
      <w14:ligatures w14:val="none"/>
    </w:rPr>
  </w:style>
  <w:style w:type="paragraph" w:customStyle="1" w:styleId="D2F0966601DB4B3AAF57A55C03E186D7">
    <w:name w:val="D2F0966601DB4B3AAF57A55C03E186D7"/>
  </w:style>
  <w:style w:type="paragraph" w:customStyle="1" w:styleId="Bullets">
    <w:name w:val="Bullets"/>
    <w:basedOn w:val="Normal"/>
    <w:uiPriority w:val="7"/>
    <w:qFormat/>
    <w:pPr>
      <w:numPr>
        <w:numId w:val="1"/>
      </w:numPr>
      <w:spacing w:before="120" w:after="0" w:line="240" w:lineRule="auto"/>
      <w:ind w:left="360"/>
    </w:pPr>
    <w:rPr>
      <w:rFonts w:eastAsiaTheme="minorHAnsi"/>
      <w:kern w:val="0"/>
      <w:lang w:val="en-US" w:eastAsia="en-US"/>
      <w14:ligatures w14:val="none"/>
    </w:rPr>
  </w:style>
  <w:style w:type="paragraph" w:customStyle="1" w:styleId="1A04D23DE5F9498BA5F249E445190BC8">
    <w:name w:val="1A04D23DE5F9498BA5F249E445190BC8"/>
  </w:style>
  <w:style w:type="paragraph" w:customStyle="1" w:styleId="411F66B825A348409732E2B9A68D7843">
    <w:name w:val="411F66B825A348409732E2B9A68D7843"/>
  </w:style>
  <w:style w:type="paragraph" w:customStyle="1" w:styleId="61744F6CBA014A6FAA48FB0828EC3752">
    <w:name w:val="61744F6CBA014A6FAA48FB0828EC3752"/>
  </w:style>
  <w:style w:type="paragraph" w:customStyle="1" w:styleId="5E25610FF1D9413F89602F28CC585455">
    <w:name w:val="5E25610FF1D9413F89602F28CC585455"/>
  </w:style>
  <w:style w:type="paragraph" w:customStyle="1" w:styleId="DB6EA4ADF4984184BE263496B181A52B">
    <w:name w:val="DB6EA4ADF4984184BE263496B181A52B"/>
  </w:style>
  <w:style w:type="paragraph" w:customStyle="1" w:styleId="FFD595D02FA7411BB62F51A1995E7562">
    <w:name w:val="FFD595D02FA7411BB62F51A1995E7562"/>
  </w:style>
  <w:style w:type="paragraph" w:customStyle="1" w:styleId="94631332C8B149F3BDDFF9DACAA5131E">
    <w:name w:val="94631332C8B149F3BDDFF9DACAA5131E"/>
  </w:style>
  <w:style w:type="paragraph" w:customStyle="1" w:styleId="F7A448489E8E40128CA11BEF4C385B6E">
    <w:name w:val="F7A448489E8E40128CA11BEF4C385B6E"/>
  </w:style>
  <w:style w:type="paragraph" w:customStyle="1" w:styleId="7FCA8FD2CA03430EA8536A2BECC021B7">
    <w:name w:val="7FCA8FD2CA03430EA8536A2BECC021B7"/>
  </w:style>
  <w:style w:type="paragraph" w:customStyle="1" w:styleId="63153AFFBABC4C228285F106936DE18E">
    <w:name w:val="63153AFFBABC4C228285F106936DE18E"/>
  </w:style>
  <w:style w:type="paragraph" w:customStyle="1" w:styleId="9FDB9EDEADFC44CE98349AA813C1EDBC">
    <w:name w:val="9FDB9EDEADFC44CE98349AA813C1EDBC"/>
  </w:style>
  <w:style w:type="paragraph" w:customStyle="1" w:styleId="0A2EC29A7EF048A9A371D2A3C0945771">
    <w:name w:val="0A2EC29A7EF048A9A371D2A3C0945771"/>
  </w:style>
  <w:style w:type="paragraph" w:customStyle="1" w:styleId="B309C9C7A478488AAAF7C9CEA5941CD0">
    <w:name w:val="B309C9C7A478488AAAF7C9CEA5941CD0"/>
  </w:style>
  <w:style w:type="paragraph" w:customStyle="1" w:styleId="2D78C99442C04A0290138A6585A690B7">
    <w:name w:val="2D78C99442C04A0290138A6585A690B7"/>
  </w:style>
  <w:style w:type="paragraph" w:customStyle="1" w:styleId="88D3FE24AEBF4CF7BAC5CD0A067C24DF">
    <w:name w:val="88D3FE24AEBF4CF7BAC5CD0A067C24DF"/>
  </w:style>
  <w:style w:type="character" w:customStyle="1" w:styleId="Heading2Char">
    <w:name w:val="Heading 2 Char"/>
    <w:basedOn w:val="DefaultParagraphFont"/>
    <w:link w:val="Heading2"/>
    <w:uiPriority w:val="1"/>
    <w:rPr>
      <w:rFonts w:eastAsiaTheme="minorHAnsi"/>
      <w:caps/>
      <w:spacing w:val="80"/>
      <w:kern w:val="0"/>
      <w:sz w:val="72"/>
      <w:szCs w:val="72"/>
      <w:lang w:val="en-US" w:eastAsia="en-US"/>
      <w14:ligatures w14:val="none"/>
    </w:rPr>
  </w:style>
  <w:style w:type="paragraph" w:customStyle="1" w:styleId="5CEBC3246A8641B4B70DEE4992AFCA4A">
    <w:name w:val="5CEBC3246A8641B4B70DEE4992AFCA4A"/>
  </w:style>
  <w:style w:type="paragraph" w:customStyle="1" w:styleId="2E0BB3A5B51C4BE1A4BBCD67713AF41B">
    <w:name w:val="2E0BB3A5B51C4BE1A4BBCD67713AF41B"/>
  </w:style>
  <w:style w:type="paragraph" w:customStyle="1" w:styleId="4C07CB7BDEA64CD1A0F1EB1B690BA3A1">
    <w:name w:val="4C07CB7BDEA64CD1A0F1EB1B690BA3A1"/>
  </w:style>
  <w:style w:type="paragraph" w:customStyle="1" w:styleId="DCFDCC7AD4124183ADFCF89F1B86FA32">
    <w:name w:val="DCFDCC7AD4124183ADFCF89F1B86FA32"/>
  </w:style>
  <w:style w:type="paragraph" w:customStyle="1" w:styleId="FDBDFEC0023C41D68979FD384946D670">
    <w:name w:val="FDBDFEC0023C41D68979FD384946D670"/>
  </w:style>
  <w:style w:type="paragraph" w:customStyle="1" w:styleId="E2D3FB9ACDB541B5A2C90A8BC20018FC">
    <w:name w:val="E2D3FB9ACDB541B5A2C90A8BC20018FC"/>
  </w:style>
  <w:style w:type="paragraph" w:customStyle="1" w:styleId="054A674C48244D958BBC9D47645DA875">
    <w:name w:val="054A674C48244D958BBC9D47645DA875"/>
  </w:style>
  <w:style w:type="paragraph" w:customStyle="1" w:styleId="6A9CB32C261C4CDDB646BC945340E7D4">
    <w:name w:val="6A9CB32C261C4CDDB646BC945340E7D4"/>
  </w:style>
  <w:style w:type="paragraph" w:customStyle="1" w:styleId="549F9A7A9FB94261B8C771B83AB0977B">
    <w:name w:val="549F9A7A9FB94261B8C771B83AB0977B"/>
  </w:style>
  <w:style w:type="paragraph" w:customStyle="1" w:styleId="A1DA8FD31F474D1FAF32E82D729DBD7C">
    <w:name w:val="A1DA8FD31F474D1FAF32E82D729DBD7C"/>
  </w:style>
  <w:style w:type="paragraph" w:customStyle="1" w:styleId="06B77BF2BA5B406DA96B5BCC832A46EF">
    <w:name w:val="06B77BF2BA5B406DA96B5BCC832A46EF"/>
  </w:style>
  <w:style w:type="paragraph" w:customStyle="1" w:styleId="DE78AF74BA174F05A362AA0C2591FDF5">
    <w:name w:val="DE78AF74BA174F05A362AA0C2591FDF5"/>
  </w:style>
  <w:style w:type="paragraph" w:customStyle="1" w:styleId="C26B854C950E4C6BBE078D5FADAA1C07">
    <w:name w:val="C26B854C950E4C6BBE078D5FADAA1C07"/>
  </w:style>
  <w:style w:type="paragraph" w:customStyle="1" w:styleId="C6F4EE3FE775492FA9EB54A79225E092">
    <w:name w:val="C6F4EE3FE775492FA9EB54A79225E092"/>
  </w:style>
  <w:style w:type="paragraph" w:customStyle="1" w:styleId="D6EFBC73E9DB4C83B342DC930D4A591B">
    <w:name w:val="D6EFBC73E9DB4C83B342DC930D4A591B"/>
  </w:style>
  <w:style w:type="paragraph" w:customStyle="1" w:styleId="99B3F011A035487D82492CAB5CCD538D">
    <w:name w:val="99B3F011A035487D82492CAB5CCD538D"/>
  </w:style>
  <w:style w:type="paragraph" w:customStyle="1" w:styleId="26933B0BCB63485C9FEE63406633D164">
    <w:name w:val="26933B0BCB63485C9FEE63406633D164"/>
  </w:style>
  <w:style w:type="paragraph" w:customStyle="1" w:styleId="549CD3C69361449AAB73AE337C3A3D81">
    <w:name w:val="549CD3C69361449AAB73AE337C3A3D81"/>
  </w:style>
  <w:style w:type="paragraph" w:customStyle="1" w:styleId="BD54FB5D84DC4018AD2F62D291B5B99D">
    <w:name w:val="BD54FB5D84DC4018AD2F62D291B5B99D"/>
  </w:style>
  <w:style w:type="paragraph" w:customStyle="1" w:styleId="C3757C86C0BF4D7CB9FF976D7FAC302C">
    <w:name w:val="C3757C86C0BF4D7CB9FF976D7FAC302C"/>
  </w:style>
  <w:style w:type="paragraph" w:customStyle="1" w:styleId="EECD9BDECC824CEC8EC2766924CBC437">
    <w:name w:val="EECD9BDECC824CEC8EC2766924CBC437"/>
  </w:style>
  <w:style w:type="paragraph" w:customStyle="1" w:styleId="29D168553B43412B8B8ABE2BDC6D216F">
    <w:name w:val="29D168553B43412B8B8ABE2BDC6D216F"/>
    <w:rsid w:val="00A82CC6"/>
  </w:style>
  <w:style w:type="paragraph" w:customStyle="1" w:styleId="670FA27A63984D26B33EBFC6C7D79FEB">
    <w:name w:val="670FA27A63984D26B33EBFC6C7D79FEB"/>
    <w:rsid w:val="00A82CC6"/>
  </w:style>
  <w:style w:type="paragraph" w:customStyle="1" w:styleId="71AF5C652DCF480A826E470F8DC6514F">
    <w:name w:val="71AF5C652DCF480A826E470F8DC6514F"/>
    <w:rsid w:val="00A82C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4.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business report.dotx</Template>
  <TotalTime>0</TotalTime>
  <Pages>8</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2024-03-08T23:22:00Z</dcterms:created>
  <dcterms:modified xsi:type="dcterms:W3CDTF">2024-03-17T04:17:00Z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